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header11.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12.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header13.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14.xml" ContentType="application/vnd.openxmlformats-officedocument.wordprocessingml.header+xml"/>
  <Override PartName="/word/footer29.xml" ContentType="application/vnd.openxmlformats-officedocument.wordprocessingml.footer+xml"/>
  <Override PartName="/word/header15.xml" ContentType="application/vnd.openxmlformats-officedocument.wordprocessingml.header+xml"/>
  <Override PartName="/word/footer30.xml" ContentType="application/vnd.openxmlformats-officedocument.wordprocessingml.footer+xml"/>
  <Override PartName="/word/header16.xml" ContentType="application/vnd.openxmlformats-officedocument.wordprocessingml.header+xml"/>
  <Override PartName="/word/footer3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79244B" w14:textId="55C49C00" w:rsidR="00BE085E" w:rsidRDefault="00FF5F78" w:rsidP="00BE085E">
      <w:pPr>
        <w:ind w:left="0"/>
      </w:pPr>
      <w:r>
        <w:rPr>
          <w:noProof/>
        </w:rPr>
        <w:drawing>
          <wp:anchor distT="0" distB="0" distL="114300" distR="114300" simplePos="0" relativeHeight="251663360" behindDoc="0" locked="0" layoutInCell="1" allowOverlap="1" wp14:anchorId="3A7E5FD1" wp14:editId="42A6098D">
            <wp:simplePos x="0" y="0"/>
            <wp:positionH relativeFrom="column">
              <wp:posOffset>659130</wp:posOffset>
            </wp:positionH>
            <wp:positionV relativeFrom="page">
              <wp:posOffset>1155700</wp:posOffset>
            </wp:positionV>
            <wp:extent cx="843915" cy="344170"/>
            <wp:effectExtent l="0" t="0" r="0" b="0"/>
            <wp:wrapSquare wrapText="bothSides"/>
            <wp:docPr id="10" name="Picture 10" descr="Description: C:\Users\stephen.nalabolu\Desktop\Release\5.8.3\Images\sur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C:\Users\stephen.nalabolu\Desktop\Release\5.8.3\Images\sure log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43915" cy="344170"/>
                    </a:xfrm>
                    <a:prstGeom prst="rect">
                      <a:avLst/>
                    </a:prstGeom>
                    <a:noFill/>
                    <a:ln>
                      <a:noFill/>
                    </a:ln>
                  </pic:spPr>
                </pic:pic>
              </a:graphicData>
            </a:graphic>
            <wp14:sizeRelH relativeFrom="page">
              <wp14:pctWidth>0</wp14:pctWidth>
            </wp14:sizeRelH>
            <wp14:sizeRelV relativeFrom="page">
              <wp14:pctHeight>0</wp14:pctHeight>
            </wp14:sizeRelV>
          </wp:anchor>
        </w:drawing>
      </w:r>
      <w:r w:rsidR="0099022D">
        <w:rPr>
          <w:noProof/>
        </w:rPr>
        <w:drawing>
          <wp:anchor distT="0" distB="0" distL="114300" distR="114300" simplePos="0" relativeHeight="251662336" behindDoc="0" locked="0" layoutInCell="1" allowOverlap="1" wp14:anchorId="0B0A1C27" wp14:editId="135B03E4">
            <wp:simplePos x="0" y="0"/>
            <wp:positionH relativeFrom="column">
              <wp:posOffset>-498719</wp:posOffset>
            </wp:positionH>
            <wp:positionV relativeFrom="page">
              <wp:posOffset>717208</wp:posOffset>
            </wp:positionV>
            <wp:extent cx="1998345" cy="308610"/>
            <wp:effectExtent l="0" t="0" r="1905" b="0"/>
            <wp:wrapSquare wrapText="bothSides"/>
            <wp:docPr id="12" name="Picture 12" descr="Description: C:\Users\stephen.nalabolu\Desktop\Release\5.8.3\Images\magnaqu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C:\Users\stephen.nalabolu\Desktop\Release\5.8.3\Images\magnaquest.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98345" cy="308610"/>
                    </a:xfrm>
                    <a:prstGeom prst="rect">
                      <a:avLst/>
                    </a:prstGeom>
                    <a:noFill/>
                    <a:ln>
                      <a:noFill/>
                    </a:ln>
                  </pic:spPr>
                </pic:pic>
              </a:graphicData>
            </a:graphic>
            <wp14:sizeRelH relativeFrom="page">
              <wp14:pctWidth>0</wp14:pctWidth>
            </wp14:sizeRelH>
            <wp14:sizeRelV relativeFrom="page">
              <wp14:pctHeight>0</wp14:pctHeight>
            </wp14:sizeRelV>
          </wp:anchor>
        </w:drawing>
      </w:r>
      <w:r w:rsidR="00B20AF6">
        <w:rPr>
          <w:noProof/>
        </w:rPr>
        <mc:AlternateContent>
          <mc:Choice Requires="wps">
            <w:drawing>
              <wp:anchor distT="0" distB="0" distL="114300" distR="114300" simplePos="0" relativeHeight="251660288" behindDoc="0" locked="0" layoutInCell="1" allowOverlap="1" wp14:anchorId="5D9C5A6B" wp14:editId="5245AFAF">
                <wp:simplePos x="0" y="0"/>
                <wp:positionH relativeFrom="column">
                  <wp:posOffset>1809750</wp:posOffset>
                </wp:positionH>
                <wp:positionV relativeFrom="paragraph">
                  <wp:posOffset>-1039495</wp:posOffset>
                </wp:positionV>
                <wp:extent cx="4802505" cy="9700895"/>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2505" cy="9700895"/>
                        </a:xfrm>
                        <a:prstGeom prst="rect">
                          <a:avLst/>
                        </a:prstGeom>
                        <a:gradFill flip="none" rotWithShape="1">
                          <a:gsLst>
                            <a:gs pos="0">
                              <a:srgbClr val="BC2D30"/>
                            </a:gs>
                            <a:gs pos="50000">
                              <a:srgbClr val="BC2D30"/>
                            </a:gs>
                            <a:gs pos="100000">
                              <a:sysClr val="window" lastClr="FFFFFF"/>
                            </a:gs>
                          </a:gsLst>
                          <a:lin ang="5400000" scaled="1"/>
                          <a:tileRect/>
                        </a:gradFill>
                        <a:ln w="9525">
                          <a:noFill/>
                          <a:miter lim="800000"/>
                          <a:headEnd/>
                          <a:tailEnd/>
                        </a:ln>
                      </wps:spPr>
                      <wps:txbx>
                        <w:txbxContent>
                          <w:p w14:paraId="6CCDBA06" w14:textId="77777777" w:rsidR="00CC7E70" w:rsidRDefault="00CC7E70" w:rsidP="00BE085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
            <w:pict>
              <v:shapetype w14:anchorId="5D9C5A6B" id="_x0000_t202" coordsize="21600,21600" o:spt="202" path="m,l,21600r21600,l21600,xe">
                <v:stroke joinstyle="miter"/>
                <v:path gradientshapeok="t" o:connecttype="rect"/>
              </v:shapetype>
              <v:shape id="Text Box 14" o:spid="_x0000_s1026" type="#_x0000_t202" style="position:absolute;margin-left:142.5pt;margin-top:-81.85pt;width:378.15pt;height:763.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" fillcolor="#bc2d30" stroked="f">
                <v:fill color2="window" rotate="t" colors="0 #bc2d30;.5 #bc2d30;1 window" focus="100%" type="gradient"/>
                <v:textbox>
                  <w:txbxContent>
                    <w:p w14:paraId="6CCDBA06" w14:textId="77777777" w:rsidR="00CC7E70" w:rsidRDefault="00CC7E70" w:rsidP="00BE085E"/>
                  </w:txbxContent>
                </v:textbox>
              </v:shape>
            </w:pict>
          </mc:Fallback>
        </mc:AlternateContent>
      </w:r>
      <w:r w:rsidR="0085305C">
        <w:rPr>
          <w:noProof/>
        </w:rPr>
        <mc:AlternateContent>
          <mc:Choice Requires="wps">
            <w:drawing>
              <wp:anchor distT="0" distB="0" distL="114300" distR="114300" simplePos="0" relativeHeight="251659264" behindDoc="0" locked="0" layoutInCell="1" allowOverlap="1" wp14:anchorId="5671AD3B" wp14:editId="67CE150C">
                <wp:simplePos x="0" y="0"/>
                <wp:positionH relativeFrom="column">
                  <wp:posOffset>-818515</wp:posOffset>
                </wp:positionH>
                <wp:positionV relativeFrom="paragraph">
                  <wp:posOffset>-1039495</wp:posOffset>
                </wp:positionV>
                <wp:extent cx="2628900" cy="9700895"/>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9700895"/>
                        </a:xfrm>
                        <a:prstGeom prst="rect">
                          <a:avLst/>
                        </a:prstGeom>
                        <a:gradFill>
                          <a:gsLst>
                            <a:gs pos="0">
                              <a:srgbClr val="EAEAEA"/>
                            </a:gs>
                            <a:gs pos="50000">
                              <a:sysClr val="window" lastClr="FFFFFF">
                                <a:lumMod val="95000"/>
                              </a:sysClr>
                            </a:gs>
                            <a:gs pos="100000">
                              <a:sysClr val="window" lastClr="FFFFFF"/>
                            </a:gs>
                          </a:gsLst>
                          <a:lin ang="5400000" scaled="0"/>
                        </a:gradFill>
                        <a:ln w="9525">
                          <a:noFill/>
                          <a:miter lim="800000"/>
                          <a:headEnd/>
                          <a:tailEnd/>
                        </a:ln>
                      </wps:spPr>
                      <wps:txbx>
                        <w:txbxContent>
                          <w:p w14:paraId="15B7B2D5" w14:textId="77777777" w:rsidR="00CC7E70" w:rsidRDefault="00CC7E70" w:rsidP="00BE085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
            <w:pict>
              <v:shape w14:anchorId="5671AD3B" id="Text Box 15" o:spid="_x0000_s1027" type="#_x0000_t202" style="position:absolute;margin-left:-64.45pt;margin-top:-81.85pt;width:207pt;height:76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" fillcolor="#eaeaea" stroked="f">
                <v:fill color2="window" colors="0 #eaeaea;.5 #f2f2f2;1 window" focus="100%" type="gradient">
                  <o:fill v:ext="view" type="gradientUnscaled"/>
                </v:fill>
                <v:textbox>
                  <w:txbxContent>
                    <w:p w14:paraId="15B7B2D5" w14:textId="77777777" w:rsidR="00CC7E70" w:rsidRDefault="00CC7E70" w:rsidP="00BE085E"/>
                  </w:txbxContent>
                </v:textbox>
              </v:shape>
            </w:pict>
          </mc:Fallback>
        </mc:AlternateContent>
      </w:r>
      <w:r w:rsidR="0085305C">
        <w:rPr>
          <w:noProof/>
        </w:rPr>
        <w:drawing>
          <wp:anchor distT="0" distB="508" distL="114300" distR="115570" simplePos="0" relativeHeight="251665408" behindDoc="0" locked="0" layoutInCell="1" allowOverlap="1" wp14:anchorId="3667CDDF" wp14:editId="0E546C6E">
            <wp:simplePos x="0" y="0"/>
            <wp:positionH relativeFrom="column">
              <wp:posOffset>-339725</wp:posOffset>
            </wp:positionH>
            <wp:positionV relativeFrom="paragraph">
              <wp:posOffset>2144395</wp:posOffset>
            </wp:positionV>
            <wp:extent cx="1682750" cy="1471930"/>
            <wp:effectExtent l="0" t="0" r="0" b="0"/>
            <wp:wrapSquare wrapText="bothSides"/>
            <wp:docPr id="7" name="Picture 7" descr="C:\Users\stephen.nalabolu\Desktop\Release\5.8.3\Images\SURE! Vertical icons\Png\Media-&amp;-Entertain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stephen.nalabolu\Desktop\Release\5.8.3\Images\SURE! Vertical icons\Png\Media-&amp;-Entertainment.png"/>
                    <pic:cNvPicPr>
                      <a:picLocks noChangeAspect="1" noChangeArrowheads="1"/>
                    </pic:cNvPicPr>
                  </pic:nvPicPr>
                  <pic:blipFill>
                    <a:blip r:embed="rId15">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682750" cy="1471930"/>
                    </a:xfrm>
                    <a:prstGeom prst="rect">
                      <a:avLst/>
                    </a:prstGeom>
                    <a:noFill/>
                    <a:ln>
                      <a:noFill/>
                    </a:ln>
                  </pic:spPr>
                </pic:pic>
              </a:graphicData>
            </a:graphic>
            <wp14:sizeRelH relativeFrom="page">
              <wp14:pctWidth>0</wp14:pctWidth>
            </wp14:sizeRelH>
            <wp14:sizeRelV relativeFrom="page">
              <wp14:pctHeight>0</wp14:pctHeight>
            </wp14:sizeRelV>
          </wp:anchor>
        </w:drawing>
      </w:r>
      <w:r w:rsidR="00BE085E">
        <w:t>\\\\\\\</w:t>
      </w:r>
    </w:p>
    <w:p w14:paraId="38723B1F" w14:textId="0BD2CCA2" w:rsidR="00BE085E" w:rsidRDefault="00B33970">
      <w:pPr>
        <w:keepLines w:val="0"/>
        <w:spacing w:after="200" w:line="276" w:lineRule="auto"/>
        <w:ind w:left="0"/>
      </w:pPr>
      <w:r>
        <w:rPr>
          <w:noProof/>
        </w:rPr>
        <w:drawing>
          <wp:anchor distT="0" distB="381" distL="114300" distR="114300" simplePos="0" relativeHeight="251664384" behindDoc="0" locked="0" layoutInCell="1" allowOverlap="1" wp14:anchorId="273A96DE" wp14:editId="73EACDD9">
            <wp:simplePos x="0" y="0"/>
            <wp:positionH relativeFrom="column">
              <wp:posOffset>-751840</wp:posOffset>
            </wp:positionH>
            <wp:positionV relativeFrom="paragraph">
              <wp:posOffset>262890</wp:posOffset>
            </wp:positionV>
            <wp:extent cx="2560320" cy="1371600"/>
            <wp:effectExtent l="0" t="0" r="0" b="0"/>
            <wp:wrapSquare wrapText="bothSides"/>
            <wp:docPr id="8" name="Picture 8" descr="C:\Users\stephen.nalabolu\Desktop\Release\5.8.3\Images\SURE! Vertical icons\Png\Cloud-Sol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stephen.nalabolu\Desktop\Release\5.8.3\Images\SURE! Vertical icons\Png\Cloud-Solutions.png"/>
                    <pic:cNvPicPr>
                      <a:picLocks noChangeAspect="1" noChangeArrowheads="1"/>
                    </pic:cNvPicPr>
                  </pic:nvPicPr>
                  <pic:blipFill>
                    <a:blip r:embed="rId16">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560320"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99022D">
        <w:rPr>
          <w:noProof/>
        </w:rPr>
        <w:drawing>
          <wp:anchor distT="0" distB="0" distL="114300" distR="114300" simplePos="0" relativeHeight="251667456" behindDoc="0" locked="0" layoutInCell="1" allowOverlap="1" wp14:anchorId="2194B6A8" wp14:editId="745A27D1">
            <wp:simplePos x="0" y="0"/>
            <wp:positionH relativeFrom="column">
              <wp:posOffset>-75125</wp:posOffset>
            </wp:positionH>
            <wp:positionV relativeFrom="page">
              <wp:posOffset>7412941</wp:posOffset>
            </wp:positionV>
            <wp:extent cx="1237615" cy="2160270"/>
            <wp:effectExtent l="0" t="0" r="635" b="0"/>
            <wp:wrapSquare wrapText="bothSides"/>
            <wp:docPr id="1" name="Picture 1" descr="C:\Users\stephen.nalabolu\Desktop\Release\5.8.3\Images\SURE! Vertical icons\Png\Energy-&amp;-Utilit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ephen.nalabolu\Desktop\Release\5.8.3\Images\SURE! Vertical icons\Png\Energy-&amp;-Utilities.png"/>
                    <pic:cNvPicPr>
                      <a:picLocks noChangeAspect="1" noChangeArrowheads="1"/>
                    </pic:cNvPicPr>
                  </pic:nvPicPr>
                  <pic:blipFill>
                    <a:blip r:embed="rId17">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237615" cy="2160270"/>
                    </a:xfrm>
                    <a:prstGeom prst="rect">
                      <a:avLst/>
                    </a:prstGeom>
                    <a:noFill/>
                    <a:ln>
                      <a:noFill/>
                    </a:ln>
                  </pic:spPr>
                </pic:pic>
              </a:graphicData>
            </a:graphic>
            <wp14:sizeRelH relativeFrom="page">
              <wp14:pctWidth>0</wp14:pctWidth>
            </wp14:sizeRelH>
            <wp14:sizeRelV relativeFrom="page">
              <wp14:pctHeight>0</wp14:pctHeight>
            </wp14:sizeRelV>
          </wp:anchor>
        </w:drawing>
      </w:r>
      <w:r w:rsidR="0099022D">
        <w:rPr>
          <w:noProof/>
        </w:rPr>
        <mc:AlternateContent>
          <mc:Choice Requires="wps">
            <w:drawing>
              <wp:anchor distT="0" distB="0" distL="114300" distR="114300" simplePos="0" relativeHeight="251661312" behindDoc="0" locked="0" layoutInCell="1" allowOverlap="1" wp14:anchorId="485A9861" wp14:editId="6717D542">
                <wp:simplePos x="0" y="0"/>
                <wp:positionH relativeFrom="margin">
                  <wp:align>right</wp:align>
                </wp:positionH>
                <wp:positionV relativeFrom="paragraph">
                  <wp:posOffset>2197784</wp:posOffset>
                </wp:positionV>
                <wp:extent cx="5050302" cy="1816735"/>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0302" cy="1816735"/>
                        </a:xfrm>
                        <a:prstGeom prst="rect">
                          <a:avLst/>
                        </a:prstGeom>
                        <a:noFill/>
                        <a:ln w="6350">
                          <a:noFill/>
                        </a:ln>
                        <a:effectLst/>
                      </wps:spPr>
                      <wps:txbx>
                        <w:txbxContent>
                          <w:p w14:paraId="1161228B" w14:textId="77777777" w:rsidR="0099022D" w:rsidRDefault="0099022D" w:rsidP="009C60EB">
                            <w:pPr>
                              <w:pStyle w:val="Style1"/>
                            </w:pPr>
                          </w:p>
                          <w:p w14:paraId="12C0F3A4" w14:textId="6B50AF47" w:rsidR="00CC7E70" w:rsidRPr="009C60EB" w:rsidRDefault="00CC7E70" w:rsidP="009C60EB">
                            <w:pPr>
                              <w:pStyle w:val="Style1"/>
                            </w:pPr>
                            <w:r>
                              <w:t>Coupons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5A9861" id="_x0000_t202" coordsize="21600,21600" o:spt="202" path="m,l,21600r21600,l21600,xe">
                <v:stroke joinstyle="miter"/>
                <v:path gradientshapeok="t" o:connecttype="rect"/>
              </v:shapetype>
              <v:shape id="Text Box 13" o:spid="_x0000_s1028" type="#_x0000_t202" style="position:absolute;margin-left:346.45pt;margin-top:173.05pt;width:397.65pt;height:143.0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" filled="f" stroked="f" strokeweight=".5pt">
                <v:textbox>
                  <w:txbxContent>
                    <w:p w14:paraId="1161228B" w14:textId="77777777" w:rsidR="0099022D" w:rsidRDefault="0099022D" w:rsidP="009C60EB">
                      <w:pPr>
                        <w:pStyle w:val="Style1"/>
                      </w:pPr>
                    </w:p>
                    <w:p w14:paraId="12C0F3A4" w14:textId="6B50AF47" w:rsidR="00CC7E70" w:rsidRPr="009C60EB" w:rsidRDefault="00CC7E70" w:rsidP="009C60EB">
                      <w:pPr>
                        <w:pStyle w:val="Style1"/>
                      </w:pPr>
                      <w:r>
                        <w:t>Coupons</w:t>
                      </w:r>
                    </w:p>
                  </w:txbxContent>
                </v:textbox>
                <w10:wrap anchorx="margin"/>
              </v:shape>
            </w:pict>
          </mc:Fallback>
        </mc:AlternateContent>
      </w:r>
      <w:r w:rsidR="0099022D">
        <w:rPr>
          <w:noProof/>
        </w:rPr>
        <w:drawing>
          <wp:anchor distT="0" distB="0" distL="114300" distR="114300" simplePos="0" relativeHeight="251669504" behindDoc="0" locked="0" layoutInCell="1" allowOverlap="1" wp14:anchorId="09CD8CB2" wp14:editId="4E33B7D1">
            <wp:simplePos x="0" y="0"/>
            <wp:positionH relativeFrom="column">
              <wp:posOffset>-188693</wp:posOffset>
            </wp:positionH>
            <wp:positionV relativeFrom="paragraph">
              <wp:posOffset>4172390</wp:posOffset>
            </wp:positionV>
            <wp:extent cx="1377315" cy="1548765"/>
            <wp:effectExtent l="0" t="0" r="0" b="0"/>
            <wp:wrapSquare wrapText="bothSides"/>
            <wp:docPr id="2" name="Picture 2" descr="C:\Users\stephen.nalabolu\Desktop\Release\5.8.3\Images\SURE! Vertical icons\Png\Broadband-&amp;-Telec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ephen.nalabolu\Desktop\Release\5.8.3\Images\SURE! Vertical icons\Png\Broadband-&amp;-Telecom.png"/>
                    <pic:cNvPicPr>
                      <a:picLocks noChangeAspect="1" noChangeArrowheads="1"/>
                    </pic:cNvPicPr>
                  </pic:nvPicPr>
                  <pic:blipFill>
                    <a:blip r:embed="rId18">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77315" cy="1548765"/>
                    </a:xfrm>
                    <a:prstGeom prst="rect">
                      <a:avLst/>
                    </a:prstGeom>
                    <a:noFill/>
                    <a:ln>
                      <a:noFill/>
                    </a:ln>
                  </pic:spPr>
                </pic:pic>
              </a:graphicData>
            </a:graphic>
            <wp14:sizeRelH relativeFrom="page">
              <wp14:pctWidth>0</wp14:pctWidth>
            </wp14:sizeRelH>
            <wp14:sizeRelV relativeFrom="page">
              <wp14:pctHeight>0</wp14:pctHeight>
            </wp14:sizeRelV>
          </wp:anchor>
        </w:drawing>
      </w:r>
      <w:r w:rsidR="00BE085E">
        <w:br w:type="page"/>
      </w:r>
    </w:p>
    <w:p w14:paraId="5D999060" w14:textId="77777777" w:rsidR="00C613C2" w:rsidRDefault="00BE085E" w:rsidP="00E77B4F">
      <w:pPr>
        <w:pStyle w:val="ChapterTitle"/>
        <w:rPr>
          <w:noProof/>
        </w:rPr>
      </w:pPr>
      <w:bookmarkStart w:id="0" w:name="_Toc382411579"/>
      <w:r>
        <w:lastRenderedPageBreak/>
        <w:t>C</w:t>
      </w:r>
      <w:r w:rsidR="00EA17F0" w:rsidRPr="00EA17F0">
        <w:t>ontents</w:t>
      </w:r>
      <w:bookmarkStart w:id="1" w:name="O_200346"/>
      <w:bookmarkEnd w:id="0"/>
      <w:bookmarkEnd w:id="1"/>
      <w:r w:rsidR="00E77B4F">
        <w:fldChar w:fldCharType="begin"/>
      </w:r>
      <w:r w:rsidR="00E77B4F">
        <w:instrText xml:space="preserve"> TOC \o "2-3" \h \z \t "Heading 1,1,Appendix Heading,1,Index Title,1,Glossary Title,1,Contents Heading,1" </w:instrText>
      </w:r>
      <w:r w:rsidR="00E77B4F">
        <w:fldChar w:fldCharType="separate"/>
      </w:r>
    </w:p>
    <w:p w14:paraId="67449E3F" w14:textId="44A8AF23" w:rsidR="00C613C2" w:rsidRDefault="00000000">
      <w:pPr>
        <w:pStyle w:val="TOC1"/>
        <w:rPr>
          <w:rFonts w:eastAsiaTheme="minorEastAsia" w:cstheme="minorBidi"/>
          <w:b w:val="0"/>
          <w:color w:val="auto"/>
          <w:sz w:val="22"/>
          <w:szCs w:val="22"/>
          <w:lang w:val="en-IN" w:eastAsia="en-IN"/>
        </w:rPr>
      </w:pPr>
      <w:hyperlink w:anchor="_Toc122957693" w:history="1">
        <w:r w:rsidR="00C613C2" w:rsidRPr="00056A88">
          <w:rPr>
            <w:rStyle w:val="Hyperlink"/>
          </w:rPr>
          <w:t>About Coupons</w:t>
        </w:r>
        <w:r w:rsidR="00C613C2">
          <w:rPr>
            <w:webHidden/>
          </w:rPr>
          <w:tab/>
        </w:r>
        <w:r w:rsidR="00D6376C">
          <w:rPr>
            <w:webHidden/>
          </w:rPr>
          <w:t>………………………………………………………………………………………………..</w:t>
        </w:r>
        <w:r w:rsidR="00C613C2">
          <w:rPr>
            <w:webHidden/>
          </w:rPr>
          <w:fldChar w:fldCharType="begin"/>
        </w:r>
        <w:r w:rsidR="00C613C2">
          <w:rPr>
            <w:webHidden/>
          </w:rPr>
          <w:instrText xml:space="preserve"> PAGEREF _Toc122957693 \h </w:instrText>
        </w:r>
        <w:r w:rsidR="00C613C2">
          <w:rPr>
            <w:webHidden/>
          </w:rPr>
        </w:r>
        <w:r w:rsidR="00C613C2">
          <w:rPr>
            <w:webHidden/>
          </w:rPr>
          <w:fldChar w:fldCharType="separate"/>
        </w:r>
        <w:r w:rsidR="008A51E8">
          <w:rPr>
            <w:webHidden/>
          </w:rPr>
          <w:t>1</w:t>
        </w:r>
        <w:r w:rsidR="00C613C2">
          <w:rPr>
            <w:webHidden/>
          </w:rPr>
          <w:fldChar w:fldCharType="end"/>
        </w:r>
      </w:hyperlink>
    </w:p>
    <w:p w14:paraId="4E77BBE4" w14:textId="1C990E3F" w:rsidR="00C613C2" w:rsidRDefault="00000000">
      <w:pPr>
        <w:pStyle w:val="TOC1"/>
        <w:rPr>
          <w:rFonts w:eastAsiaTheme="minorEastAsia" w:cstheme="minorBidi"/>
          <w:b w:val="0"/>
          <w:color w:val="auto"/>
          <w:sz w:val="22"/>
          <w:szCs w:val="22"/>
          <w:lang w:val="en-IN" w:eastAsia="en-IN"/>
        </w:rPr>
      </w:pPr>
      <w:hyperlink w:anchor="_Toc122957694" w:history="1">
        <w:r w:rsidR="00C613C2" w:rsidRPr="00056A88">
          <w:rPr>
            <w:rStyle w:val="Hyperlink"/>
          </w:rPr>
          <w:t>About Document</w:t>
        </w:r>
        <w:r w:rsidR="00C613C2">
          <w:rPr>
            <w:webHidden/>
          </w:rPr>
          <w:tab/>
        </w:r>
        <w:r w:rsidR="00D6376C">
          <w:rPr>
            <w:webHidden/>
          </w:rPr>
          <w:t>……………………………………………………………………………………………..</w:t>
        </w:r>
        <w:r w:rsidR="00C613C2">
          <w:rPr>
            <w:webHidden/>
          </w:rPr>
          <w:fldChar w:fldCharType="begin"/>
        </w:r>
        <w:r w:rsidR="00C613C2">
          <w:rPr>
            <w:webHidden/>
          </w:rPr>
          <w:instrText xml:space="preserve"> PAGEREF _Toc122957694 \h </w:instrText>
        </w:r>
        <w:r w:rsidR="00C613C2">
          <w:rPr>
            <w:webHidden/>
          </w:rPr>
        </w:r>
        <w:r w:rsidR="00C613C2">
          <w:rPr>
            <w:webHidden/>
          </w:rPr>
          <w:fldChar w:fldCharType="separate"/>
        </w:r>
        <w:r w:rsidR="008A51E8">
          <w:rPr>
            <w:webHidden/>
          </w:rPr>
          <w:t>2</w:t>
        </w:r>
        <w:r w:rsidR="00C613C2">
          <w:rPr>
            <w:webHidden/>
          </w:rPr>
          <w:fldChar w:fldCharType="end"/>
        </w:r>
      </w:hyperlink>
    </w:p>
    <w:p w14:paraId="626FEDF9" w14:textId="0D90A036" w:rsidR="00C613C2" w:rsidRDefault="00000000">
      <w:pPr>
        <w:pStyle w:val="TOC1"/>
        <w:rPr>
          <w:rFonts w:eastAsiaTheme="minorEastAsia" w:cstheme="minorBidi"/>
          <w:b w:val="0"/>
          <w:color w:val="auto"/>
          <w:sz w:val="22"/>
          <w:szCs w:val="22"/>
          <w:lang w:val="en-IN" w:eastAsia="en-IN"/>
        </w:rPr>
      </w:pPr>
      <w:hyperlink w:anchor="_Toc122957695" w:history="1">
        <w:r w:rsidR="00C613C2" w:rsidRPr="00056A88">
          <w:rPr>
            <w:rStyle w:val="Hyperlink"/>
          </w:rPr>
          <w:t>Coupons</w:t>
        </w:r>
        <w:r w:rsidR="00C613C2">
          <w:rPr>
            <w:webHidden/>
          </w:rPr>
          <w:tab/>
        </w:r>
        <w:r w:rsidR="00D6376C">
          <w:rPr>
            <w:webHidden/>
          </w:rPr>
          <w:t>…………………………………………………………………………………………………………..</w:t>
        </w:r>
        <w:r w:rsidR="00C613C2">
          <w:rPr>
            <w:webHidden/>
          </w:rPr>
          <w:fldChar w:fldCharType="begin"/>
        </w:r>
        <w:r w:rsidR="00C613C2">
          <w:rPr>
            <w:webHidden/>
          </w:rPr>
          <w:instrText xml:space="preserve"> PAGEREF _Toc122957695 \h </w:instrText>
        </w:r>
        <w:r w:rsidR="00C613C2">
          <w:rPr>
            <w:webHidden/>
          </w:rPr>
        </w:r>
        <w:r w:rsidR="00C613C2">
          <w:rPr>
            <w:webHidden/>
          </w:rPr>
          <w:fldChar w:fldCharType="separate"/>
        </w:r>
        <w:r w:rsidR="008A51E8">
          <w:rPr>
            <w:webHidden/>
          </w:rPr>
          <w:t>3</w:t>
        </w:r>
        <w:r w:rsidR="00C613C2">
          <w:rPr>
            <w:webHidden/>
          </w:rPr>
          <w:fldChar w:fldCharType="end"/>
        </w:r>
      </w:hyperlink>
    </w:p>
    <w:p w14:paraId="7B09429E" w14:textId="46BF8C56" w:rsidR="00C613C2" w:rsidRDefault="00000000">
      <w:pPr>
        <w:pStyle w:val="TOC2"/>
        <w:rPr>
          <w:rFonts w:asciiTheme="minorHAnsi" w:eastAsiaTheme="minorEastAsia" w:hAnsiTheme="minorHAnsi" w:cstheme="minorBidi"/>
          <w:sz w:val="22"/>
          <w:szCs w:val="22"/>
          <w:lang w:val="en-IN" w:eastAsia="en-IN"/>
        </w:rPr>
      </w:pPr>
      <w:hyperlink w:anchor="_Toc122957696" w:history="1">
        <w:r w:rsidR="00C613C2" w:rsidRPr="00056A88">
          <w:rPr>
            <w:rStyle w:val="Hyperlink"/>
          </w:rPr>
          <w:t>Manage Coupons</w:t>
        </w:r>
        <w:r w:rsidR="00C613C2">
          <w:rPr>
            <w:webHidden/>
          </w:rPr>
          <w:tab/>
        </w:r>
        <w:r w:rsidR="00C613C2">
          <w:rPr>
            <w:webHidden/>
          </w:rPr>
          <w:fldChar w:fldCharType="begin"/>
        </w:r>
        <w:r w:rsidR="00C613C2">
          <w:rPr>
            <w:webHidden/>
          </w:rPr>
          <w:instrText xml:space="preserve"> PAGEREF _Toc122957696 \h </w:instrText>
        </w:r>
        <w:r w:rsidR="00C613C2">
          <w:rPr>
            <w:webHidden/>
          </w:rPr>
        </w:r>
        <w:r w:rsidR="00C613C2">
          <w:rPr>
            <w:webHidden/>
          </w:rPr>
          <w:fldChar w:fldCharType="separate"/>
        </w:r>
        <w:r w:rsidR="008A51E8">
          <w:rPr>
            <w:webHidden/>
          </w:rPr>
          <w:t>3</w:t>
        </w:r>
        <w:r w:rsidR="00C613C2">
          <w:rPr>
            <w:webHidden/>
          </w:rPr>
          <w:fldChar w:fldCharType="end"/>
        </w:r>
      </w:hyperlink>
    </w:p>
    <w:p w14:paraId="2D4DAD72" w14:textId="369B86C1" w:rsidR="00C613C2" w:rsidRPr="000C78F3" w:rsidRDefault="00000000">
      <w:pPr>
        <w:pStyle w:val="TOC2"/>
        <w:rPr>
          <w:rFonts w:asciiTheme="minorHAnsi" w:eastAsiaTheme="minorEastAsia" w:hAnsiTheme="minorHAnsi" w:cstheme="minorBidi"/>
          <w:sz w:val="22"/>
          <w:szCs w:val="22"/>
          <w:lang w:val="en-IN" w:eastAsia="en-IN"/>
        </w:rPr>
      </w:pPr>
      <w:hyperlink w:anchor="_Toc122957697" w:history="1">
        <w:r w:rsidR="00C613C2" w:rsidRPr="000C78F3">
          <w:rPr>
            <w:rStyle w:val="Hyperlink"/>
            <w:color w:val="auto"/>
          </w:rPr>
          <w:t>Manage Coupon Distribution</w:t>
        </w:r>
        <w:r w:rsidR="00C613C2" w:rsidRPr="000C78F3">
          <w:rPr>
            <w:webHidden/>
          </w:rPr>
          <w:tab/>
        </w:r>
        <w:r w:rsidR="00AB05CB">
          <w:rPr>
            <w:webHidden/>
          </w:rPr>
          <w:t>16</w:t>
        </w:r>
      </w:hyperlink>
    </w:p>
    <w:p w14:paraId="1803C69C" w14:textId="0E775FA9" w:rsidR="00C613C2" w:rsidRDefault="00000000">
      <w:pPr>
        <w:pStyle w:val="TOC2"/>
        <w:rPr>
          <w:rFonts w:asciiTheme="minorHAnsi" w:eastAsiaTheme="minorEastAsia" w:hAnsiTheme="minorHAnsi" w:cstheme="minorBidi"/>
          <w:sz w:val="22"/>
          <w:szCs w:val="22"/>
          <w:lang w:val="en-IN" w:eastAsia="en-IN"/>
        </w:rPr>
      </w:pPr>
      <w:hyperlink w:anchor="_Toc122957698" w:history="1">
        <w:r w:rsidR="00C613C2" w:rsidRPr="00056A88">
          <w:rPr>
            <w:rStyle w:val="Hyperlink"/>
          </w:rPr>
          <w:t>Coupon Redemption</w:t>
        </w:r>
        <w:r w:rsidR="00C613C2">
          <w:rPr>
            <w:webHidden/>
          </w:rPr>
          <w:tab/>
        </w:r>
        <w:r w:rsidR="000C78F3">
          <w:rPr>
            <w:webHidden/>
          </w:rPr>
          <w:t>19</w:t>
        </w:r>
      </w:hyperlink>
    </w:p>
    <w:p w14:paraId="63E6FA21" w14:textId="118BB7B5" w:rsidR="00C613C2" w:rsidRDefault="00000000">
      <w:pPr>
        <w:pStyle w:val="TOC3"/>
        <w:rPr>
          <w:rFonts w:asciiTheme="minorHAnsi" w:eastAsiaTheme="minorEastAsia" w:hAnsiTheme="minorHAnsi" w:cstheme="minorBidi"/>
          <w:sz w:val="22"/>
          <w:szCs w:val="22"/>
          <w:lang w:val="en-IN" w:eastAsia="en-IN"/>
        </w:rPr>
      </w:pPr>
      <w:hyperlink w:anchor="_Toc122957699" w:history="1">
        <w:r w:rsidR="00C613C2" w:rsidRPr="00056A88">
          <w:rPr>
            <w:rStyle w:val="Hyperlink"/>
          </w:rPr>
          <w:t>Screenshot Examples</w:t>
        </w:r>
        <w:r w:rsidR="00C613C2">
          <w:rPr>
            <w:webHidden/>
          </w:rPr>
          <w:tab/>
        </w:r>
        <w:r w:rsidR="000C78F3">
          <w:rPr>
            <w:webHidden/>
          </w:rPr>
          <w:t>21</w:t>
        </w:r>
      </w:hyperlink>
    </w:p>
    <w:p w14:paraId="2F16AB51" w14:textId="6FCD123A" w:rsidR="00C613C2" w:rsidRDefault="00000000">
      <w:pPr>
        <w:pStyle w:val="TOC2"/>
        <w:rPr>
          <w:rFonts w:asciiTheme="minorHAnsi" w:eastAsiaTheme="minorEastAsia" w:hAnsiTheme="minorHAnsi" w:cstheme="minorBidi"/>
          <w:sz w:val="22"/>
          <w:szCs w:val="22"/>
          <w:lang w:val="en-IN" w:eastAsia="en-IN"/>
        </w:rPr>
      </w:pPr>
      <w:hyperlink w:anchor="_Toc122957700" w:history="1">
        <w:r w:rsidR="00C613C2" w:rsidRPr="00056A88">
          <w:rPr>
            <w:rStyle w:val="Hyperlink"/>
          </w:rPr>
          <w:t>Event</w:t>
        </w:r>
        <w:r w:rsidR="00C613C2">
          <w:rPr>
            <w:webHidden/>
          </w:rPr>
          <w:tab/>
        </w:r>
        <w:r w:rsidR="000C78F3">
          <w:rPr>
            <w:webHidden/>
          </w:rPr>
          <w:t>26</w:t>
        </w:r>
      </w:hyperlink>
    </w:p>
    <w:p w14:paraId="13B70869" w14:textId="3F286A19" w:rsidR="00C613C2" w:rsidRDefault="00000000">
      <w:pPr>
        <w:pStyle w:val="TOC2"/>
        <w:rPr>
          <w:rFonts w:asciiTheme="minorHAnsi" w:eastAsiaTheme="minorEastAsia" w:hAnsiTheme="minorHAnsi" w:cstheme="minorBidi"/>
          <w:sz w:val="22"/>
          <w:szCs w:val="22"/>
          <w:lang w:val="en-IN" w:eastAsia="en-IN"/>
        </w:rPr>
      </w:pPr>
      <w:hyperlink w:anchor="_Toc122957701" w:history="1">
        <w:r w:rsidR="00C613C2" w:rsidRPr="00056A88">
          <w:rPr>
            <w:rStyle w:val="Hyperlink"/>
          </w:rPr>
          <w:t>Coupons Priority Order</w:t>
        </w:r>
        <w:r w:rsidR="00C613C2">
          <w:rPr>
            <w:webHidden/>
          </w:rPr>
          <w:tab/>
        </w:r>
        <w:r w:rsidR="00AB05CB">
          <w:rPr>
            <w:webHidden/>
          </w:rPr>
          <w:t>27</w:t>
        </w:r>
      </w:hyperlink>
    </w:p>
    <w:p w14:paraId="6FCA70A5" w14:textId="7A18A33C" w:rsidR="00C613C2" w:rsidRDefault="00000000">
      <w:pPr>
        <w:pStyle w:val="TOC2"/>
        <w:rPr>
          <w:rFonts w:asciiTheme="minorHAnsi" w:eastAsiaTheme="minorEastAsia" w:hAnsiTheme="minorHAnsi" w:cstheme="minorBidi"/>
          <w:sz w:val="22"/>
          <w:szCs w:val="22"/>
          <w:lang w:val="en-IN" w:eastAsia="en-IN"/>
        </w:rPr>
      </w:pPr>
      <w:hyperlink w:anchor="_Toc122957702" w:history="1">
        <w:r w:rsidR="00C613C2" w:rsidRPr="00056A88">
          <w:rPr>
            <w:rStyle w:val="Hyperlink"/>
          </w:rPr>
          <w:t>Redeeming the Coupon</w:t>
        </w:r>
        <w:r w:rsidR="00C613C2">
          <w:rPr>
            <w:webHidden/>
          </w:rPr>
          <w:tab/>
        </w:r>
        <w:r w:rsidR="00AE3D60">
          <w:rPr>
            <w:webHidden/>
          </w:rPr>
          <w:t>28</w:t>
        </w:r>
      </w:hyperlink>
    </w:p>
    <w:p w14:paraId="4450553D" w14:textId="534A1385" w:rsidR="00C613C2" w:rsidRDefault="00000000">
      <w:pPr>
        <w:pStyle w:val="TOC3"/>
        <w:rPr>
          <w:rFonts w:asciiTheme="minorHAnsi" w:eastAsiaTheme="minorEastAsia" w:hAnsiTheme="minorHAnsi" w:cstheme="minorBidi"/>
          <w:sz w:val="22"/>
          <w:szCs w:val="22"/>
          <w:lang w:val="en-IN" w:eastAsia="en-IN"/>
        </w:rPr>
      </w:pPr>
      <w:hyperlink w:anchor="_Toc122957703" w:history="1">
        <w:r w:rsidR="00C613C2" w:rsidRPr="00056A88">
          <w:rPr>
            <w:rStyle w:val="Hyperlink"/>
          </w:rPr>
          <w:t>Manage Subscription</w:t>
        </w:r>
        <w:r w:rsidR="00C613C2">
          <w:rPr>
            <w:webHidden/>
          </w:rPr>
          <w:tab/>
        </w:r>
        <w:r w:rsidR="00AB05CB">
          <w:rPr>
            <w:webHidden/>
          </w:rPr>
          <w:t>28</w:t>
        </w:r>
      </w:hyperlink>
    </w:p>
    <w:p w14:paraId="58E2E332" w14:textId="753BA8AA" w:rsidR="00C613C2" w:rsidRDefault="00000000">
      <w:pPr>
        <w:pStyle w:val="TOC3"/>
        <w:rPr>
          <w:rFonts w:asciiTheme="minorHAnsi" w:eastAsiaTheme="minorEastAsia" w:hAnsiTheme="minorHAnsi" w:cstheme="minorBidi"/>
          <w:sz w:val="22"/>
          <w:szCs w:val="22"/>
          <w:lang w:val="en-IN" w:eastAsia="en-IN"/>
        </w:rPr>
      </w:pPr>
      <w:hyperlink w:anchor="_Toc122957704" w:history="1">
        <w:r w:rsidR="00C613C2" w:rsidRPr="00056A88">
          <w:rPr>
            <w:rStyle w:val="Hyperlink"/>
          </w:rPr>
          <w:t>Sign-up</w:t>
        </w:r>
        <w:r w:rsidR="00C613C2">
          <w:rPr>
            <w:webHidden/>
          </w:rPr>
          <w:tab/>
        </w:r>
        <w:r w:rsidR="00AB05CB">
          <w:rPr>
            <w:webHidden/>
          </w:rPr>
          <w:t>29</w:t>
        </w:r>
      </w:hyperlink>
    </w:p>
    <w:p w14:paraId="1332CD6F" w14:textId="508CEABE" w:rsidR="00C613C2" w:rsidRDefault="00000000">
      <w:pPr>
        <w:pStyle w:val="TOC3"/>
        <w:rPr>
          <w:rFonts w:asciiTheme="minorHAnsi" w:eastAsiaTheme="minorEastAsia" w:hAnsiTheme="minorHAnsi" w:cstheme="minorBidi"/>
          <w:sz w:val="22"/>
          <w:szCs w:val="22"/>
          <w:lang w:val="en-IN" w:eastAsia="en-IN"/>
        </w:rPr>
      </w:pPr>
      <w:hyperlink w:anchor="_Toc122957705" w:history="1">
        <w:r w:rsidR="00C613C2" w:rsidRPr="00056A88">
          <w:rPr>
            <w:rStyle w:val="Hyperlink"/>
          </w:rPr>
          <w:t>Event</w:t>
        </w:r>
        <w:r w:rsidR="00C613C2">
          <w:rPr>
            <w:webHidden/>
          </w:rPr>
          <w:tab/>
        </w:r>
        <w:r w:rsidR="00AB05CB">
          <w:rPr>
            <w:webHidden/>
          </w:rPr>
          <w:t>32</w:t>
        </w:r>
      </w:hyperlink>
    </w:p>
    <w:p w14:paraId="1EFFCDC1" w14:textId="5E7F6163" w:rsidR="00C613C2" w:rsidRDefault="00000000">
      <w:pPr>
        <w:pStyle w:val="TOC2"/>
        <w:rPr>
          <w:rFonts w:asciiTheme="minorHAnsi" w:eastAsiaTheme="minorEastAsia" w:hAnsiTheme="minorHAnsi" w:cstheme="minorBidi"/>
          <w:sz w:val="22"/>
          <w:szCs w:val="22"/>
          <w:lang w:val="en-IN" w:eastAsia="en-IN"/>
        </w:rPr>
      </w:pPr>
      <w:hyperlink w:anchor="_Toc122957706" w:history="1">
        <w:r w:rsidR="00C613C2" w:rsidRPr="00056A88">
          <w:rPr>
            <w:rStyle w:val="Hyperlink"/>
          </w:rPr>
          <w:t>Coupon related Tables</w:t>
        </w:r>
        <w:r w:rsidR="00C613C2">
          <w:rPr>
            <w:webHidden/>
          </w:rPr>
          <w:tab/>
        </w:r>
        <w:r w:rsidR="00AB05CB">
          <w:rPr>
            <w:webHidden/>
          </w:rPr>
          <w:t>33</w:t>
        </w:r>
      </w:hyperlink>
    </w:p>
    <w:p w14:paraId="568521F4" w14:textId="57637B91" w:rsidR="00C613C2" w:rsidRDefault="00000000">
      <w:pPr>
        <w:pStyle w:val="TOC2"/>
        <w:rPr>
          <w:rFonts w:asciiTheme="minorHAnsi" w:eastAsiaTheme="minorEastAsia" w:hAnsiTheme="minorHAnsi" w:cstheme="minorBidi"/>
          <w:sz w:val="22"/>
          <w:szCs w:val="22"/>
          <w:lang w:val="en-IN" w:eastAsia="en-IN"/>
        </w:rPr>
      </w:pPr>
      <w:hyperlink w:anchor="_Toc122957707" w:history="1">
        <w:r w:rsidR="00C613C2" w:rsidRPr="00056A88">
          <w:rPr>
            <w:rStyle w:val="Hyperlink"/>
          </w:rPr>
          <w:t>Time Zones in Coupons</w:t>
        </w:r>
        <w:r w:rsidR="00C613C2">
          <w:rPr>
            <w:webHidden/>
          </w:rPr>
          <w:tab/>
        </w:r>
        <w:r w:rsidR="00AB05CB">
          <w:rPr>
            <w:webHidden/>
          </w:rPr>
          <w:t>34</w:t>
        </w:r>
      </w:hyperlink>
    </w:p>
    <w:p w14:paraId="4C747A5C" w14:textId="52ED930D" w:rsidR="00C613C2" w:rsidRDefault="00000000">
      <w:pPr>
        <w:pStyle w:val="TOC1"/>
        <w:rPr>
          <w:rFonts w:eastAsiaTheme="minorEastAsia" w:cstheme="minorBidi"/>
          <w:b w:val="0"/>
          <w:color w:val="auto"/>
          <w:sz w:val="22"/>
          <w:szCs w:val="22"/>
          <w:lang w:val="en-IN" w:eastAsia="en-IN"/>
        </w:rPr>
      </w:pPr>
      <w:hyperlink w:anchor="_Toc122957708" w:history="1">
        <w:r w:rsidR="00C613C2" w:rsidRPr="00056A88">
          <w:rPr>
            <w:rStyle w:val="Hyperlink"/>
          </w:rPr>
          <w:t>Support</w:t>
        </w:r>
        <w:r w:rsidR="00C613C2">
          <w:rPr>
            <w:webHidden/>
          </w:rPr>
          <w:tab/>
        </w:r>
        <w:r w:rsidR="00D6376C">
          <w:rPr>
            <w:webHidden/>
          </w:rPr>
          <w:t>…………………………………………………………………………………………………………..</w:t>
        </w:r>
        <w:r w:rsidR="00AB05CB">
          <w:rPr>
            <w:webHidden/>
          </w:rPr>
          <w:t>37</w:t>
        </w:r>
      </w:hyperlink>
    </w:p>
    <w:p w14:paraId="2B870AC4" w14:textId="28592511" w:rsidR="00C613C2" w:rsidRDefault="00000000">
      <w:pPr>
        <w:pStyle w:val="TOC1"/>
        <w:rPr>
          <w:rFonts w:eastAsiaTheme="minorEastAsia" w:cstheme="minorBidi"/>
          <w:b w:val="0"/>
          <w:color w:val="auto"/>
          <w:sz w:val="22"/>
          <w:szCs w:val="22"/>
          <w:lang w:val="en-IN" w:eastAsia="en-IN"/>
        </w:rPr>
      </w:pPr>
      <w:hyperlink w:anchor="_Toc122957709" w:history="1">
        <w:r w:rsidR="00C613C2" w:rsidRPr="00056A88">
          <w:rPr>
            <w:rStyle w:val="Hyperlink"/>
          </w:rPr>
          <w:t>Copyright</w:t>
        </w:r>
        <w:r w:rsidR="00C613C2">
          <w:rPr>
            <w:webHidden/>
          </w:rPr>
          <w:tab/>
        </w:r>
        <w:r w:rsidR="00D6376C">
          <w:rPr>
            <w:webHidden/>
          </w:rPr>
          <w:t>……………………………………………………………………………………………………….</w:t>
        </w:r>
        <w:r w:rsidR="00AB05CB">
          <w:rPr>
            <w:webHidden/>
          </w:rPr>
          <w:t>38</w:t>
        </w:r>
      </w:hyperlink>
    </w:p>
    <w:p w14:paraId="65B3B3C5" w14:textId="77777777" w:rsidR="006A7D44" w:rsidRPr="00EA17F0" w:rsidRDefault="00E77B4F" w:rsidP="00E77B4F">
      <w:pPr>
        <w:pStyle w:val="BodyText"/>
      </w:pPr>
      <w:r>
        <w:fldChar w:fldCharType="end"/>
      </w:r>
    </w:p>
    <w:p w14:paraId="3A048C2C" w14:textId="77777777" w:rsidR="006A7D44" w:rsidRPr="00EA17F0" w:rsidRDefault="006A7D44" w:rsidP="00EA17F0">
      <w:pPr>
        <w:sectPr w:rsidR="006A7D44" w:rsidRPr="00EA17F0" w:rsidSect="008125FE">
          <w:headerReference w:type="even" r:id="rId19"/>
          <w:headerReference w:type="default" r:id="rId20"/>
          <w:footerReference w:type="even" r:id="rId21"/>
          <w:footerReference w:type="default" r:id="rId22"/>
          <w:headerReference w:type="first" r:id="rId23"/>
          <w:footerReference w:type="first" r:id="rId24"/>
          <w:type w:val="oddPage"/>
          <w:pgSz w:w="12240" w:h="15840"/>
          <w:pgMar w:top="1922" w:right="1322" w:bottom="1922" w:left="1560" w:header="936" w:footer="936" w:gutter="0"/>
          <w:pgNumType w:fmt="lowerRoman" w:start="1"/>
          <w:cols w:space="720"/>
          <w:noEndnote/>
          <w:titlePg/>
          <w:docGrid w:linePitch="272"/>
        </w:sectPr>
      </w:pPr>
    </w:p>
    <w:p w14:paraId="5B823446" w14:textId="77777777" w:rsidR="009A2834" w:rsidRDefault="009A2834" w:rsidP="00EC600E">
      <w:pPr>
        <w:pStyle w:val="Heading1"/>
      </w:pPr>
      <w:bookmarkStart w:id="2" w:name="O_2104767"/>
      <w:bookmarkStart w:id="3" w:name="O_2106489"/>
      <w:bookmarkStart w:id="4" w:name="_Toc122957693"/>
      <w:bookmarkEnd w:id="2"/>
      <w:bookmarkEnd w:id="3"/>
      <w:r>
        <w:t>About Coupons</w:t>
      </w:r>
      <w:bookmarkEnd w:id="4"/>
    </w:p>
    <w:p w14:paraId="2D1C356D" w14:textId="77777777" w:rsidR="004A37E5" w:rsidRDefault="004A37E5" w:rsidP="004A37E5">
      <w:pPr>
        <w:pStyle w:val="BodyText"/>
        <w:spacing w:before="0"/>
      </w:pPr>
    </w:p>
    <w:p w14:paraId="2E3A61D4" w14:textId="77777777" w:rsidR="009A2834" w:rsidRDefault="009A2834" w:rsidP="009A2834">
      <w:pPr>
        <w:pStyle w:val="BodyText"/>
      </w:pPr>
      <w:r>
        <w:t xml:space="preserve">As per the marketing definition, the Coupon is a ticket or document that can be redeemed for a financial discount or rebate when purchasing a product. </w:t>
      </w:r>
    </w:p>
    <w:p w14:paraId="10C7C395" w14:textId="48F87B20" w:rsidR="00892E2B" w:rsidRDefault="00892E2B" w:rsidP="009A2834">
      <w:pPr>
        <w:pStyle w:val="BodyText"/>
      </w:pPr>
      <w:r>
        <w:t xml:space="preserve">In the same way, in our system, the Coupon is treated as </w:t>
      </w:r>
      <w:r w:rsidR="004D4472">
        <w:t>a</w:t>
      </w:r>
      <w:r>
        <w:t xml:space="preserve"> promotional offering that is offered to the Customers in the form of discount percentages/amounts.  </w:t>
      </w:r>
    </w:p>
    <w:p w14:paraId="5AA6DC21" w14:textId="14277273" w:rsidR="00892E2B" w:rsidRDefault="00892E2B" w:rsidP="009A2834">
      <w:pPr>
        <w:pStyle w:val="BodyText"/>
      </w:pPr>
      <w:r>
        <w:t xml:space="preserve">The Coupons are offered by </w:t>
      </w:r>
      <w:r w:rsidR="004D4472">
        <w:t xml:space="preserve">the </w:t>
      </w:r>
      <w:r>
        <w:t xml:space="preserve">Service Provider to attract new </w:t>
      </w:r>
      <w:r w:rsidR="00B9730C">
        <w:t>c</w:t>
      </w:r>
      <w:r>
        <w:t xml:space="preserve">ustomers, to retain the existing business </w:t>
      </w:r>
      <w:r w:rsidR="00B9730C">
        <w:t>c</w:t>
      </w:r>
      <w:r>
        <w:t xml:space="preserve">ustomers, to </w:t>
      </w:r>
      <w:r w:rsidR="00E30946">
        <w:t xml:space="preserve">sustain in the competitive market, to </w:t>
      </w:r>
      <w:r>
        <w:t>increase marketing sales</w:t>
      </w:r>
      <w:r w:rsidR="004A37E5">
        <w:t>,</w:t>
      </w:r>
      <w:r w:rsidR="00E30946">
        <w:t xml:space="preserve"> etc. </w:t>
      </w:r>
      <w:r>
        <w:t xml:space="preserve"> </w:t>
      </w:r>
    </w:p>
    <w:p w14:paraId="4E57D63F" w14:textId="77777777" w:rsidR="00F6269C" w:rsidRDefault="00F6269C" w:rsidP="00E85573">
      <w:pPr>
        <w:pStyle w:val="BodyText"/>
      </w:pPr>
      <w:r>
        <w:t xml:space="preserve">Mostly the Coupons are </w:t>
      </w:r>
      <w:r w:rsidR="003B46CB">
        <w:t>offered</w:t>
      </w:r>
      <w:r>
        <w:t xml:space="preserve"> on </w:t>
      </w:r>
      <w:r w:rsidR="003B46CB">
        <w:t>some</w:t>
      </w:r>
      <w:r>
        <w:t xml:space="preserve"> condition </w:t>
      </w:r>
      <w:r w:rsidR="003B46CB">
        <w:t xml:space="preserve">like </w:t>
      </w:r>
      <w:r>
        <w:t xml:space="preserve">eligibility criteria of the </w:t>
      </w:r>
      <w:r w:rsidR="003B46CB">
        <w:t>Customer or on his p</w:t>
      </w:r>
      <w:r>
        <w:t>urchase</w:t>
      </w:r>
      <w:r w:rsidR="00B9730C">
        <w:t xml:space="preserve"> made</w:t>
      </w:r>
      <w:r>
        <w:t>. Exampl</w:t>
      </w:r>
      <w:r w:rsidR="003B46CB">
        <w:t xml:space="preserve">e: A discount of </w:t>
      </w:r>
      <w:r w:rsidR="00BA212D">
        <w:t>1</w:t>
      </w:r>
      <w:r>
        <w:t xml:space="preserve">0 % </w:t>
      </w:r>
      <w:r w:rsidR="003B46CB">
        <w:t xml:space="preserve">is offered to </w:t>
      </w:r>
      <w:r w:rsidR="00942663">
        <w:t>all</w:t>
      </w:r>
      <w:r w:rsidR="003B46CB">
        <w:t xml:space="preserve"> </w:t>
      </w:r>
      <w:r w:rsidR="00B9730C">
        <w:t xml:space="preserve">the On-board customers who </w:t>
      </w:r>
      <w:r w:rsidR="00774F79">
        <w:t>subscribe</w:t>
      </w:r>
      <w:r w:rsidR="00B9730C">
        <w:t xml:space="preserve"> </w:t>
      </w:r>
      <w:r w:rsidR="00774F79">
        <w:t xml:space="preserve">to </w:t>
      </w:r>
      <w:r w:rsidR="00B9730C">
        <w:t xml:space="preserve">the plan worth </w:t>
      </w:r>
      <w:r>
        <w:t>Rs.</w:t>
      </w:r>
      <w:r w:rsidR="00BA212D">
        <w:t>5</w:t>
      </w:r>
      <w:r>
        <w:t>00/-</w:t>
      </w:r>
      <w:r w:rsidR="00B9730C">
        <w:t xml:space="preserve"> or above</w:t>
      </w:r>
      <w:r>
        <w:t xml:space="preserve">, etc. </w:t>
      </w:r>
    </w:p>
    <w:p w14:paraId="1AC31D2F" w14:textId="77777777" w:rsidR="009A2834" w:rsidRDefault="00F6269C" w:rsidP="00E85573">
      <w:pPr>
        <w:pStyle w:val="BodyText"/>
      </w:pPr>
      <w:r>
        <w:t xml:space="preserve">Here in this </w:t>
      </w:r>
      <w:r w:rsidR="00DB5D09">
        <w:t>s</w:t>
      </w:r>
      <w:r>
        <w:t xml:space="preserve">ystem, </w:t>
      </w:r>
      <w:r w:rsidR="003B46CB">
        <w:t xml:space="preserve">the User can use various </w:t>
      </w:r>
      <w:r w:rsidR="004E6620">
        <w:t xml:space="preserve">criteria </w:t>
      </w:r>
      <w:r w:rsidR="00DB5D09">
        <w:t xml:space="preserve">attributes </w:t>
      </w:r>
      <w:r w:rsidR="003B46CB">
        <w:t xml:space="preserve">while defining the Coupons. </w:t>
      </w:r>
      <w:r>
        <w:t xml:space="preserve"> </w:t>
      </w:r>
      <w:r w:rsidR="003B46CB">
        <w:t xml:space="preserve">The available Eligibility criteria </w:t>
      </w:r>
      <w:r w:rsidR="00DB5D09">
        <w:t xml:space="preserve">attributes </w:t>
      </w:r>
      <w:r w:rsidR="003B46CB">
        <w:t xml:space="preserve">are </w:t>
      </w:r>
      <w:r w:rsidR="00892E2B" w:rsidRPr="003B46CB">
        <w:rPr>
          <w:i/>
        </w:rPr>
        <w:t>Customer</w:t>
      </w:r>
      <w:r w:rsidRPr="003B46CB">
        <w:rPr>
          <w:i/>
        </w:rPr>
        <w:t xml:space="preserve"> ty</w:t>
      </w:r>
      <w:r w:rsidR="003B46CB" w:rsidRPr="003B46CB">
        <w:rPr>
          <w:i/>
        </w:rPr>
        <w:t>p</w:t>
      </w:r>
      <w:r w:rsidR="00E85573" w:rsidRPr="003B46CB">
        <w:rPr>
          <w:i/>
        </w:rPr>
        <w:t>e</w:t>
      </w:r>
      <w:r w:rsidR="00E30946">
        <w:t xml:space="preserve"> (</w:t>
      </w:r>
      <w:r w:rsidR="004A37E5">
        <w:t>E.g. VIP, Student, etc.</w:t>
      </w:r>
      <w:r w:rsidR="00E30946">
        <w:t>)</w:t>
      </w:r>
      <w:r w:rsidR="00E85573">
        <w:t xml:space="preserve">, </w:t>
      </w:r>
      <w:r w:rsidR="00DB5D09">
        <w:t xml:space="preserve">Applicable Processes </w:t>
      </w:r>
      <w:r w:rsidR="004A37E5">
        <w:t>(E.g. New Order, Renewal, Upgrade, Customer On</w:t>
      </w:r>
      <w:r w:rsidR="002440CB">
        <w:t>-</w:t>
      </w:r>
      <w:r w:rsidR="004A37E5">
        <w:t>board</w:t>
      </w:r>
      <w:r w:rsidR="00DB5D09">
        <w:t>, etc.</w:t>
      </w:r>
      <w:r w:rsidR="004A37E5">
        <w:t>)</w:t>
      </w:r>
      <w:r w:rsidR="00E85573">
        <w:t xml:space="preserve">, </w:t>
      </w:r>
      <w:r w:rsidR="00E85573" w:rsidRPr="003B46CB">
        <w:rPr>
          <w:i/>
        </w:rPr>
        <w:t>Geo Region</w:t>
      </w:r>
      <w:r w:rsidR="004A37E5">
        <w:t xml:space="preserve"> (E.g. North Region, South Region</w:t>
      </w:r>
      <w:r w:rsidR="00942663">
        <w:t>,</w:t>
      </w:r>
      <w:r w:rsidR="004A37E5">
        <w:t xml:space="preserve"> etc.)</w:t>
      </w:r>
      <w:r w:rsidR="00E85573">
        <w:t xml:space="preserve">, </w:t>
      </w:r>
      <w:r w:rsidR="00E85573" w:rsidRPr="003B46CB">
        <w:rPr>
          <w:i/>
        </w:rPr>
        <w:t>Operational Entity</w:t>
      </w:r>
      <w:r w:rsidR="00E85573">
        <w:t xml:space="preserve">, </w:t>
      </w:r>
      <w:r w:rsidR="00774F79" w:rsidRPr="00774F79">
        <w:rPr>
          <w:i/>
        </w:rPr>
        <w:t>Segments</w:t>
      </w:r>
      <w:r w:rsidR="00774F79">
        <w:t xml:space="preserve">, </w:t>
      </w:r>
      <w:r w:rsidR="00DB5D09">
        <w:t>and</w:t>
      </w:r>
      <w:r w:rsidR="00E85573">
        <w:t xml:space="preserve"> </w:t>
      </w:r>
      <w:r w:rsidR="00E85573" w:rsidRPr="003B46CB">
        <w:rPr>
          <w:i/>
        </w:rPr>
        <w:t>Applicable Products</w:t>
      </w:r>
      <w:r w:rsidR="00E85573">
        <w:t xml:space="preserve">. </w:t>
      </w:r>
    </w:p>
    <w:p w14:paraId="4A4355F0" w14:textId="77777777" w:rsidR="009A2834" w:rsidRDefault="00E85573" w:rsidP="009A2834">
      <w:pPr>
        <w:pStyle w:val="BodyText"/>
      </w:pPr>
      <w:r>
        <w:t>Generally</w:t>
      </w:r>
      <w:r w:rsidR="004A37E5">
        <w:t>,</w:t>
      </w:r>
      <w:r>
        <w:t xml:space="preserve"> the Service Providers offer promotional discounts on Plans/Products for </w:t>
      </w:r>
      <w:r w:rsidR="0066353D">
        <w:t xml:space="preserve">a </w:t>
      </w:r>
      <w:r>
        <w:t>certain duration of time to the Customers. Once the Coupon’s validity is elapsed, the same cannot be used to avail the offered discount.</w:t>
      </w:r>
    </w:p>
    <w:p w14:paraId="1444A511" w14:textId="77777777" w:rsidR="00F965FC" w:rsidRDefault="00F965FC" w:rsidP="009A2834">
      <w:pPr>
        <w:pStyle w:val="BodyText"/>
      </w:pPr>
    </w:p>
    <w:p w14:paraId="61228EB9" w14:textId="35DE4AF9" w:rsidR="00F91977" w:rsidRDefault="00F91977" w:rsidP="00F91977">
      <w:pPr>
        <w:pStyle w:val="BodyText"/>
      </w:pPr>
    </w:p>
    <w:p w14:paraId="2BEF1584" w14:textId="77777777" w:rsidR="00F91977" w:rsidRDefault="00F91977" w:rsidP="00F91977">
      <w:pPr>
        <w:pStyle w:val="BodyText"/>
      </w:pPr>
    </w:p>
    <w:p w14:paraId="44192CC2" w14:textId="77777777" w:rsidR="00F91977" w:rsidRDefault="00F91977" w:rsidP="00F91977">
      <w:pPr>
        <w:pStyle w:val="BodyText"/>
      </w:pPr>
    </w:p>
    <w:p w14:paraId="0C23443C" w14:textId="77777777" w:rsidR="00F91977" w:rsidRPr="00F91977" w:rsidRDefault="00F91977" w:rsidP="00F91977">
      <w:pPr>
        <w:pStyle w:val="BodyText"/>
      </w:pPr>
    </w:p>
    <w:p w14:paraId="7761485E" w14:textId="77777777" w:rsidR="00F91977" w:rsidRDefault="00F91977" w:rsidP="005D2DEA">
      <w:pPr>
        <w:pStyle w:val="BodyText"/>
      </w:pPr>
    </w:p>
    <w:p w14:paraId="35E9C868" w14:textId="77777777" w:rsidR="00F91977" w:rsidRDefault="00F91977" w:rsidP="005D2DEA">
      <w:pPr>
        <w:pStyle w:val="BodyText"/>
      </w:pPr>
    </w:p>
    <w:p w14:paraId="7A82E8B7" w14:textId="77777777" w:rsidR="00947F44" w:rsidRDefault="00947F44" w:rsidP="005D2DEA">
      <w:pPr>
        <w:pStyle w:val="BodyText"/>
      </w:pPr>
    </w:p>
    <w:p w14:paraId="0D797BED" w14:textId="77777777" w:rsidR="00947F44" w:rsidRDefault="00947F44" w:rsidP="005D2DEA">
      <w:pPr>
        <w:pStyle w:val="BodyText"/>
      </w:pPr>
    </w:p>
    <w:p w14:paraId="287D3E97" w14:textId="42C4A84D" w:rsidR="00E85573" w:rsidRDefault="00E85573" w:rsidP="00F965FC">
      <w:pPr>
        <w:pStyle w:val="Heading1"/>
      </w:pPr>
      <w:bookmarkStart w:id="5" w:name="_Toc122957694"/>
      <w:r>
        <w:t>About Document</w:t>
      </w:r>
      <w:bookmarkEnd w:id="5"/>
    </w:p>
    <w:p w14:paraId="67D6F048" w14:textId="77777777" w:rsidR="004A37E5" w:rsidRDefault="004A37E5" w:rsidP="004A37E5">
      <w:pPr>
        <w:pStyle w:val="BodyText"/>
        <w:spacing w:before="0"/>
      </w:pPr>
    </w:p>
    <w:p w14:paraId="3BCCFAA9" w14:textId="77777777" w:rsidR="00F05F15" w:rsidRDefault="00E85573" w:rsidP="009A2834">
      <w:pPr>
        <w:pStyle w:val="BodyText"/>
      </w:pPr>
      <w:r>
        <w:t xml:space="preserve">This document offers knowledge on </w:t>
      </w:r>
      <w:r w:rsidR="004D3A38">
        <w:t xml:space="preserve">the </w:t>
      </w:r>
      <w:r w:rsidR="00F965FC" w:rsidRPr="0066353D">
        <w:rPr>
          <w:i/>
        </w:rPr>
        <w:t>Coupons</w:t>
      </w:r>
      <w:r w:rsidR="00F965FC">
        <w:t xml:space="preserve"> feature and helps the User in defining various Coupons (Generic Coupons and Birthday Coupon</w:t>
      </w:r>
      <w:r w:rsidR="00E07EBD">
        <w:t>s</w:t>
      </w:r>
      <w:r w:rsidR="00F965FC">
        <w:t xml:space="preserve">) using </w:t>
      </w:r>
      <w:r w:rsidR="00E07EBD">
        <w:t xml:space="preserve">the </w:t>
      </w:r>
      <w:r w:rsidR="00F965FC" w:rsidRPr="00D579F6">
        <w:rPr>
          <w:b/>
        </w:rPr>
        <w:t>Manage Coupons</w:t>
      </w:r>
      <w:r w:rsidR="00F965FC">
        <w:t xml:space="preserve"> screen</w:t>
      </w:r>
      <w:r w:rsidR="00F05F15">
        <w:t>.</w:t>
      </w:r>
    </w:p>
    <w:p w14:paraId="41B8EC94" w14:textId="77777777" w:rsidR="00F965FC" w:rsidRDefault="00F05F15" w:rsidP="009A2834">
      <w:pPr>
        <w:pStyle w:val="BodyText"/>
      </w:pPr>
      <w:r>
        <w:t xml:space="preserve">It also helps the </w:t>
      </w:r>
      <w:r w:rsidR="00E07EBD">
        <w:t>u</w:t>
      </w:r>
      <w:r>
        <w:t>se</w:t>
      </w:r>
      <w:r w:rsidR="0066353D">
        <w:t>r</w:t>
      </w:r>
      <w:r>
        <w:t xml:space="preserve"> in understanding the </w:t>
      </w:r>
      <w:r w:rsidRPr="0066353D">
        <w:rPr>
          <w:i/>
        </w:rPr>
        <w:t>Coupons</w:t>
      </w:r>
      <w:r>
        <w:t xml:space="preserve"> related screens and </w:t>
      </w:r>
      <w:r w:rsidR="00E07EBD">
        <w:t>their</w:t>
      </w:r>
      <w:r>
        <w:t xml:space="preserve"> usage along with the necessary pre-requisites etc. </w:t>
      </w:r>
    </w:p>
    <w:p w14:paraId="6E58B2AB" w14:textId="77777777" w:rsidR="009A2834" w:rsidRDefault="0054512C" w:rsidP="009A2834">
      <w:pPr>
        <w:pStyle w:val="BodyText"/>
      </w:pPr>
      <w:r>
        <w:t xml:space="preserve">After reading the document, the User should </w:t>
      </w:r>
      <w:r w:rsidR="00E07EBD">
        <w:t xml:space="preserve">be </w:t>
      </w:r>
      <w:r>
        <w:t xml:space="preserve">able to define the Coupons </w:t>
      </w:r>
      <w:r w:rsidR="00F935C8">
        <w:t xml:space="preserve">for different </w:t>
      </w:r>
      <w:r w:rsidR="00D579F6">
        <w:t>eligibility criteria</w:t>
      </w:r>
      <w:r w:rsidR="00F935C8">
        <w:t xml:space="preserve"> </w:t>
      </w:r>
      <w:r>
        <w:t xml:space="preserve">in the </w:t>
      </w:r>
      <w:r w:rsidR="004A37E5">
        <w:t xml:space="preserve">MQ </w:t>
      </w:r>
      <w:r>
        <w:t xml:space="preserve">System, and also </w:t>
      </w:r>
      <w:r w:rsidR="0066353D">
        <w:t xml:space="preserve">should be able to understand </w:t>
      </w:r>
      <w:r w:rsidR="00F935C8">
        <w:t xml:space="preserve">how to redeem the </w:t>
      </w:r>
      <w:r w:rsidR="0066353D">
        <w:t xml:space="preserve">defined </w:t>
      </w:r>
      <w:r w:rsidR="00F935C8">
        <w:t xml:space="preserve">Coupons. </w:t>
      </w:r>
      <w:r>
        <w:t xml:space="preserve"> </w:t>
      </w:r>
    </w:p>
    <w:p w14:paraId="5BCB4035" w14:textId="77777777" w:rsidR="009A2834" w:rsidRPr="009A2834" w:rsidRDefault="009A2834" w:rsidP="009A2834">
      <w:pPr>
        <w:pStyle w:val="BodyText"/>
      </w:pPr>
    </w:p>
    <w:p w14:paraId="1F6B1549" w14:textId="77777777" w:rsidR="00F965FC" w:rsidRDefault="00F965FC">
      <w:pPr>
        <w:keepLines w:val="0"/>
        <w:spacing w:after="200" w:line="276" w:lineRule="auto"/>
        <w:ind w:left="0"/>
        <w:rPr>
          <w:sz w:val="24"/>
        </w:rPr>
      </w:pPr>
      <w:r>
        <w:br w:type="page"/>
      </w:r>
    </w:p>
    <w:p w14:paraId="6A1C57CD" w14:textId="77777777" w:rsidR="00DF3146" w:rsidRDefault="006B241F" w:rsidP="00DF3146">
      <w:pPr>
        <w:pStyle w:val="Heading1"/>
      </w:pPr>
      <w:bookmarkStart w:id="6" w:name="_Toc122957695"/>
      <w:r>
        <w:t>Coupons</w:t>
      </w:r>
      <w:bookmarkEnd w:id="6"/>
    </w:p>
    <w:p w14:paraId="5C613BD9" w14:textId="77777777" w:rsidR="00F935C8" w:rsidRDefault="00DF3146" w:rsidP="00F23766">
      <w:pPr>
        <w:pStyle w:val="Heading2"/>
        <w:spacing w:before="240"/>
      </w:pPr>
      <w:bookmarkStart w:id="7" w:name="_Toc122957696"/>
      <w:r>
        <w:t>Manage Coupons</w:t>
      </w:r>
      <w:bookmarkEnd w:id="7"/>
    </w:p>
    <w:p w14:paraId="1941CEA6" w14:textId="77777777" w:rsidR="00DF3146" w:rsidRDefault="00DF3146" w:rsidP="00BE4007">
      <w:pPr>
        <w:pStyle w:val="BodyText"/>
      </w:pPr>
      <w:r>
        <w:t xml:space="preserve">To define a Coupon in the System, the </w:t>
      </w:r>
      <w:r w:rsidRPr="00DF3146">
        <w:rPr>
          <w:b/>
        </w:rPr>
        <w:t>Manage Coupons</w:t>
      </w:r>
      <w:r>
        <w:t xml:space="preserve"> screen is used. </w:t>
      </w:r>
    </w:p>
    <w:p w14:paraId="0CA16F7A" w14:textId="77777777" w:rsidR="00DF3146" w:rsidRPr="002344B5" w:rsidRDefault="00DF3146" w:rsidP="00DF3146">
      <w:pPr>
        <w:pStyle w:val="BodyText"/>
        <w:rPr>
          <w:b/>
          <w:bCs/>
        </w:rPr>
      </w:pPr>
      <w:r>
        <w:rPr>
          <w:b/>
          <w:bCs/>
        </w:rPr>
        <w:t>Follow these Steps:</w:t>
      </w:r>
    </w:p>
    <w:p w14:paraId="283E6580" w14:textId="77777777" w:rsidR="00DF3146" w:rsidRPr="00DF3146" w:rsidRDefault="00DF3146" w:rsidP="002D654D">
      <w:pPr>
        <w:pStyle w:val="BodyText"/>
        <w:numPr>
          <w:ilvl w:val="0"/>
          <w:numId w:val="16"/>
        </w:numPr>
      </w:pPr>
      <w:r w:rsidRPr="002B0340">
        <w:t xml:space="preserve">On </w:t>
      </w:r>
      <w:r w:rsidRPr="002B0340">
        <w:rPr>
          <w:b/>
          <w:bCs/>
        </w:rPr>
        <w:t>S</w:t>
      </w:r>
      <w:r>
        <w:rPr>
          <w:b/>
          <w:bCs/>
        </w:rPr>
        <w:t>ettings</w:t>
      </w:r>
      <w:r w:rsidRPr="00DF3146">
        <w:rPr>
          <w:bCs/>
        </w:rPr>
        <w:t>,</w:t>
      </w:r>
      <w:r>
        <w:rPr>
          <w:b/>
          <w:bCs/>
        </w:rPr>
        <w:t xml:space="preserve"> </w:t>
      </w:r>
      <w:r>
        <w:rPr>
          <w:bCs/>
        </w:rPr>
        <w:t xml:space="preserve">Click </w:t>
      </w:r>
      <w:r w:rsidRPr="002B0340">
        <w:rPr>
          <w:b/>
          <w:bCs/>
        </w:rPr>
        <w:t>Order Management</w:t>
      </w:r>
      <w:r w:rsidRPr="002B0340">
        <w:t xml:space="preserve">, click </w:t>
      </w:r>
      <w:r>
        <w:rPr>
          <w:b/>
          <w:bCs/>
        </w:rPr>
        <w:t>Product Catalogue</w:t>
      </w:r>
      <w:r w:rsidRPr="002B0340">
        <w:t>,</w:t>
      </w:r>
      <w:r w:rsidRPr="002344B5">
        <w:t xml:space="preserve"> and then click </w:t>
      </w:r>
      <w:r w:rsidRPr="00DF3146">
        <w:rPr>
          <w:b/>
        </w:rPr>
        <w:t>Manage</w:t>
      </w:r>
      <w:r>
        <w:t xml:space="preserve"> </w:t>
      </w:r>
      <w:r w:rsidRPr="002344B5">
        <w:rPr>
          <w:b/>
          <w:bCs/>
        </w:rPr>
        <w:t>Coupon</w:t>
      </w:r>
      <w:r w:rsidR="001A23AB">
        <w:rPr>
          <w:b/>
          <w:bCs/>
        </w:rPr>
        <w:t>s</w:t>
      </w:r>
      <w:r w:rsidRPr="002344B5">
        <w:rPr>
          <w:b/>
          <w:bCs/>
        </w:rPr>
        <w:t>.</w:t>
      </w:r>
    </w:p>
    <w:p w14:paraId="7CC8B298" w14:textId="77777777" w:rsidR="00DF3146" w:rsidRDefault="00DF3146" w:rsidP="00DF3146">
      <w:pPr>
        <w:pStyle w:val="BodyText"/>
        <w:ind w:left="720"/>
        <w:rPr>
          <w:bCs/>
        </w:rPr>
      </w:pPr>
      <w:r w:rsidRPr="00DF3146">
        <w:rPr>
          <w:bCs/>
        </w:rPr>
        <w:t>The</w:t>
      </w:r>
      <w:r>
        <w:rPr>
          <w:b/>
          <w:bCs/>
        </w:rPr>
        <w:t xml:space="preserve"> Manage Coupons</w:t>
      </w:r>
      <w:r w:rsidRPr="00DF3146">
        <w:rPr>
          <w:bCs/>
        </w:rPr>
        <w:t xml:space="preserve"> </w:t>
      </w:r>
      <w:r>
        <w:rPr>
          <w:bCs/>
        </w:rPr>
        <w:t>screen appears.</w:t>
      </w:r>
    </w:p>
    <w:p w14:paraId="3A785BEB" w14:textId="77777777" w:rsidR="00B20AF6" w:rsidRDefault="00B20AF6" w:rsidP="001578FC">
      <w:pPr>
        <w:pStyle w:val="BodyText"/>
        <w:rPr>
          <w:bCs/>
        </w:rPr>
      </w:pPr>
      <w:r>
        <w:rPr>
          <w:bCs/>
          <w:noProof/>
        </w:rPr>
        <w:drawing>
          <wp:inline distT="0" distB="0" distL="0" distR="0" wp14:anchorId="1DF720F9" wp14:editId="41975E07">
            <wp:extent cx="5856541" cy="1950720"/>
            <wp:effectExtent l="19050" t="19050" r="1143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 Coupons 2.jpg"/>
                    <pic:cNvPicPr/>
                  </pic:nvPicPr>
                  <pic:blipFill>
                    <a:blip r:embed="rId25">
                      <a:extLst>
                        <a:ext uri="{28A0092B-C50C-407E-A947-70E740481C1C}">
                          <a14:useLocalDpi xmlns:a14="http://schemas.microsoft.com/office/drawing/2010/main" val="0"/>
                        </a:ext>
                      </a:extLst>
                    </a:blip>
                    <a:stretch>
                      <a:fillRect/>
                    </a:stretch>
                  </pic:blipFill>
                  <pic:spPr>
                    <a:xfrm>
                      <a:off x="0" y="0"/>
                      <a:ext cx="5857112" cy="1950910"/>
                    </a:xfrm>
                    <a:prstGeom prst="rect">
                      <a:avLst/>
                    </a:prstGeom>
                    <a:ln>
                      <a:solidFill>
                        <a:schemeClr val="bg1">
                          <a:lumMod val="75000"/>
                        </a:schemeClr>
                      </a:solidFill>
                    </a:ln>
                  </pic:spPr>
                </pic:pic>
              </a:graphicData>
            </a:graphic>
          </wp:inline>
        </w:drawing>
      </w:r>
    </w:p>
    <w:p w14:paraId="366B1306" w14:textId="3F8A81C0" w:rsidR="00AF6F60" w:rsidRPr="00AF6F60" w:rsidRDefault="00487983" w:rsidP="00AF6F60">
      <w:pPr>
        <w:pStyle w:val="BodyText"/>
        <w:spacing w:before="0"/>
        <w:rPr>
          <w:bCs/>
          <w:i/>
          <w:sz w:val="22"/>
          <w:szCs w:val="22"/>
        </w:rPr>
      </w:pPr>
      <w:r>
        <w:rPr>
          <w:bCs/>
          <w:i/>
          <w:sz w:val="22"/>
          <w:szCs w:val="22"/>
        </w:rPr>
        <w:t xml:space="preserve"> </w:t>
      </w:r>
      <w:r w:rsidR="00AF6F60" w:rsidRPr="00AF6F60">
        <w:rPr>
          <w:bCs/>
          <w:i/>
          <w:sz w:val="22"/>
          <w:szCs w:val="22"/>
        </w:rPr>
        <w:t xml:space="preserve">Screenshot showing </w:t>
      </w:r>
      <w:r w:rsidR="00AF6F60" w:rsidRPr="00AF6F60">
        <w:rPr>
          <w:b/>
          <w:bCs/>
          <w:i/>
          <w:sz w:val="22"/>
          <w:szCs w:val="22"/>
        </w:rPr>
        <w:t>Manage Coupon</w:t>
      </w:r>
      <w:r w:rsidR="001A23AB">
        <w:rPr>
          <w:b/>
          <w:bCs/>
          <w:i/>
          <w:sz w:val="22"/>
          <w:szCs w:val="22"/>
        </w:rPr>
        <w:t>s</w:t>
      </w:r>
      <w:r w:rsidR="00AF6F60" w:rsidRPr="00AF6F60">
        <w:rPr>
          <w:bCs/>
          <w:i/>
          <w:sz w:val="22"/>
          <w:szCs w:val="22"/>
        </w:rPr>
        <w:t xml:space="preserve"> Screen</w:t>
      </w:r>
    </w:p>
    <w:p w14:paraId="44C5A00D" w14:textId="77777777" w:rsidR="00DF3146" w:rsidRDefault="00DF3146" w:rsidP="002D654D">
      <w:pPr>
        <w:pStyle w:val="BodyText"/>
        <w:numPr>
          <w:ilvl w:val="0"/>
          <w:numId w:val="16"/>
        </w:numPr>
      </w:pPr>
      <w:r>
        <w:t xml:space="preserve">To define a new Coupon, </w:t>
      </w:r>
      <w:r w:rsidR="00307182">
        <w:t>Click</w:t>
      </w:r>
      <w:r>
        <w:rPr>
          <w:noProof/>
        </w:rPr>
        <w:drawing>
          <wp:inline distT="0" distB="0" distL="0" distR="0" wp14:anchorId="4755615E" wp14:editId="31853B13">
            <wp:extent cx="1390476" cy="238095"/>
            <wp:effectExtent l="19050" t="19050" r="19685"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 New Coupon.png"/>
                    <pic:cNvPicPr/>
                  </pic:nvPicPr>
                  <pic:blipFill>
                    <a:blip r:embed="rId26">
                      <a:extLst>
                        <a:ext uri="{28A0092B-C50C-407E-A947-70E740481C1C}">
                          <a14:useLocalDpi xmlns:a14="http://schemas.microsoft.com/office/drawing/2010/main" val="0"/>
                        </a:ext>
                      </a:extLst>
                    </a:blip>
                    <a:stretch>
                      <a:fillRect/>
                    </a:stretch>
                  </pic:blipFill>
                  <pic:spPr>
                    <a:xfrm>
                      <a:off x="0" y="0"/>
                      <a:ext cx="1390476" cy="238095"/>
                    </a:xfrm>
                    <a:prstGeom prst="rect">
                      <a:avLst/>
                    </a:prstGeom>
                    <a:ln>
                      <a:solidFill>
                        <a:schemeClr val="bg1">
                          <a:lumMod val="75000"/>
                        </a:schemeClr>
                      </a:solidFill>
                    </a:ln>
                  </pic:spPr>
                </pic:pic>
              </a:graphicData>
            </a:graphic>
          </wp:inline>
        </w:drawing>
      </w:r>
      <w:r w:rsidR="00307182">
        <w:t>.</w:t>
      </w:r>
      <w:r>
        <w:t xml:space="preserve"> </w:t>
      </w:r>
    </w:p>
    <w:p w14:paraId="6C99E883" w14:textId="77777777" w:rsidR="00307182" w:rsidRDefault="00307182" w:rsidP="00307182">
      <w:pPr>
        <w:pStyle w:val="BodyText"/>
        <w:ind w:left="720"/>
      </w:pPr>
      <w:r>
        <w:t xml:space="preserve">The </w:t>
      </w:r>
      <w:r w:rsidRPr="00307182">
        <w:rPr>
          <w:b/>
        </w:rPr>
        <w:t xml:space="preserve">New Coupon </w:t>
      </w:r>
      <w:r>
        <w:t>screen appears.</w:t>
      </w:r>
    </w:p>
    <w:p w14:paraId="6779E8F7" w14:textId="77777777" w:rsidR="00704585" w:rsidRDefault="00DF3146" w:rsidP="002D654D">
      <w:pPr>
        <w:pStyle w:val="BodyText"/>
        <w:numPr>
          <w:ilvl w:val="0"/>
          <w:numId w:val="16"/>
        </w:numPr>
      </w:pPr>
      <w:r w:rsidRPr="002344B5">
        <w:t xml:space="preserve">In the </w:t>
      </w:r>
      <w:r w:rsidRPr="002344B5">
        <w:rPr>
          <w:b/>
          <w:bCs/>
        </w:rPr>
        <w:t>Coupon Code</w:t>
      </w:r>
      <w:r w:rsidR="008570B0" w:rsidRPr="008570B0">
        <w:rPr>
          <w:bCs/>
        </w:rPr>
        <w:t xml:space="preserve"> box</w:t>
      </w:r>
      <w:r w:rsidRPr="002344B5">
        <w:t xml:space="preserve">, </w:t>
      </w:r>
      <w:r w:rsidR="00775701">
        <w:t xml:space="preserve">define the name for </w:t>
      </w:r>
      <w:r>
        <w:t xml:space="preserve">the </w:t>
      </w:r>
      <w:r w:rsidR="00704585">
        <w:t xml:space="preserve">Coupon </w:t>
      </w:r>
      <w:r w:rsidRPr="002344B5">
        <w:t>code</w:t>
      </w:r>
      <w:r w:rsidR="00FA2E8B">
        <w:t xml:space="preserve">. </w:t>
      </w:r>
      <w:r w:rsidRPr="002344B5">
        <w:t xml:space="preserve"> </w:t>
      </w:r>
    </w:p>
    <w:p w14:paraId="4AEB43D7" w14:textId="77777777" w:rsidR="00DF3146" w:rsidRDefault="00704585" w:rsidP="002D654D">
      <w:pPr>
        <w:pStyle w:val="BodyText"/>
        <w:numPr>
          <w:ilvl w:val="0"/>
          <w:numId w:val="16"/>
        </w:numPr>
      </w:pPr>
      <w:r>
        <w:t xml:space="preserve">Click </w:t>
      </w:r>
      <w:r w:rsidR="00993112">
        <w:t xml:space="preserve">the </w:t>
      </w:r>
      <w:r w:rsidR="00FA2E8B" w:rsidRPr="00FA2E8B">
        <w:rPr>
          <w:b/>
        </w:rPr>
        <w:t>Subscription</w:t>
      </w:r>
      <w:r w:rsidR="00FA2E8B">
        <w:t xml:space="preserve"> option button and select the </w:t>
      </w:r>
      <w:r w:rsidR="00FA2E8B" w:rsidRPr="00FA2E8B">
        <w:rPr>
          <w:b/>
        </w:rPr>
        <w:t>Coupon Type</w:t>
      </w:r>
      <w:r w:rsidR="00FA2E8B">
        <w:t xml:space="preserve"> as </w:t>
      </w:r>
      <w:r w:rsidR="00FA2E8B" w:rsidRPr="00FA2E8B">
        <w:rPr>
          <w:i/>
        </w:rPr>
        <w:t>Charge</w:t>
      </w:r>
      <w:r w:rsidR="00725D08">
        <w:rPr>
          <w:i/>
        </w:rPr>
        <w:t xml:space="preserve">, </w:t>
      </w:r>
      <w:r w:rsidR="00FA2E8B" w:rsidRPr="00FA2E8B">
        <w:rPr>
          <w:i/>
        </w:rPr>
        <w:t>Payment</w:t>
      </w:r>
      <w:r w:rsidR="00725D08">
        <w:rPr>
          <w:i/>
        </w:rPr>
        <w:t>, Freebies, or Gift</w:t>
      </w:r>
      <w:r w:rsidR="00DF3146" w:rsidRPr="002344B5">
        <w:t>.</w:t>
      </w:r>
    </w:p>
    <w:p w14:paraId="3E966F77" w14:textId="77777777" w:rsidR="00663B5B" w:rsidRDefault="00FA2E8B" w:rsidP="00E94F47">
      <w:pPr>
        <w:pStyle w:val="ListBullet2"/>
        <w:tabs>
          <w:tab w:val="clear" w:pos="2880"/>
          <w:tab w:val="num" w:pos="2610"/>
        </w:tabs>
        <w:ind w:left="1080"/>
      </w:pPr>
      <w:r w:rsidRPr="00663B5B">
        <w:rPr>
          <w:b/>
        </w:rPr>
        <w:t>Charge</w:t>
      </w:r>
      <w:r>
        <w:t xml:space="preserve">: </w:t>
      </w:r>
      <w:r w:rsidR="00D2239D">
        <w:t xml:space="preserve">This is used to apply the Coupon </w:t>
      </w:r>
      <w:r w:rsidR="00637DA0">
        <w:t xml:space="preserve">code </w:t>
      </w:r>
      <w:r w:rsidR="00D2239D">
        <w:t xml:space="preserve">on the Subscription Charges of the Customer. </w:t>
      </w:r>
    </w:p>
    <w:p w14:paraId="2C3EF256" w14:textId="77777777" w:rsidR="00637DA0" w:rsidRDefault="00D2239D" w:rsidP="00D2239D">
      <w:pPr>
        <w:pStyle w:val="ListBullet2"/>
        <w:numPr>
          <w:ilvl w:val="0"/>
          <w:numId w:val="0"/>
        </w:numPr>
        <w:ind w:left="1170"/>
      </w:pPr>
      <w:r>
        <w:rPr>
          <w:b/>
        </w:rPr>
        <w:t>Example</w:t>
      </w:r>
      <w:r w:rsidRPr="00D2239D">
        <w:t>:</w:t>
      </w:r>
      <w:r>
        <w:t xml:space="preserve"> </w:t>
      </w:r>
      <w:r w:rsidR="00637DA0">
        <w:t xml:space="preserve">Let’s say the Subscription Charges of the Customer is Rs. </w:t>
      </w:r>
      <w:r w:rsidR="002E4DB1">
        <w:t>50</w:t>
      </w:r>
      <w:r w:rsidR="00637DA0">
        <w:t>0/-</w:t>
      </w:r>
      <w:r w:rsidR="0062667C">
        <w:t xml:space="preserve"> (Minimum Order Value is Rs. </w:t>
      </w:r>
      <w:r w:rsidR="002E4DB1">
        <w:t>1</w:t>
      </w:r>
      <w:r w:rsidR="0062667C">
        <w:t>00/-)</w:t>
      </w:r>
      <w:r w:rsidR="00637DA0">
        <w:t xml:space="preserve">. So, when the </w:t>
      </w:r>
      <w:r w:rsidR="00637DA0" w:rsidRPr="00637DA0">
        <w:rPr>
          <w:i/>
        </w:rPr>
        <w:t>Charge</w:t>
      </w:r>
      <w:r w:rsidR="00637DA0">
        <w:t xml:space="preserve"> is selected as a </w:t>
      </w:r>
      <w:r w:rsidR="00637DA0" w:rsidRPr="00637DA0">
        <w:rPr>
          <w:b/>
        </w:rPr>
        <w:t>Coupon Type</w:t>
      </w:r>
      <w:r w:rsidR="00637DA0" w:rsidRPr="00637DA0">
        <w:t xml:space="preserve">, the </w:t>
      </w:r>
      <w:r w:rsidR="00637DA0">
        <w:t xml:space="preserve">System considers and applies the defined coupon </w:t>
      </w:r>
      <w:r w:rsidR="00B17635">
        <w:t xml:space="preserve">discount </w:t>
      </w:r>
      <w:r w:rsidR="0062667C">
        <w:t>(discount of 5 %</w:t>
      </w:r>
      <w:r w:rsidR="002E4DB1">
        <w:t xml:space="preserve"> i.e. Rs. 25/</w:t>
      </w:r>
      <w:proofErr w:type="gramStart"/>
      <w:r w:rsidR="002E4DB1">
        <w:t>-</w:t>
      </w:r>
      <w:r w:rsidR="0062667C">
        <w:t xml:space="preserve"> )</w:t>
      </w:r>
      <w:proofErr w:type="gramEnd"/>
      <w:r w:rsidR="0062667C">
        <w:t xml:space="preserve"> </w:t>
      </w:r>
      <w:r w:rsidR="00637DA0">
        <w:t xml:space="preserve">on the Customer’s Subscription Charge i.e. on Rs. </w:t>
      </w:r>
      <w:r w:rsidR="002E4DB1">
        <w:t>5</w:t>
      </w:r>
      <w:r w:rsidR="00637DA0">
        <w:t>00/-</w:t>
      </w:r>
    </w:p>
    <w:p w14:paraId="05E39960" w14:textId="14F2D8D2" w:rsidR="00083912" w:rsidRDefault="000E186F" w:rsidP="00083912">
      <w:pPr>
        <w:pStyle w:val="ListBullet"/>
        <w:numPr>
          <w:ilvl w:val="0"/>
          <w:numId w:val="0"/>
        </w:numPr>
        <w:ind w:left="630"/>
      </w:pPr>
      <w:r>
        <w:rPr>
          <w:noProof/>
        </w:rPr>
        <w:drawing>
          <wp:inline distT="0" distB="0" distL="0" distR="0" wp14:anchorId="4374A0A8" wp14:editId="762DD5CB">
            <wp:extent cx="5314286" cy="6114286"/>
            <wp:effectExtent l="19050" t="19050" r="20320" b="20320"/>
            <wp:docPr id="144925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51661" name=""/>
                    <pic:cNvPicPr/>
                  </pic:nvPicPr>
                  <pic:blipFill>
                    <a:blip r:embed="rId27"/>
                    <a:stretch>
                      <a:fillRect/>
                    </a:stretch>
                  </pic:blipFill>
                  <pic:spPr>
                    <a:xfrm>
                      <a:off x="0" y="0"/>
                      <a:ext cx="5314286" cy="6114286"/>
                    </a:xfrm>
                    <a:prstGeom prst="rect">
                      <a:avLst/>
                    </a:prstGeom>
                    <a:ln>
                      <a:solidFill>
                        <a:schemeClr val="tx1"/>
                      </a:solidFill>
                    </a:ln>
                  </pic:spPr>
                </pic:pic>
              </a:graphicData>
            </a:graphic>
          </wp:inline>
        </w:drawing>
      </w:r>
    </w:p>
    <w:p w14:paraId="077F99F9" w14:textId="77777777" w:rsidR="00B81319" w:rsidRDefault="00B81319" w:rsidP="00083912">
      <w:pPr>
        <w:pStyle w:val="ListBullet2"/>
        <w:numPr>
          <w:ilvl w:val="0"/>
          <w:numId w:val="0"/>
        </w:numPr>
        <w:spacing w:before="0"/>
        <w:ind w:left="540"/>
        <w:rPr>
          <w:bCs/>
          <w:i/>
          <w:sz w:val="22"/>
          <w:szCs w:val="22"/>
        </w:rPr>
      </w:pPr>
      <w:r>
        <w:t xml:space="preserve"> </w:t>
      </w:r>
      <w:r w:rsidR="00EF6352">
        <w:t xml:space="preserve"> </w:t>
      </w:r>
      <w:r w:rsidRPr="00B81319">
        <w:rPr>
          <w:bCs/>
          <w:i/>
          <w:sz w:val="22"/>
          <w:szCs w:val="22"/>
        </w:rPr>
        <w:t xml:space="preserve">Screenshot showing </w:t>
      </w:r>
      <w:r w:rsidRPr="00B81319">
        <w:rPr>
          <w:b/>
          <w:bCs/>
          <w:i/>
          <w:sz w:val="22"/>
          <w:szCs w:val="22"/>
        </w:rPr>
        <w:t>New Coupon</w:t>
      </w:r>
      <w:r w:rsidRPr="00B81319">
        <w:rPr>
          <w:bCs/>
          <w:i/>
          <w:sz w:val="22"/>
          <w:szCs w:val="22"/>
        </w:rPr>
        <w:t xml:space="preserve"> Screen</w:t>
      </w:r>
      <w:r w:rsidR="00083912">
        <w:rPr>
          <w:bCs/>
          <w:i/>
          <w:sz w:val="22"/>
          <w:szCs w:val="22"/>
        </w:rPr>
        <w:t xml:space="preserve"> for the Coupon Type </w:t>
      </w:r>
      <w:r w:rsidR="00083912" w:rsidRPr="00083912">
        <w:rPr>
          <w:b/>
          <w:bCs/>
          <w:i/>
          <w:sz w:val="22"/>
          <w:szCs w:val="22"/>
        </w:rPr>
        <w:t>Charge</w:t>
      </w:r>
    </w:p>
    <w:p w14:paraId="45428B5F" w14:textId="77777777" w:rsidR="00725D08" w:rsidRDefault="00725D08" w:rsidP="00083912">
      <w:pPr>
        <w:pStyle w:val="ListBullet2"/>
        <w:numPr>
          <w:ilvl w:val="0"/>
          <w:numId w:val="0"/>
        </w:numPr>
        <w:spacing w:before="0"/>
        <w:ind w:left="540"/>
        <w:rPr>
          <w:bCs/>
          <w:i/>
          <w:sz w:val="22"/>
          <w:szCs w:val="22"/>
        </w:rPr>
      </w:pPr>
    </w:p>
    <w:p w14:paraId="24E991E8" w14:textId="0A2A7529" w:rsidR="00725D08" w:rsidRDefault="00725D08" w:rsidP="00725D08">
      <w:pPr>
        <w:pStyle w:val="ListBullet2"/>
        <w:tabs>
          <w:tab w:val="clear" w:pos="2880"/>
          <w:tab w:val="num" w:pos="2610"/>
        </w:tabs>
        <w:ind w:left="1080"/>
      </w:pPr>
      <w:r w:rsidRPr="00663B5B">
        <w:rPr>
          <w:b/>
        </w:rPr>
        <w:t>Payment</w:t>
      </w:r>
      <w:r>
        <w:t xml:space="preserve">: This is used to apply the Coupon code on the Customer’s Payment </w:t>
      </w:r>
      <w:r w:rsidR="004D4472">
        <w:t xml:space="preserve">  </w:t>
      </w:r>
      <w:r>
        <w:t xml:space="preserve">type/mode. I.e. on </w:t>
      </w:r>
      <w:r w:rsidRPr="00B81319">
        <w:rPr>
          <w:i/>
        </w:rPr>
        <w:t>Debit Card</w:t>
      </w:r>
      <w:r>
        <w:t xml:space="preserve">, </w:t>
      </w:r>
      <w:r w:rsidRPr="00B81319">
        <w:rPr>
          <w:i/>
        </w:rPr>
        <w:t>Credit Card</w:t>
      </w:r>
      <w:r>
        <w:t xml:space="preserve">, </w:t>
      </w:r>
      <w:r w:rsidRPr="00B81319">
        <w:rPr>
          <w:i/>
        </w:rPr>
        <w:t>Net banking</w:t>
      </w:r>
      <w:r>
        <w:t>, etc.</w:t>
      </w:r>
    </w:p>
    <w:p w14:paraId="23FD3B92" w14:textId="77777777" w:rsidR="00725D08" w:rsidRDefault="00725D08" w:rsidP="00725D08">
      <w:pPr>
        <w:pStyle w:val="ListBullet2"/>
        <w:numPr>
          <w:ilvl w:val="0"/>
          <w:numId w:val="0"/>
        </w:numPr>
        <w:ind w:left="1170"/>
      </w:pPr>
      <w:r w:rsidRPr="00637DA0">
        <w:rPr>
          <w:b/>
        </w:rPr>
        <w:t>Example</w:t>
      </w:r>
      <w:r>
        <w:t xml:space="preserve">: Let’s say, the Customer needs to pay Rs. 500/- as Subscription charges and the </w:t>
      </w:r>
      <w:r>
        <w:rPr>
          <w:b/>
        </w:rPr>
        <w:t>D</w:t>
      </w:r>
      <w:r w:rsidRPr="00B17635">
        <w:rPr>
          <w:b/>
        </w:rPr>
        <w:t>iscount</w:t>
      </w:r>
      <w:r>
        <w:t xml:space="preserve"> </w:t>
      </w:r>
      <w:r w:rsidR="002E4DB1">
        <w:rPr>
          <w:b/>
        </w:rPr>
        <w:t>Amount</w:t>
      </w:r>
      <w:r>
        <w:t xml:space="preserve"> of </w:t>
      </w:r>
      <w:r w:rsidR="002E4DB1">
        <w:t xml:space="preserve">AUD </w:t>
      </w:r>
      <w:r>
        <w:t>5</w:t>
      </w:r>
      <w:r w:rsidR="002E4DB1">
        <w:t>0</w:t>
      </w:r>
      <w:r>
        <w:t xml:space="preserve"> is defined only for the </w:t>
      </w:r>
      <w:r w:rsidRPr="00A91FCA">
        <w:rPr>
          <w:b/>
        </w:rPr>
        <w:t>Paymode</w:t>
      </w:r>
      <w:r>
        <w:t xml:space="preserve"> </w:t>
      </w:r>
      <w:r w:rsidRPr="00464F80">
        <w:rPr>
          <w:i/>
        </w:rPr>
        <w:t>Credit Card</w:t>
      </w:r>
      <w:r>
        <w:t xml:space="preserve">. </w:t>
      </w:r>
    </w:p>
    <w:p w14:paraId="44E30D08" w14:textId="77777777" w:rsidR="00725D08" w:rsidRDefault="00725D08" w:rsidP="00725D08">
      <w:pPr>
        <w:pStyle w:val="ListBullet2"/>
        <w:numPr>
          <w:ilvl w:val="0"/>
          <w:numId w:val="0"/>
        </w:numPr>
        <w:ind w:left="1170"/>
      </w:pPr>
      <w:r>
        <w:t xml:space="preserve">In this case, the Customers who pay the Subscription Charge with </w:t>
      </w:r>
      <w:r w:rsidRPr="002E4DB1">
        <w:rPr>
          <w:i/>
        </w:rPr>
        <w:t>Credit Card</w:t>
      </w:r>
      <w:r>
        <w:t xml:space="preserve"> only will get the </w:t>
      </w:r>
      <w:r w:rsidR="00F408A1">
        <w:t>discount of AUD 50</w:t>
      </w:r>
      <w:r>
        <w:t xml:space="preserve">. (As the </w:t>
      </w:r>
      <w:r w:rsidR="00F408A1">
        <w:rPr>
          <w:b/>
        </w:rPr>
        <w:t>Coupon</w:t>
      </w:r>
      <w:r w:rsidRPr="00A91FCA">
        <w:rPr>
          <w:b/>
        </w:rPr>
        <w:t xml:space="preserve"> Type</w:t>
      </w:r>
      <w:r>
        <w:t xml:space="preserve"> is </w:t>
      </w:r>
      <w:r w:rsidRPr="00A91FCA">
        <w:rPr>
          <w:i/>
        </w:rPr>
        <w:t>Payment</w:t>
      </w:r>
      <w:r>
        <w:t xml:space="preserve"> and </w:t>
      </w:r>
      <w:r w:rsidR="00F408A1">
        <w:t xml:space="preserve">the </w:t>
      </w:r>
      <w:r w:rsidRPr="00A91FCA">
        <w:rPr>
          <w:b/>
        </w:rPr>
        <w:t>Paymode</w:t>
      </w:r>
      <w:r>
        <w:t xml:space="preserve"> is </w:t>
      </w:r>
      <w:r w:rsidRPr="00A91FCA">
        <w:rPr>
          <w:b/>
        </w:rPr>
        <w:t>Credit Card</w:t>
      </w:r>
      <w:r>
        <w:t xml:space="preserve">). </w:t>
      </w:r>
    </w:p>
    <w:p w14:paraId="5577C033" w14:textId="0C41AA03" w:rsidR="0062667C" w:rsidRDefault="000E186F" w:rsidP="00C3016E">
      <w:pPr>
        <w:pStyle w:val="ListBullet"/>
        <w:numPr>
          <w:ilvl w:val="0"/>
          <w:numId w:val="0"/>
        </w:numPr>
      </w:pPr>
      <w:r>
        <w:rPr>
          <w:noProof/>
        </w:rPr>
        <w:drawing>
          <wp:inline distT="0" distB="0" distL="0" distR="0" wp14:anchorId="4E23E066" wp14:editId="304E993B">
            <wp:extent cx="5942330" cy="6743700"/>
            <wp:effectExtent l="19050" t="19050" r="20320" b="19050"/>
            <wp:docPr id="212865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51696" name=""/>
                    <pic:cNvPicPr/>
                  </pic:nvPicPr>
                  <pic:blipFill>
                    <a:blip r:embed="rId28"/>
                    <a:stretch>
                      <a:fillRect/>
                    </a:stretch>
                  </pic:blipFill>
                  <pic:spPr>
                    <a:xfrm>
                      <a:off x="0" y="0"/>
                      <a:ext cx="5942330" cy="6743700"/>
                    </a:xfrm>
                    <a:prstGeom prst="rect">
                      <a:avLst/>
                    </a:prstGeom>
                    <a:ln>
                      <a:solidFill>
                        <a:schemeClr val="tx1"/>
                      </a:solidFill>
                    </a:ln>
                  </pic:spPr>
                </pic:pic>
              </a:graphicData>
            </a:graphic>
          </wp:inline>
        </w:drawing>
      </w:r>
    </w:p>
    <w:p w14:paraId="6E154BA0" w14:textId="77777777" w:rsidR="0062667C" w:rsidRDefault="0062667C" w:rsidP="00C3016E">
      <w:pPr>
        <w:pStyle w:val="BodyText"/>
        <w:spacing w:before="0"/>
        <w:rPr>
          <w:b/>
          <w:bCs/>
          <w:i/>
          <w:sz w:val="22"/>
          <w:szCs w:val="22"/>
        </w:rPr>
      </w:pPr>
      <w:r w:rsidRPr="00B81319">
        <w:rPr>
          <w:bCs/>
          <w:i/>
          <w:sz w:val="22"/>
          <w:szCs w:val="22"/>
        </w:rPr>
        <w:t xml:space="preserve">Screenshot showing </w:t>
      </w:r>
      <w:r w:rsidRPr="00B81319">
        <w:rPr>
          <w:b/>
          <w:bCs/>
          <w:i/>
          <w:sz w:val="22"/>
          <w:szCs w:val="22"/>
        </w:rPr>
        <w:t>New Coupon</w:t>
      </w:r>
      <w:r w:rsidRPr="00B81319">
        <w:rPr>
          <w:bCs/>
          <w:i/>
          <w:sz w:val="22"/>
          <w:szCs w:val="22"/>
        </w:rPr>
        <w:t xml:space="preserve"> Screen</w:t>
      </w:r>
      <w:r>
        <w:rPr>
          <w:bCs/>
          <w:i/>
          <w:sz w:val="22"/>
          <w:szCs w:val="22"/>
        </w:rPr>
        <w:t xml:space="preserve"> for the Coupon Type </w:t>
      </w:r>
      <w:r>
        <w:rPr>
          <w:b/>
          <w:bCs/>
          <w:i/>
          <w:sz w:val="22"/>
          <w:szCs w:val="22"/>
        </w:rPr>
        <w:t>Payment</w:t>
      </w:r>
    </w:p>
    <w:p w14:paraId="40D12359" w14:textId="77777777" w:rsidR="00CC7E72" w:rsidRDefault="00CC7E72" w:rsidP="003E7B2D">
      <w:pPr>
        <w:pStyle w:val="ListBullet2"/>
        <w:numPr>
          <w:ilvl w:val="0"/>
          <w:numId w:val="0"/>
        </w:numPr>
        <w:rPr>
          <w:b/>
        </w:rPr>
      </w:pPr>
    </w:p>
    <w:p w14:paraId="2DF8FAA4" w14:textId="77777777" w:rsidR="00CC7E72" w:rsidRDefault="00CC7E72" w:rsidP="003E7B2D">
      <w:pPr>
        <w:pStyle w:val="ListBullet2"/>
        <w:numPr>
          <w:ilvl w:val="0"/>
          <w:numId w:val="0"/>
        </w:numPr>
        <w:rPr>
          <w:b/>
        </w:rPr>
      </w:pPr>
    </w:p>
    <w:p w14:paraId="54912938" w14:textId="77777777" w:rsidR="00CC7E72" w:rsidRDefault="00CC7E72" w:rsidP="003E7B2D">
      <w:pPr>
        <w:pStyle w:val="ListBullet2"/>
        <w:numPr>
          <w:ilvl w:val="0"/>
          <w:numId w:val="0"/>
        </w:numPr>
        <w:rPr>
          <w:b/>
        </w:rPr>
      </w:pPr>
    </w:p>
    <w:p w14:paraId="39DB8A7F" w14:textId="77777777" w:rsidR="00CC7E72" w:rsidRDefault="00CC7E72" w:rsidP="003E7B2D">
      <w:pPr>
        <w:pStyle w:val="ListBullet2"/>
        <w:numPr>
          <w:ilvl w:val="0"/>
          <w:numId w:val="0"/>
        </w:numPr>
        <w:rPr>
          <w:b/>
        </w:rPr>
      </w:pPr>
    </w:p>
    <w:p w14:paraId="59FF5DA4" w14:textId="3C3434D4" w:rsidR="0062667C" w:rsidRDefault="0062667C" w:rsidP="003E7B2D">
      <w:pPr>
        <w:pStyle w:val="ListBullet2"/>
        <w:numPr>
          <w:ilvl w:val="0"/>
          <w:numId w:val="0"/>
        </w:numPr>
      </w:pPr>
      <w:r>
        <w:rPr>
          <w:b/>
        </w:rPr>
        <w:t xml:space="preserve">Imp </w:t>
      </w:r>
      <w:r w:rsidRPr="00B81319">
        <w:rPr>
          <w:b/>
        </w:rPr>
        <w:t>Note</w:t>
      </w:r>
      <w:r>
        <w:t xml:space="preserve">: </w:t>
      </w:r>
    </w:p>
    <w:p w14:paraId="34B84CAC" w14:textId="77777777" w:rsidR="0062667C" w:rsidRPr="007A7FC2" w:rsidRDefault="0062667C" w:rsidP="0062667C">
      <w:pPr>
        <w:pStyle w:val="ListBullet"/>
        <w:ind w:left="1260"/>
      </w:pPr>
      <w:r w:rsidRPr="007A7FC2">
        <w:t xml:space="preserve">In the case of Coupon Type </w:t>
      </w:r>
      <w:r w:rsidRPr="007A7FC2">
        <w:rPr>
          <w:b/>
          <w:i/>
        </w:rPr>
        <w:t>Payment</w:t>
      </w:r>
      <w:r w:rsidRPr="007A7FC2">
        <w:rPr>
          <w:i/>
        </w:rPr>
        <w:t>,</w:t>
      </w:r>
      <w:r w:rsidRPr="007A7FC2">
        <w:rPr>
          <w:b/>
          <w:i/>
        </w:rPr>
        <w:t xml:space="preserve"> </w:t>
      </w:r>
      <w:r w:rsidRPr="007A7FC2">
        <w:t xml:space="preserve">the discounted amount is not deducted from the Grand Total Amount, but it will be offered to the Customers as a Cashback. </w:t>
      </w:r>
    </w:p>
    <w:p w14:paraId="5B2A1F69" w14:textId="092D4F21" w:rsidR="00670491" w:rsidRDefault="0062667C" w:rsidP="000E186F">
      <w:pPr>
        <w:pStyle w:val="ListBullet"/>
        <w:ind w:left="1260"/>
      </w:pPr>
      <w:r>
        <w:t xml:space="preserve">For the </w:t>
      </w:r>
      <w:r w:rsidRPr="00E94F47">
        <w:t>Coupon Type</w:t>
      </w:r>
      <w:r>
        <w:t xml:space="preserve"> </w:t>
      </w:r>
      <w:r w:rsidRPr="00E94F47">
        <w:rPr>
          <w:b/>
          <w:i/>
        </w:rPr>
        <w:t>Payment</w:t>
      </w:r>
      <w:r>
        <w:t>,</w:t>
      </w:r>
      <w:r w:rsidR="00311017">
        <w:t xml:space="preserve"> the customer</w:t>
      </w:r>
      <w:r>
        <w:t xml:space="preserve"> will have additional criteria i.e. </w:t>
      </w:r>
      <w:r w:rsidRPr="00B81319">
        <w:rPr>
          <w:b/>
        </w:rPr>
        <w:t>Paymode</w:t>
      </w:r>
      <w:r>
        <w:t xml:space="preserve"> (Payment Modes) in the </w:t>
      </w:r>
      <w:r w:rsidRPr="00B81319">
        <w:rPr>
          <w:b/>
        </w:rPr>
        <w:t xml:space="preserve">Eligibility </w:t>
      </w:r>
      <w:r>
        <w:t>section. (See</w:t>
      </w:r>
      <w:r w:rsidR="00F408A1">
        <w:t xml:space="preserve"> </w:t>
      </w:r>
      <w:hyperlink w:anchor="paymode" w:history="1">
        <w:r w:rsidRPr="00F408A1">
          <w:rPr>
            <w:rStyle w:val="Hyperlink"/>
          </w:rPr>
          <w:t>here</w:t>
        </w:r>
      </w:hyperlink>
      <w:r w:rsidR="00F408A1">
        <w:t xml:space="preserve"> in </w:t>
      </w:r>
      <w:r w:rsidR="00311017">
        <w:t xml:space="preserve">the </w:t>
      </w:r>
      <w:r w:rsidR="00F408A1" w:rsidRPr="00F408A1">
        <w:rPr>
          <w:b/>
        </w:rPr>
        <w:t>Eligibility</w:t>
      </w:r>
      <w:r w:rsidR="00F408A1">
        <w:t xml:space="preserve"> Section</w:t>
      </w:r>
      <w:r>
        <w:t>)</w:t>
      </w:r>
    </w:p>
    <w:p w14:paraId="7A03EFE9" w14:textId="77777777" w:rsidR="00670491" w:rsidRPr="00670491" w:rsidRDefault="00670491" w:rsidP="00670491">
      <w:pPr>
        <w:pStyle w:val="ListBullet2"/>
        <w:tabs>
          <w:tab w:val="clear" w:pos="2880"/>
          <w:tab w:val="num" w:pos="2610"/>
        </w:tabs>
        <w:ind w:left="1080"/>
        <w:rPr>
          <w:b/>
        </w:rPr>
      </w:pPr>
      <w:r w:rsidRPr="00670491">
        <w:rPr>
          <w:b/>
        </w:rPr>
        <w:t>Freebie</w:t>
      </w:r>
      <w:r>
        <w:rPr>
          <w:b/>
        </w:rPr>
        <w:t xml:space="preserve">: </w:t>
      </w:r>
      <w:r w:rsidR="00EF6352">
        <w:t xml:space="preserve">The term </w:t>
      </w:r>
      <w:r w:rsidR="00F408A1">
        <w:t>freebie implies</w:t>
      </w:r>
      <w:r>
        <w:t xml:space="preserve"> the thing(s) that is offered free of charge (Basically the freebies are 100% discount offerings to the Customers). </w:t>
      </w:r>
    </w:p>
    <w:p w14:paraId="0417A5A6" w14:textId="6B6F0D88" w:rsidR="00670491" w:rsidRDefault="00670491" w:rsidP="00670491">
      <w:pPr>
        <w:pStyle w:val="ListBullet2"/>
        <w:numPr>
          <w:ilvl w:val="0"/>
          <w:numId w:val="0"/>
        </w:numPr>
        <w:ind w:left="1080"/>
      </w:pPr>
      <w:r>
        <w:t xml:space="preserve">This </w:t>
      </w:r>
      <w:r w:rsidRPr="00F408A1">
        <w:rPr>
          <w:b/>
        </w:rPr>
        <w:t xml:space="preserve">Coupon </w:t>
      </w:r>
      <w:r w:rsidR="00F408A1" w:rsidRPr="00F408A1">
        <w:rPr>
          <w:b/>
        </w:rPr>
        <w:t>Type</w:t>
      </w:r>
      <w:r w:rsidR="00F408A1">
        <w:t xml:space="preserve"> </w:t>
      </w:r>
      <w:r w:rsidRPr="00670491">
        <w:rPr>
          <w:i/>
        </w:rPr>
        <w:t>Freebies</w:t>
      </w:r>
      <w:r>
        <w:t xml:space="preserve"> can be applied </w:t>
      </w:r>
      <w:r w:rsidR="000E186F">
        <w:t>to</w:t>
      </w:r>
      <w:r>
        <w:t xml:space="preserve"> the </w:t>
      </w:r>
      <w:r w:rsidRPr="00670491">
        <w:rPr>
          <w:b/>
        </w:rPr>
        <w:t>Subscription</w:t>
      </w:r>
      <w:r>
        <w:t xml:space="preserve"> and </w:t>
      </w:r>
      <w:r w:rsidRPr="00670491">
        <w:rPr>
          <w:b/>
        </w:rPr>
        <w:t>Event</w:t>
      </w:r>
      <w:r>
        <w:t xml:space="preserve"> </w:t>
      </w:r>
      <w:r w:rsidR="000E186F">
        <w:t>types</w:t>
      </w:r>
      <w:r>
        <w:t xml:space="preserve">. </w:t>
      </w:r>
    </w:p>
    <w:p w14:paraId="57B78432" w14:textId="77777777" w:rsidR="00D033D7" w:rsidRDefault="00D033D7" w:rsidP="00D033D7">
      <w:pPr>
        <w:keepLines w:val="0"/>
        <w:spacing w:line="240" w:lineRule="auto"/>
        <w:ind w:left="0"/>
        <w:rPr>
          <w:b/>
          <w:bCs/>
        </w:rPr>
      </w:pPr>
      <w:r>
        <w:rPr>
          <w:b/>
          <w:bCs/>
        </w:rPr>
        <w:t xml:space="preserve">                   </w:t>
      </w:r>
    </w:p>
    <w:p w14:paraId="1B1FDC33" w14:textId="28848A09" w:rsidR="00D033D7" w:rsidRPr="00D033D7" w:rsidRDefault="00D033D7" w:rsidP="00D033D7">
      <w:pPr>
        <w:keepLines w:val="0"/>
        <w:spacing w:line="240" w:lineRule="auto"/>
        <w:ind w:left="0"/>
        <w:rPr>
          <w:rFonts w:asciiTheme="minorHAnsi" w:eastAsia="Times New Roman" w:hAnsiTheme="minorHAnsi" w:cstheme="minorHAnsi"/>
          <w:sz w:val="24"/>
          <w:szCs w:val="24"/>
          <w:lang w:val="en-IN" w:eastAsia="en-IN"/>
        </w:rPr>
      </w:pPr>
      <w:r w:rsidRPr="00D033D7">
        <w:rPr>
          <w:rFonts w:asciiTheme="minorHAnsi" w:hAnsiTheme="minorHAnsi" w:cstheme="minorHAnsi"/>
          <w:b/>
          <w:bCs/>
          <w:sz w:val="24"/>
          <w:szCs w:val="24"/>
        </w:rPr>
        <w:t xml:space="preserve">               </w:t>
      </w:r>
      <w:r w:rsidR="00311017" w:rsidRPr="00D033D7">
        <w:rPr>
          <w:rFonts w:asciiTheme="minorHAnsi" w:hAnsiTheme="minorHAnsi" w:cstheme="minorHAnsi"/>
          <w:b/>
          <w:bCs/>
          <w:sz w:val="24"/>
          <w:szCs w:val="24"/>
        </w:rPr>
        <w:t>Note:</w:t>
      </w:r>
      <w:r w:rsidR="00311017" w:rsidRPr="00D033D7">
        <w:rPr>
          <w:rFonts w:asciiTheme="minorHAnsi" w:hAnsiTheme="minorHAnsi" w:cstheme="minorHAnsi"/>
          <w:sz w:val="24"/>
          <w:szCs w:val="24"/>
        </w:rPr>
        <w:t xml:space="preserve"> </w:t>
      </w:r>
      <w:r w:rsidRPr="00D033D7">
        <w:rPr>
          <w:rFonts w:asciiTheme="minorHAnsi" w:eastAsia="Times New Roman" w:hAnsiTheme="minorHAnsi" w:cstheme="minorHAnsi"/>
          <w:sz w:val="24"/>
          <w:szCs w:val="24"/>
          <w:lang w:val="en-IN" w:eastAsia="en-IN"/>
        </w:rPr>
        <w:t xml:space="preserve">All </w:t>
      </w:r>
      <w:r w:rsidR="00E94B13" w:rsidRPr="00E94B13">
        <w:rPr>
          <w:rFonts w:asciiTheme="minorHAnsi" w:eastAsia="Times New Roman" w:hAnsiTheme="minorHAnsi" w:cstheme="minorHAnsi"/>
          <w:i/>
          <w:iCs/>
          <w:sz w:val="24"/>
          <w:szCs w:val="24"/>
          <w:lang w:val="en-IN" w:eastAsia="en-IN"/>
        </w:rPr>
        <w:t>Freebies</w:t>
      </w:r>
      <w:r w:rsidRPr="00D033D7">
        <w:rPr>
          <w:rFonts w:asciiTheme="minorHAnsi" w:eastAsia="Times New Roman" w:hAnsiTheme="minorHAnsi" w:cstheme="minorHAnsi"/>
          <w:sz w:val="24"/>
          <w:szCs w:val="24"/>
          <w:lang w:val="en-IN" w:eastAsia="en-IN"/>
        </w:rPr>
        <w:t xml:space="preserve"> coupons are only valid for customers' prepaid plans.</w:t>
      </w:r>
    </w:p>
    <w:p w14:paraId="1ECA73F4" w14:textId="304F5E01" w:rsidR="00C3016E" w:rsidRPr="000E186F" w:rsidRDefault="00C3016E" w:rsidP="00C3016E">
      <w:pPr>
        <w:pStyle w:val="ListBullet2"/>
        <w:numPr>
          <w:ilvl w:val="0"/>
          <w:numId w:val="0"/>
        </w:numPr>
        <w:ind w:left="720"/>
        <w:rPr>
          <w:bCs/>
        </w:rPr>
      </w:pPr>
    </w:p>
    <w:p w14:paraId="1A3A8947" w14:textId="52E7C186" w:rsidR="001B2576" w:rsidRDefault="00C3016E" w:rsidP="00C3016E">
      <w:pPr>
        <w:pStyle w:val="ListBullet2"/>
        <w:numPr>
          <w:ilvl w:val="0"/>
          <w:numId w:val="0"/>
        </w:numPr>
      </w:pPr>
      <w:r>
        <w:rPr>
          <w:noProof/>
        </w:rPr>
        <w:drawing>
          <wp:inline distT="0" distB="0" distL="0" distR="0" wp14:anchorId="1FF820F3" wp14:editId="32E90DDD">
            <wp:extent cx="5942330" cy="6708140"/>
            <wp:effectExtent l="19050" t="19050" r="20320" b="16510"/>
            <wp:docPr id="37101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14963" name=""/>
                    <pic:cNvPicPr/>
                  </pic:nvPicPr>
                  <pic:blipFill>
                    <a:blip r:embed="rId29"/>
                    <a:stretch>
                      <a:fillRect/>
                    </a:stretch>
                  </pic:blipFill>
                  <pic:spPr>
                    <a:xfrm>
                      <a:off x="0" y="0"/>
                      <a:ext cx="5942330" cy="6708140"/>
                    </a:xfrm>
                    <a:prstGeom prst="rect">
                      <a:avLst/>
                    </a:prstGeom>
                    <a:ln>
                      <a:solidFill>
                        <a:schemeClr val="tx1"/>
                      </a:solidFill>
                    </a:ln>
                  </pic:spPr>
                </pic:pic>
              </a:graphicData>
            </a:graphic>
          </wp:inline>
        </w:drawing>
      </w:r>
    </w:p>
    <w:p w14:paraId="52B13691" w14:textId="77777777" w:rsidR="001B2576" w:rsidRDefault="001B2576" w:rsidP="00C3016E">
      <w:pPr>
        <w:pStyle w:val="BodyText"/>
        <w:spacing w:before="0"/>
      </w:pPr>
      <w:r w:rsidRPr="00B81319">
        <w:rPr>
          <w:bCs/>
          <w:i/>
          <w:sz w:val="22"/>
          <w:szCs w:val="22"/>
        </w:rPr>
        <w:t xml:space="preserve">Screenshot showing </w:t>
      </w:r>
      <w:r w:rsidRPr="00B81319">
        <w:rPr>
          <w:b/>
          <w:bCs/>
          <w:i/>
          <w:sz w:val="22"/>
          <w:szCs w:val="22"/>
        </w:rPr>
        <w:t>New Coupon</w:t>
      </w:r>
      <w:r w:rsidRPr="00B81319">
        <w:rPr>
          <w:bCs/>
          <w:i/>
          <w:sz w:val="22"/>
          <w:szCs w:val="22"/>
        </w:rPr>
        <w:t xml:space="preserve"> Screen</w:t>
      </w:r>
      <w:r>
        <w:rPr>
          <w:bCs/>
          <w:i/>
          <w:sz w:val="22"/>
          <w:szCs w:val="22"/>
        </w:rPr>
        <w:t xml:space="preserve"> for the Coupon Type </w:t>
      </w:r>
      <w:r>
        <w:rPr>
          <w:b/>
          <w:bCs/>
          <w:i/>
          <w:sz w:val="22"/>
          <w:szCs w:val="22"/>
        </w:rPr>
        <w:t>Freebies</w:t>
      </w:r>
    </w:p>
    <w:p w14:paraId="73874758" w14:textId="77777777" w:rsidR="00257219" w:rsidRPr="00257219" w:rsidRDefault="001B2576" w:rsidP="001B2576">
      <w:pPr>
        <w:pStyle w:val="ListBullet2"/>
        <w:tabs>
          <w:tab w:val="clear" w:pos="2880"/>
          <w:tab w:val="num" w:pos="2610"/>
        </w:tabs>
        <w:ind w:left="1080"/>
        <w:rPr>
          <w:b/>
        </w:rPr>
      </w:pPr>
      <w:r>
        <w:rPr>
          <w:b/>
        </w:rPr>
        <w:t xml:space="preserve">Gift: </w:t>
      </w:r>
      <w:r>
        <w:t>Th</w:t>
      </w:r>
      <w:r w:rsidR="00B84A53">
        <w:t>is</w:t>
      </w:r>
      <w:r>
        <w:t xml:space="preserve"> Coupon Type </w:t>
      </w:r>
      <w:r w:rsidR="00B84A53">
        <w:t xml:space="preserve">is used </w:t>
      </w:r>
      <w:r w:rsidR="00257219">
        <w:t xml:space="preserve">to gift the Subscription Product or an Event to their friends or family. </w:t>
      </w:r>
    </w:p>
    <w:p w14:paraId="24864BB4" w14:textId="77777777" w:rsidR="00542E0E" w:rsidRDefault="00542E0E" w:rsidP="00EF6352">
      <w:pPr>
        <w:pStyle w:val="ListBullet2"/>
        <w:numPr>
          <w:ilvl w:val="0"/>
          <w:numId w:val="0"/>
        </w:numPr>
        <w:ind w:left="630"/>
        <w:rPr>
          <w:noProof/>
        </w:rPr>
      </w:pPr>
    </w:p>
    <w:p w14:paraId="52D06ED2" w14:textId="77777777" w:rsidR="00542E0E" w:rsidRDefault="00542E0E" w:rsidP="00EF6352">
      <w:pPr>
        <w:pStyle w:val="ListBullet2"/>
        <w:numPr>
          <w:ilvl w:val="0"/>
          <w:numId w:val="0"/>
        </w:numPr>
        <w:ind w:left="630"/>
        <w:rPr>
          <w:noProof/>
        </w:rPr>
      </w:pPr>
    </w:p>
    <w:p w14:paraId="6700FD4D" w14:textId="09DC20AA" w:rsidR="00542E0E" w:rsidRDefault="000510A1" w:rsidP="000510A1">
      <w:pPr>
        <w:pStyle w:val="ListBullet2"/>
        <w:numPr>
          <w:ilvl w:val="0"/>
          <w:numId w:val="0"/>
        </w:numPr>
        <w:rPr>
          <w:noProof/>
        </w:rPr>
      </w:pPr>
      <w:r>
        <w:rPr>
          <w:noProof/>
        </w:rPr>
        <w:t xml:space="preserve">   </w:t>
      </w:r>
      <w:r w:rsidR="00542E0E">
        <w:rPr>
          <w:noProof/>
        </w:rPr>
        <w:drawing>
          <wp:inline distT="0" distB="0" distL="0" distR="0" wp14:anchorId="19BEAC96" wp14:editId="154C59D0">
            <wp:extent cx="5546858" cy="4551649"/>
            <wp:effectExtent l="19050" t="19050" r="15875" b="20955"/>
            <wp:docPr id="58120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03374" name=""/>
                    <pic:cNvPicPr/>
                  </pic:nvPicPr>
                  <pic:blipFill>
                    <a:blip r:embed="rId30"/>
                    <a:stretch>
                      <a:fillRect/>
                    </a:stretch>
                  </pic:blipFill>
                  <pic:spPr>
                    <a:xfrm>
                      <a:off x="0" y="0"/>
                      <a:ext cx="5554377" cy="4557819"/>
                    </a:xfrm>
                    <a:prstGeom prst="rect">
                      <a:avLst/>
                    </a:prstGeom>
                    <a:ln>
                      <a:solidFill>
                        <a:schemeClr val="tx2"/>
                      </a:solidFill>
                    </a:ln>
                  </pic:spPr>
                </pic:pic>
              </a:graphicData>
            </a:graphic>
          </wp:inline>
        </w:drawing>
      </w:r>
    </w:p>
    <w:p w14:paraId="27C8DFAD" w14:textId="6AA996D4" w:rsidR="001B2576" w:rsidRDefault="002A4979" w:rsidP="000510A1">
      <w:pPr>
        <w:pStyle w:val="ListBullet2"/>
        <w:numPr>
          <w:ilvl w:val="0"/>
          <w:numId w:val="0"/>
        </w:numPr>
      </w:pPr>
      <w:r w:rsidRPr="002A4979">
        <w:rPr>
          <w:bCs/>
          <w:i/>
          <w:sz w:val="22"/>
          <w:szCs w:val="22"/>
        </w:rPr>
        <w:t xml:space="preserve"> </w:t>
      </w:r>
      <w:r w:rsidR="000510A1">
        <w:rPr>
          <w:bCs/>
          <w:i/>
          <w:sz w:val="22"/>
          <w:szCs w:val="22"/>
        </w:rPr>
        <w:t xml:space="preserve">  </w:t>
      </w:r>
      <w:r w:rsidRPr="00B81319">
        <w:rPr>
          <w:bCs/>
          <w:i/>
          <w:sz w:val="22"/>
          <w:szCs w:val="22"/>
        </w:rPr>
        <w:t xml:space="preserve">Screenshot showing </w:t>
      </w:r>
      <w:r w:rsidR="00DE7E28">
        <w:rPr>
          <w:bCs/>
          <w:i/>
          <w:sz w:val="22"/>
          <w:szCs w:val="22"/>
        </w:rPr>
        <w:t xml:space="preserve">a </w:t>
      </w:r>
      <w:r w:rsidRPr="00B81319">
        <w:rPr>
          <w:b/>
          <w:bCs/>
          <w:i/>
          <w:sz w:val="22"/>
          <w:szCs w:val="22"/>
        </w:rPr>
        <w:t>New Coupon</w:t>
      </w:r>
      <w:r w:rsidRPr="00B81319">
        <w:rPr>
          <w:bCs/>
          <w:i/>
          <w:sz w:val="22"/>
          <w:szCs w:val="22"/>
        </w:rPr>
        <w:t xml:space="preserve"> Screen</w:t>
      </w:r>
      <w:r>
        <w:rPr>
          <w:bCs/>
          <w:i/>
          <w:sz w:val="22"/>
          <w:szCs w:val="22"/>
        </w:rPr>
        <w:t xml:space="preserve"> for the Coupon Type </w:t>
      </w:r>
      <w:r>
        <w:rPr>
          <w:b/>
          <w:bCs/>
          <w:i/>
          <w:sz w:val="22"/>
          <w:szCs w:val="22"/>
        </w:rPr>
        <w:t>Gift</w:t>
      </w:r>
      <w:r w:rsidRPr="00B81319">
        <w:rPr>
          <w:bCs/>
          <w:i/>
          <w:sz w:val="22"/>
          <w:szCs w:val="22"/>
        </w:rPr>
        <w:t>.</w:t>
      </w:r>
      <w:r w:rsidR="001B2576">
        <w:t xml:space="preserve"> </w:t>
      </w:r>
    </w:p>
    <w:p w14:paraId="6039A81E" w14:textId="77777777" w:rsidR="00092BED" w:rsidRDefault="00092BED" w:rsidP="00092BED">
      <w:pPr>
        <w:pStyle w:val="ListBullet2"/>
        <w:numPr>
          <w:ilvl w:val="0"/>
          <w:numId w:val="0"/>
        </w:numPr>
        <w:ind w:left="720"/>
      </w:pPr>
      <w:r w:rsidRPr="00092BED">
        <w:rPr>
          <w:b/>
        </w:rPr>
        <w:t>Note</w:t>
      </w:r>
      <w:r>
        <w:t xml:space="preserve">: For </w:t>
      </w:r>
      <w:r w:rsidRPr="00092BED">
        <w:rPr>
          <w:b/>
        </w:rPr>
        <w:t>Coupon Type</w:t>
      </w:r>
      <w:r>
        <w:t xml:space="preserve"> </w:t>
      </w:r>
      <w:r w:rsidRPr="00092BED">
        <w:rPr>
          <w:i/>
        </w:rPr>
        <w:t>Gift</w:t>
      </w:r>
      <w:r>
        <w:t xml:space="preserve"> and </w:t>
      </w:r>
      <w:r w:rsidRPr="00092BED">
        <w:rPr>
          <w:i/>
        </w:rPr>
        <w:t>Freebies</w:t>
      </w:r>
      <w:r>
        <w:t xml:space="preserve">, the </w:t>
      </w:r>
      <w:r w:rsidRPr="00092BED">
        <w:rPr>
          <w:b/>
        </w:rPr>
        <w:t>Gift/Freebies</w:t>
      </w:r>
      <w:r>
        <w:t xml:space="preserve"> section is replaced with the </w:t>
      </w:r>
      <w:r w:rsidRPr="00092BED">
        <w:rPr>
          <w:b/>
        </w:rPr>
        <w:t>Discounts</w:t>
      </w:r>
      <w:r w:rsidR="00F408A1">
        <w:t xml:space="preserve"> section and this coupon type is applied on only Single Plan. </w:t>
      </w:r>
    </w:p>
    <w:p w14:paraId="63AE0BEE" w14:textId="0E5BD835" w:rsidR="005D5EAC" w:rsidRPr="00AB5499" w:rsidRDefault="00AB5499" w:rsidP="00AB5499">
      <w:pPr>
        <w:keepLines w:val="0"/>
        <w:spacing w:line="240" w:lineRule="auto"/>
        <w:ind w:left="0"/>
        <w:rPr>
          <w:rFonts w:asciiTheme="minorHAnsi" w:eastAsia="Times New Roman" w:hAnsiTheme="minorHAnsi" w:cstheme="minorHAnsi"/>
          <w:sz w:val="24"/>
          <w:szCs w:val="24"/>
          <w:lang w:val="en-IN" w:eastAsia="en-IN"/>
        </w:rPr>
      </w:pPr>
      <w:r>
        <w:rPr>
          <w:rFonts w:asciiTheme="minorHAnsi" w:eastAsia="Times New Roman" w:hAnsiTheme="minorHAnsi" w:cstheme="minorHAnsi"/>
          <w:b/>
          <w:bCs/>
          <w:sz w:val="24"/>
          <w:szCs w:val="24"/>
          <w:lang w:val="en-IN" w:eastAsia="en-IN"/>
        </w:rPr>
        <w:t xml:space="preserve">             </w:t>
      </w:r>
      <w:r w:rsidR="005D5EAC" w:rsidRPr="00AB5499">
        <w:rPr>
          <w:rFonts w:asciiTheme="minorHAnsi" w:eastAsia="Times New Roman" w:hAnsiTheme="minorHAnsi" w:cstheme="minorHAnsi"/>
          <w:b/>
          <w:bCs/>
          <w:sz w:val="24"/>
          <w:szCs w:val="24"/>
          <w:lang w:val="en-IN" w:eastAsia="en-IN"/>
        </w:rPr>
        <w:t>Note:</w:t>
      </w:r>
      <w:r w:rsidR="005D5EAC" w:rsidRPr="00AB5499">
        <w:rPr>
          <w:rFonts w:asciiTheme="minorHAnsi" w:eastAsia="Times New Roman" w:hAnsiTheme="minorHAnsi" w:cstheme="minorHAnsi"/>
          <w:sz w:val="24"/>
          <w:szCs w:val="24"/>
          <w:lang w:val="en-IN" w:eastAsia="en-IN"/>
        </w:rPr>
        <w:t xml:space="preserve"> All </w:t>
      </w:r>
      <w:r w:rsidR="00DE7E28" w:rsidRPr="00DE7E28">
        <w:rPr>
          <w:rFonts w:asciiTheme="minorHAnsi" w:eastAsia="Times New Roman" w:hAnsiTheme="minorHAnsi" w:cstheme="minorHAnsi"/>
          <w:b/>
          <w:bCs/>
          <w:sz w:val="24"/>
          <w:szCs w:val="24"/>
          <w:lang w:val="en-IN" w:eastAsia="en-IN"/>
        </w:rPr>
        <w:t>Gift</w:t>
      </w:r>
      <w:r w:rsidR="005D5EAC" w:rsidRPr="00AB5499">
        <w:rPr>
          <w:rFonts w:asciiTheme="minorHAnsi" w:eastAsia="Times New Roman" w:hAnsiTheme="minorHAnsi" w:cstheme="minorHAnsi"/>
          <w:sz w:val="24"/>
          <w:szCs w:val="24"/>
          <w:lang w:val="en-IN" w:eastAsia="en-IN"/>
        </w:rPr>
        <w:t xml:space="preserve"> </w:t>
      </w:r>
      <w:r w:rsidR="00DE7E28" w:rsidRPr="00DE7E28">
        <w:rPr>
          <w:rFonts w:asciiTheme="minorHAnsi" w:eastAsia="Times New Roman" w:hAnsiTheme="minorHAnsi" w:cstheme="minorHAnsi"/>
          <w:b/>
          <w:bCs/>
          <w:sz w:val="24"/>
          <w:szCs w:val="24"/>
          <w:lang w:val="en-IN" w:eastAsia="en-IN"/>
        </w:rPr>
        <w:t>C</w:t>
      </w:r>
      <w:r w:rsidR="005D5EAC" w:rsidRPr="00DE7E28">
        <w:rPr>
          <w:rFonts w:asciiTheme="minorHAnsi" w:eastAsia="Times New Roman" w:hAnsiTheme="minorHAnsi" w:cstheme="minorHAnsi"/>
          <w:b/>
          <w:bCs/>
          <w:sz w:val="24"/>
          <w:szCs w:val="24"/>
          <w:lang w:val="en-IN" w:eastAsia="en-IN"/>
        </w:rPr>
        <w:t>oupons</w:t>
      </w:r>
      <w:r w:rsidR="005D5EAC" w:rsidRPr="00AB5499">
        <w:rPr>
          <w:rFonts w:asciiTheme="minorHAnsi" w:eastAsia="Times New Roman" w:hAnsiTheme="minorHAnsi" w:cstheme="minorHAnsi"/>
          <w:sz w:val="24"/>
          <w:szCs w:val="24"/>
          <w:lang w:val="en-IN" w:eastAsia="en-IN"/>
        </w:rPr>
        <w:t xml:space="preserve"> are only valid for customers' prepaid plans.</w:t>
      </w:r>
    </w:p>
    <w:p w14:paraId="48B20407" w14:textId="77777777" w:rsidR="00311017" w:rsidRDefault="00E94F47" w:rsidP="002D654D">
      <w:pPr>
        <w:pStyle w:val="BodyText"/>
        <w:numPr>
          <w:ilvl w:val="0"/>
          <w:numId w:val="16"/>
        </w:numPr>
      </w:pPr>
      <w:r>
        <w:t xml:space="preserve">From </w:t>
      </w:r>
      <w:r w:rsidR="00DF3146" w:rsidRPr="002344B5">
        <w:t xml:space="preserve">the </w:t>
      </w:r>
      <w:r w:rsidR="00DF3146" w:rsidRPr="002344B5">
        <w:rPr>
          <w:b/>
          <w:bCs/>
        </w:rPr>
        <w:t>Status</w:t>
      </w:r>
      <w:r w:rsidR="00DF3146" w:rsidRPr="002344B5">
        <w:t xml:space="preserve"> </w:t>
      </w:r>
      <w:r>
        <w:t>list</w:t>
      </w:r>
      <w:r w:rsidR="00DF3146" w:rsidRPr="002344B5">
        <w:t>, select the status of the coupon</w:t>
      </w:r>
      <w:r w:rsidR="00DF3146">
        <w:t xml:space="preserve"> as </w:t>
      </w:r>
      <w:r w:rsidR="00DF3146" w:rsidRPr="00107361">
        <w:rPr>
          <w:i/>
        </w:rPr>
        <w:t>Active</w:t>
      </w:r>
      <w:r w:rsidR="00FA2E8B">
        <w:t xml:space="preserve"> to enable the Coupon feature.</w:t>
      </w:r>
    </w:p>
    <w:p w14:paraId="1EF3708D" w14:textId="4B34EE97" w:rsidR="00663B5B" w:rsidRDefault="00AF6F60" w:rsidP="00311017">
      <w:pPr>
        <w:pStyle w:val="BodyText"/>
        <w:ind w:left="720"/>
      </w:pPr>
      <w:r>
        <w:t xml:space="preserve"> </w:t>
      </w:r>
      <w:r w:rsidR="00663B5B" w:rsidRPr="00AF6F60">
        <w:rPr>
          <w:b/>
        </w:rPr>
        <w:t>Note</w:t>
      </w:r>
      <w:r w:rsidR="00663B5B">
        <w:t xml:space="preserve">: Status </w:t>
      </w:r>
      <w:r w:rsidR="00663B5B" w:rsidRPr="00AF6F60">
        <w:rPr>
          <w:i/>
        </w:rPr>
        <w:t>Inactive</w:t>
      </w:r>
      <w:r w:rsidR="00663B5B">
        <w:t xml:space="preserve"> disables the Coupon feature.</w:t>
      </w:r>
    </w:p>
    <w:p w14:paraId="7C31890A" w14:textId="77777777" w:rsidR="00DF3146" w:rsidRPr="002344B5" w:rsidRDefault="00DF3146" w:rsidP="002D654D">
      <w:pPr>
        <w:pStyle w:val="BodyText"/>
        <w:numPr>
          <w:ilvl w:val="0"/>
          <w:numId w:val="16"/>
        </w:numPr>
      </w:pPr>
      <w:r w:rsidRPr="002344B5">
        <w:t xml:space="preserve">In the </w:t>
      </w:r>
      <w:r w:rsidRPr="002344B5">
        <w:rPr>
          <w:b/>
          <w:bCs/>
        </w:rPr>
        <w:t xml:space="preserve">Valid </w:t>
      </w:r>
      <w:proofErr w:type="gramStart"/>
      <w:r w:rsidRPr="002344B5">
        <w:rPr>
          <w:b/>
          <w:bCs/>
        </w:rPr>
        <w:t>From</w:t>
      </w:r>
      <w:proofErr w:type="gramEnd"/>
      <w:r w:rsidRPr="002344B5">
        <w:t xml:space="preserve"> and </w:t>
      </w:r>
      <w:r w:rsidRPr="002344B5">
        <w:rPr>
          <w:b/>
          <w:bCs/>
        </w:rPr>
        <w:t>Valid To</w:t>
      </w:r>
      <w:r>
        <w:t xml:space="preserve"> box, enter/</w:t>
      </w:r>
      <w:r w:rsidRPr="002344B5">
        <w:t xml:space="preserve">select the valid </w:t>
      </w:r>
      <w:r w:rsidRPr="00107361">
        <w:rPr>
          <w:i/>
        </w:rPr>
        <w:t>from date</w:t>
      </w:r>
      <w:r w:rsidRPr="002344B5">
        <w:t xml:space="preserve"> and </w:t>
      </w:r>
      <w:r w:rsidRPr="00107361">
        <w:rPr>
          <w:i/>
        </w:rPr>
        <w:t>valid to</w:t>
      </w:r>
      <w:r>
        <w:t xml:space="preserve"> date. The </w:t>
      </w:r>
      <w:r w:rsidRPr="00107361">
        <w:rPr>
          <w:b/>
        </w:rPr>
        <w:t xml:space="preserve">Valid From </w:t>
      </w:r>
      <w:r w:rsidRPr="002344B5">
        <w:t xml:space="preserve">value is the starting date of the coupon and the </w:t>
      </w:r>
      <w:r w:rsidRPr="00107361">
        <w:rPr>
          <w:b/>
        </w:rPr>
        <w:t xml:space="preserve">Valid To </w:t>
      </w:r>
      <w:r w:rsidR="00E94F47">
        <w:t>value</w:t>
      </w:r>
      <w:r w:rsidRPr="002344B5">
        <w:t xml:space="preserve"> is the expiry date of the coupon.</w:t>
      </w:r>
    </w:p>
    <w:p w14:paraId="13635134" w14:textId="77777777" w:rsidR="00FA2E8B" w:rsidRDefault="00FA2E8B" w:rsidP="002D654D">
      <w:pPr>
        <w:pStyle w:val="BodyText"/>
        <w:numPr>
          <w:ilvl w:val="0"/>
          <w:numId w:val="16"/>
        </w:numPr>
      </w:pPr>
      <w:r>
        <w:t xml:space="preserve">Enter the relevant notes for the Coupon in the </w:t>
      </w:r>
      <w:r w:rsidRPr="00FA2E8B">
        <w:rPr>
          <w:b/>
        </w:rPr>
        <w:t>Notes</w:t>
      </w:r>
      <w:r>
        <w:t xml:space="preserve"> box</w:t>
      </w:r>
      <w:r w:rsidR="00663B5B">
        <w:t xml:space="preserve"> if any</w:t>
      </w:r>
      <w:r>
        <w:t>.</w:t>
      </w:r>
    </w:p>
    <w:p w14:paraId="642EE213" w14:textId="77777777" w:rsidR="005B1244" w:rsidRDefault="005B1244" w:rsidP="002D654D">
      <w:pPr>
        <w:pStyle w:val="BodyText"/>
        <w:numPr>
          <w:ilvl w:val="0"/>
          <w:numId w:val="16"/>
        </w:numPr>
      </w:pPr>
      <w:bookmarkStart w:id="8" w:name="Step8"/>
      <w:bookmarkEnd w:id="8"/>
      <w:r>
        <w:t xml:space="preserve">In the </w:t>
      </w:r>
      <w:r w:rsidRPr="00746E48">
        <w:rPr>
          <w:b/>
        </w:rPr>
        <w:t>Discounts</w:t>
      </w:r>
      <w:r>
        <w:t xml:space="preserve"> section, select the discount type as </w:t>
      </w:r>
      <w:r w:rsidRPr="00746E48">
        <w:rPr>
          <w:i/>
        </w:rPr>
        <w:t>Discount Percentage</w:t>
      </w:r>
      <w:r>
        <w:t xml:space="preserve"> or </w:t>
      </w:r>
      <w:r w:rsidRPr="00746E48">
        <w:rPr>
          <w:i/>
        </w:rPr>
        <w:t>Discount Amount</w:t>
      </w:r>
      <w:r>
        <w:t>.</w:t>
      </w:r>
    </w:p>
    <w:p w14:paraId="75A3D6DB" w14:textId="77777777" w:rsidR="00AA6CC2" w:rsidRDefault="00746E48" w:rsidP="00E94F47">
      <w:pPr>
        <w:pStyle w:val="ListBullet2"/>
        <w:tabs>
          <w:tab w:val="clear" w:pos="2880"/>
          <w:tab w:val="num" w:pos="1080"/>
        </w:tabs>
        <w:ind w:left="1080"/>
      </w:pPr>
      <w:r w:rsidRPr="00922C3C">
        <w:rPr>
          <w:b/>
        </w:rPr>
        <w:t>Discount Percentage</w:t>
      </w:r>
      <w:r>
        <w:t xml:space="preserve">: </w:t>
      </w:r>
      <w:r w:rsidR="00AA6CC2">
        <w:t xml:space="preserve">The Discount </w:t>
      </w:r>
      <w:r w:rsidR="00AA6CC2" w:rsidRPr="00E94F47">
        <w:t>Percentage</w:t>
      </w:r>
      <w:r w:rsidR="00AA6CC2">
        <w:t xml:space="preserve"> offers</w:t>
      </w:r>
      <w:r w:rsidR="00E94F47">
        <w:t xml:space="preserve"> a</w:t>
      </w:r>
      <w:r w:rsidR="00AA6CC2">
        <w:t xml:space="preserve"> discount as </w:t>
      </w:r>
      <w:r w:rsidR="00AA6CC2" w:rsidRPr="00E94F47">
        <w:rPr>
          <w:i/>
        </w:rPr>
        <w:t>Percentage</w:t>
      </w:r>
      <w:r w:rsidR="00AA6CC2">
        <w:t xml:space="preserve"> on the defined Coupons. </w:t>
      </w:r>
    </w:p>
    <w:p w14:paraId="2976753D" w14:textId="77777777" w:rsidR="00746E48" w:rsidRDefault="00AA6CC2" w:rsidP="00AA6CC2">
      <w:pPr>
        <w:pStyle w:val="BodyText"/>
        <w:ind w:left="1080"/>
      </w:pPr>
      <w:r>
        <w:t>For the Discount Percentage:</w:t>
      </w:r>
      <w:r w:rsidR="00746E48">
        <w:t xml:space="preserve"> In the </w:t>
      </w:r>
      <w:r w:rsidR="00746E48" w:rsidRPr="00F45654">
        <w:rPr>
          <w:b/>
        </w:rPr>
        <w:t>Discount Value</w:t>
      </w:r>
      <w:r w:rsidR="00746E48">
        <w:t xml:space="preserve"> box, enter the discount percentage value. </w:t>
      </w:r>
      <w:r w:rsidR="00746E48" w:rsidRPr="00F45654">
        <w:rPr>
          <w:b/>
        </w:rPr>
        <w:t>Example</w:t>
      </w:r>
      <w:r w:rsidR="00746E48">
        <w:t>: 20.</w:t>
      </w:r>
      <w:r w:rsidR="00E94F47">
        <w:t xml:space="preserve"> (Implies, 20% of discount).</w:t>
      </w:r>
      <w:r w:rsidR="00746E48">
        <w:t xml:space="preserve"> </w:t>
      </w:r>
    </w:p>
    <w:p w14:paraId="407C6B5E" w14:textId="77777777" w:rsidR="00AA6CC2" w:rsidRDefault="00746E48" w:rsidP="00922C3C">
      <w:pPr>
        <w:pStyle w:val="ListBullet2"/>
        <w:tabs>
          <w:tab w:val="clear" w:pos="2880"/>
          <w:tab w:val="num" w:pos="1080"/>
        </w:tabs>
        <w:ind w:left="1080"/>
      </w:pPr>
      <w:r w:rsidRPr="00922C3C">
        <w:rPr>
          <w:b/>
        </w:rPr>
        <w:t>Discount Amount</w:t>
      </w:r>
      <w:r>
        <w:t xml:space="preserve">: </w:t>
      </w:r>
      <w:r w:rsidR="00AA6CC2">
        <w:t xml:space="preserve">The Discount Amount offers </w:t>
      </w:r>
      <w:r w:rsidR="00E94F47">
        <w:t xml:space="preserve">a discount as a </w:t>
      </w:r>
      <w:r w:rsidR="00E94F47" w:rsidRPr="00E94F47">
        <w:rPr>
          <w:i/>
        </w:rPr>
        <w:t>F</w:t>
      </w:r>
      <w:r w:rsidR="00AA6CC2" w:rsidRPr="00E94F47">
        <w:rPr>
          <w:i/>
        </w:rPr>
        <w:t>lat Amount</w:t>
      </w:r>
      <w:r w:rsidR="00AA6CC2">
        <w:t xml:space="preserve"> on the defined Coupons. </w:t>
      </w:r>
    </w:p>
    <w:p w14:paraId="002FD68F" w14:textId="77777777" w:rsidR="00F45654" w:rsidRDefault="00746E48" w:rsidP="00AA6CC2">
      <w:pPr>
        <w:pStyle w:val="BodyText"/>
        <w:ind w:left="1080"/>
      </w:pPr>
      <w:r>
        <w:t>For the Discount Amount</w:t>
      </w:r>
      <w:r w:rsidR="00AA6CC2">
        <w:t>:</w:t>
      </w:r>
      <w:r>
        <w:t xml:space="preserve"> In the </w:t>
      </w:r>
      <w:r w:rsidRPr="00AA6CC2">
        <w:rPr>
          <w:b/>
        </w:rPr>
        <w:t>Discount Value</w:t>
      </w:r>
      <w:r>
        <w:t xml:space="preserve"> box, enter the discount amount value and select the Currency</w:t>
      </w:r>
      <w:r w:rsidR="00922C3C">
        <w:t xml:space="preserve"> type from the list</w:t>
      </w:r>
      <w:r>
        <w:t xml:space="preserve">. </w:t>
      </w:r>
    </w:p>
    <w:p w14:paraId="4646E485" w14:textId="77777777" w:rsidR="00922C3C" w:rsidRDefault="00746E48" w:rsidP="00E94F47">
      <w:pPr>
        <w:pStyle w:val="BodyText"/>
        <w:ind w:left="1080"/>
      </w:pPr>
      <w:r w:rsidRPr="00F45654">
        <w:rPr>
          <w:b/>
        </w:rPr>
        <w:t>Example</w:t>
      </w:r>
      <w:r>
        <w:t>: 50</w:t>
      </w:r>
      <w:r w:rsidR="00922C3C">
        <w:t xml:space="preserve"> (Discount Amount) and Rs (Currency Type)</w:t>
      </w:r>
      <w:r>
        <w:t>.</w:t>
      </w:r>
    </w:p>
    <w:p w14:paraId="28B9A17B" w14:textId="77777777" w:rsidR="00922C3C" w:rsidRDefault="00922C3C" w:rsidP="002D654D">
      <w:pPr>
        <w:pStyle w:val="BodyText"/>
        <w:numPr>
          <w:ilvl w:val="0"/>
          <w:numId w:val="16"/>
        </w:numPr>
      </w:pPr>
      <w:bookmarkStart w:id="9" w:name="Step9"/>
      <w:bookmarkEnd w:id="9"/>
      <w:r>
        <w:t xml:space="preserve">Select </w:t>
      </w:r>
      <w:r w:rsidRPr="00922C3C">
        <w:rPr>
          <w:b/>
        </w:rPr>
        <w:t>Minimum Order Value</w:t>
      </w:r>
      <w:r>
        <w:t xml:space="preserve"> check box to set the minimum order value for the Customer in availing the Coupon Code. </w:t>
      </w:r>
    </w:p>
    <w:p w14:paraId="7474A168" w14:textId="77777777" w:rsidR="00746E48" w:rsidRDefault="00922C3C" w:rsidP="00922C3C">
      <w:pPr>
        <w:pStyle w:val="BodyText"/>
        <w:ind w:left="720"/>
      </w:pPr>
      <w:r>
        <w:t xml:space="preserve">Enter the minimum order amount value in the </w:t>
      </w:r>
      <w:r w:rsidRPr="00922C3C">
        <w:rPr>
          <w:b/>
        </w:rPr>
        <w:t>Minimum Order Value</w:t>
      </w:r>
      <w:r>
        <w:t xml:space="preserve"> box.</w:t>
      </w:r>
    </w:p>
    <w:p w14:paraId="3960F5B0" w14:textId="77777777" w:rsidR="005C4EC3" w:rsidRDefault="005C4EC3" w:rsidP="00922C3C">
      <w:pPr>
        <w:pStyle w:val="BodyText"/>
        <w:ind w:left="720"/>
      </w:pPr>
      <w:r w:rsidRPr="002C72B5">
        <w:rPr>
          <w:b/>
        </w:rPr>
        <w:t>Example</w:t>
      </w:r>
      <w:r>
        <w:t>: If the check box is selected, and if the value in the text box is 500</w:t>
      </w:r>
      <w:r w:rsidR="00AA6CC2">
        <w:t>,</w:t>
      </w:r>
      <w:r>
        <w:t xml:space="preserve"> </w:t>
      </w:r>
      <w:r w:rsidR="00E94F47">
        <w:t xml:space="preserve">it </w:t>
      </w:r>
      <w:r>
        <w:t xml:space="preserve">implies the Coupon is applied to the Customer only if he does the </w:t>
      </w:r>
      <w:r w:rsidR="00E94F47">
        <w:t xml:space="preserve">minimum </w:t>
      </w:r>
      <w:r>
        <w:t>transaction of Rs. 500/-</w:t>
      </w:r>
    </w:p>
    <w:p w14:paraId="57BE31C9" w14:textId="77777777" w:rsidR="002A4979" w:rsidRPr="00D1482C" w:rsidRDefault="002A4979" w:rsidP="002D654D">
      <w:pPr>
        <w:pStyle w:val="BodyText"/>
        <w:numPr>
          <w:ilvl w:val="0"/>
          <w:numId w:val="16"/>
        </w:numPr>
      </w:pPr>
      <w:r w:rsidRPr="00D1482C">
        <w:t xml:space="preserve">The </w:t>
      </w:r>
      <w:r w:rsidRPr="00D1482C">
        <w:rPr>
          <w:b/>
        </w:rPr>
        <w:t>Discount Type</w:t>
      </w:r>
      <w:r w:rsidRPr="00D1482C">
        <w:t xml:space="preserve"> can be of </w:t>
      </w:r>
      <w:r w:rsidRPr="00D1482C">
        <w:rPr>
          <w:i/>
        </w:rPr>
        <w:t>Onetime</w:t>
      </w:r>
      <w:r w:rsidRPr="00D1482C">
        <w:t xml:space="preserve"> or to a </w:t>
      </w:r>
      <w:r w:rsidRPr="00D1482C">
        <w:rPr>
          <w:i/>
        </w:rPr>
        <w:t>Limited Period</w:t>
      </w:r>
      <w:r w:rsidRPr="00D1482C">
        <w:t>. Select the required option.</w:t>
      </w:r>
    </w:p>
    <w:p w14:paraId="3688C57C" w14:textId="77777777" w:rsidR="002A4979" w:rsidRPr="00D1482C" w:rsidRDefault="002A4979" w:rsidP="002A4979">
      <w:pPr>
        <w:pStyle w:val="BodyText"/>
        <w:ind w:left="720"/>
      </w:pPr>
      <w:r w:rsidRPr="00D1482C">
        <w:t xml:space="preserve">For the </w:t>
      </w:r>
      <w:r w:rsidRPr="00D1482C">
        <w:rPr>
          <w:b/>
        </w:rPr>
        <w:t>Limited Period</w:t>
      </w:r>
      <w:r w:rsidRPr="00D1482C">
        <w:t xml:space="preserve"> option, you have </w:t>
      </w:r>
      <w:r w:rsidRPr="00D1482C">
        <w:rPr>
          <w:i/>
        </w:rPr>
        <w:t>Beginning of the term</w:t>
      </w:r>
      <w:r w:rsidRPr="00D1482C">
        <w:t xml:space="preserve"> and </w:t>
      </w:r>
      <w:r w:rsidRPr="00D1482C">
        <w:rPr>
          <w:i/>
        </w:rPr>
        <w:t>Specific term</w:t>
      </w:r>
      <w:r w:rsidRPr="00D1482C">
        <w:t xml:space="preserve"> values in the </w:t>
      </w:r>
      <w:r w:rsidRPr="00D1482C">
        <w:rPr>
          <w:b/>
        </w:rPr>
        <w:t xml:space="preserve">Apply on </w:t>
      </w:r>
      <w:r w:rsidRPr="00D1482C">
        <w:t xml:space="preserve">list. Enter the number of months’ details in the </w:t>
      </w:r>
      <w:r w:rsidRPr="00D1482C">
        <w:rPr>
          <w:b/>
        </w:rPr>
        <w:t>Months(s)</w:t>
      </w:r>
      <w:r w:rsidRPr="00D1482C">
        <w:t xml:space="preserve"> box.</w:t>
      </w:r>
    </w:p>
    <w:p w14:paraId="380CFB3E" w14:textId="77777777" w:rsidR="002A4979" w:rsidRPr="00D1482C" w:rsidRDefault="002A4979" w:rsidP="002A4979">
      <w:pPr>
        <w:pStyle w:val="ListBullet2"/>
        <w:tabs>
          <w:tab w:val="clear" w:pos="2880"/>
        </w:tabs>
        <w:ind w:left="1260"/>
      </w:pPr>
      <w:r w:rsidRPr="00D1482C">
        <w:rPr>
          <w:b/>
        </w:rPr>
        <w:t>Beginning of the term</w:t>
      </w:r>
      <w:r w:rsidRPr="00D1482C">
        <w:t xml:space="preserve">: This implies, the discount is applied only for the number of months’ that is given in </w:t>
      </w:r>
      <w:r w:rsidRPr="00D1482C">
        <w:rPr>
          <w:b/>
        </w:rPr>
        <w:t>Months(s)</w:t>
      </w:r>
      <w:r w:rsidRPr="00D1482C">
        <w:t xml:space="preserve"> box. </w:t>
      </w:r>
    </w:p>
    <w:p w14:paraId="650F4127" w14:textId="77777777" w:rsidR="002A4979" w:rsidRPr="00D1482C" w:rsidRDefault="002A4979" w:rsidP="002A4979">
      <w:pPr>
        <w:pStyle w:val="BodyText"/>
        <w:ind w:left="1260"/>
      </w:pPr>
      <w:r w:rsidRPr="00D1482C">
        <w:rPr>
          <w:b/>
        </w:rPr>
        <w:t>Example</w:t>
      </w:r>
      <w:r w:rsidRPr="00D1482C">
        <w:t xml:space="preserve">: If the Contract is for 12 Months, and if the </w:t>
      </w:r>
      <w:r w:rsidRPr="00D1482C">
        <w:rPr>
          <w:i/>
        </w:rPr>
        <w:t>Beginning of the term</w:t>
      </w:r>
      <w:r w:rsidRPr="00D1482C">
        <w:t xml:space="preserve"> value is 3 Month(s), then the discount is applied only for the first 3 months. </w:t>
      </w:r>
    </w:p>
    <w:p w14:paraId="154367E3" w14:textId="77777777" w:rsidR="002A4979" w:rsidRPr="00D1482C" w:rsidRDefault="002A4979" w:rsidP="002A4979">
      <w:pPr>
        <w:pStyle w:val="ListBullet2"/>
        <w:tabs>
          <w:tab w:val="clear" w:pos="2880"/>
        </w:tabs>
        <w:ind w:left="1260"/>
      </w:pPr>
      <w:r w:rsidRPr="00D1482C">
        <w:rPr>
          <w:b/>
        </w:rPr>
        <w:t>Specific Term</w:t>
      </w:r>
      <w:r w:rsidRPr="00D1482C">
        <w:t xml:space="preserve">: This implies, the discount is applicable only for the particular months’ value that is given in the </w:t>
      </w:r>
      <w:r w:rsidRPr="00D1482C">
        <w:rPr>
          <w:b/>
        </w:rPr>
        <w:t>Month(s)</w:t>
      </w:r>
      <w:r w:rsidRPr="00D1482C">
        <w:t xml:space="preserve"> box. </w:t>
      </w:r>
    </w:p>
    <w:p w14:paraId="55F52676" w14:textId="77777777" w:rsidR="002A4979" w:rsidRPr="00D1482C" w:rsidRDefault="002A4979" w:rsidP="002A4979">
      <w:pPr>
        <w:pStyle w:val="BodyText"/>
        <w:ind w:left="1260"/>
      </w:pPr>
      <w:r w:rsidRPr="00D1482C">
        <w:rPr>
          <w:b/>
        </w:rPr>
        <w:t>Example</w:t>
      </w:r>
      <w:r w:rsidRPr="00D1482C">
        <w:t>: If the Contract is for 12 Months, and the Specific Term value is 1</w:t>
      </w:r>
      <w:r w:rsidR="00DF2C0B" w:rsidRPr="00D1482C">
        <w:t>, 3, 5</w:t>
      </w:r>
      <w:r w:rsidRPr="00D1482C">
        <w:t xml:space="preserve"> Month(s), then the discount is applied in the 1</w:t>
      </w:r>
      <w:r w:rsidRPr="00D1482C">
        <w:rPr>
          <w:vertAlign w:val="superscript"/>
        </w:rPr>
        <w:t>st</w:t>
      </w:r>
      <w:r w:rsidRPr="00D1482C">
        <w:t>, 2</w:t>
      </w:r>
      <w:r w:rsidRPr="00D1482C">
        <w:rPr>
          <w:vertAlign w:val="superscript"/>
        </w:rPr>
        <w:t>nd</w:t>
      </w:r>
      <w:r w:rsidRPr="00D1482C">
        <w:t>, and 3</w:t>
      </w:r>
      <w:r w:rsidRPr="00D1482C">
        <w:rPr>
          <w:vertAlign w:val="superscript"/>
        </w:rPr>
        <w:t>rd</w:t>
      </w:r>
      <w:r w:rsidRPr="00D1482C">
        <w:t xml:space="preserve"> Months. </w:t>
      </w:r>
    </w:p>
    <w:p w14:paraId="38D16325" w14:textId="77777777" w:rsidR="002A4979" w:rsidRPr="00D1482C" w:rsidRDefault="002A4979" w:rsidP="002A4979">
      <w:pPr>
        <w:pStyle w:val="BodyText"/>
        <w:ind w:left="1260"/>
        <w:rPr>
          <w:i/>
        </w:rPr>
      </w:pPr>
      <w:r w:rsidRPr="00D1482C">
        <w:rPr>
          <w:b/>
        </w:rPr>
        <w:t>Note</w:t>
      </w:r>
      <w:r w:rsidRPr="00D1482C">
        <w:t xml:space="preserve">: For </w:t>
      </w:r>
      <w:r w:rsidRPr="00D1482C">
        <w:rPr>
          <w:i/>
        </w:rPr>
        <w:t>Specific Term</w:t>
      </w:r>
      <w:r w:rsidRPr="00D1482C">
        <w:t xml:space="preserve">, you can give </w:t>
      </w:r>
      <w:r w:rsidRPr="00D1482C">
        <w:rPr>
          <w:b/>
        </w:rPr>
        <w:t>Month(s)</w:t>
      </w:r>
      <w:r w:rsidRPr="00D1482C">
        <w:t xml:space="preserve"> value by comma-separated. E.g. 1, 3, 5. </w:t>
      </w:r>
    </w:p>
    <w:p w14:paraId="53D559F5" w14:textId="77777777" w:rsidR="002A4979" w:rsidRDefault="002A4979" w:rsidP="002D654D">
      <w:pPr>
        <w:pStyle w:val="BodyText"/>
        <w:numPr>
          <w:ilvl w:val="0"/>
          <w:numId w:val="16"/>
        </w:numPr>
      </w:pPr>
      <w:r>
        <w:t xml:space="preserve">In the </w:t>
      </w:r>
      <w:r w:rsidRPr="002C72B5">
        <w:rPr>
          <w:b/>
        </w:rPr>
        <w:t>Usage Limits</w:t>
      </w:r>
      <w:r>
        <w:t xml:space="preserve"> section, enter the value in the </w:t>
      </w:r>
      <w:r w:rsidRPr="002C72B5">
        <w:rPr>
          <w:b/>
        </w:rPr>
        <w:t>Limit number of redemptions to</w:t>
      </w:r>
      <w:r>
        <w:t xml:space="preserve"> box to restrict the usage of the Coupon for the given value times. </w:t>
      </w:r>
    </w:p>
    <w:p w14:paraId="3AE8EBD6" w14:textId="77777777" w:rsidR="002A4979" w:rsidRDefault="002A4979" w:rsidP="002A4979">
      <w:pPr>
        <w:pStyle w:val="BodyText"/>
        <w:ind w:left="720"/>
      </w:pPr>
      <w:r w:rsidRPr="002C72B5">
        <w:rPr>
          <w:b/>
        </w:rPr>
        <w:t>Example</w:t>
      </w:r>
      <w:r>
        <w:t xml:space="preserve">: If the value given in the </w:t>
      </w:r>
      <w:r w:rsidRPr="002C72B5">
        <w:rPr>
          <w:b/>
        </w:rPr>
        <w:t>Limit number of redemption</w:t>
      </w:r>
      <w:r>
        <w:t xml:space="preserve"> </w:t>
      </w:r>
      <w:r w:rsidRPr="002C72B5">
        <w:rPr>
          <w:b/>
        </w:rPr>
        <w:t>to</w:t>
      </w:r>
      <w:r>
        <w:t xml:space="preserve"> box is 100, it implies the Coupon is used only for 100 times in total. </w:t>
      </w:r>
    </w:p>
    <w:p w14:paraId="14AC56CC" w14:textId="77777777" w:rsidR="002A4979" w:rsidRDefault="002A4979" w:rsidP="002A4979">
      <w:pPr>
        <w:pStyle w:val="BodyText"/>
        <w:ind w:left="720"/>
      </w:pPr>
      <w:r>
        <w:rPr>
          <w:b/>
        </w:rPr>
        <w:t>Note</w:t>
      </w:r>
      <w:r w:rsidRPr="00AA6CC2">
        <w:t>:</w:t>
      </w:r>
      <w:r>
        <w:t xml:space="preserve"> Here, the System verifies the redemption count of the Coupon i.e. 100 times; irrespective of the Coupon being used only by one Customer or different Customers. </w:t>
      </w:r>
    </w:p>
    <w:p w14:paraId="328A92B9" w14:textId="77777777" w:rsidR="002A4979" w:rsidRDefault="002A4979" w:rsidP="002D654D">
      <w:pPr>
        <w:pStyle w:val="BodyText"/>
        <w:numPr>
          <w:ilvl w:val="0"/>
          <w:numId w:val="16"/>
        </w:numPr>
      </w:pPr>
      <w:r>
        <w:t xml:space="preserve">Select </w:t>
      </w:r>
      <w:r w:rsidRPr="002C72B5">
        <w:rPr>
          <w:b/>
        </w:rPr>
        <w:t>Limit to one use per customer</w:t>
      </w:r>
      <w:r>
        <w:t xml:space="preserve"> check box to limit the usage of the Coupon only for one Customer. In other words, this check box selection limits the Customer to avail the Coupon only once.</w:t>
      </w:r>
    </w:p>
    <w:p w14:paraId="092B890B" w14:textId="77777777" w:rsidR="002A4979" w:rsidRPr="00D1482C" w:rsidRDefault="002A4979" w:rsidP="002D654D">
      <w:pPr>
        <w:pStyle w:val="BodyText"/>
        <w:numPr>
          <w:ilvl w:val="0"/>
          <w:numId w:val="16"/>
        </w:numPr>
      </w:pPr>
      <w:r w:rsidRPr="00D1482C">
        <w:t xml:space="preserve">Select the </w:t>
      </w:r>
      <w:r w:rsidRPr="00D1482C">
        <w:rPr>
          <w:b/>
        </w:rPr>
        <w:t>Operational entity specific</w:t>
      </w:r>
      <w:r w:rsidRPr="00D1482C">
        <w:t xml:space="preserve"> check box to define the coupon as entity-specific. I.e. The Coupon defined with this check box can be distributed to particular Customer/Customers of an Operational Entity or to the selected Operational Entities.</w:t>
      </w:r>
    </w:p>
    <w:p w14:paraId="6635298F" w14:textId="77777777" w:rsidR="002A4979" w:rsidRPr="00D1482C" w:rsidRDefault="002A4979" w:rsidP="002A4979">
      <w:pPr>
        <w:pStyle w:val="BodyText"/>
        <w:ind w:left="720"/>
      </w:pPr>
      <w:r w:rsidRPr="00D1482C">
        <w:rPr>
          <w:b/>
        </w:rPr>
        <w:t>Note</w:t>
      </w:r>
      <w:r w:rsidRPr="00D1482C">
        <w:t xml:space="preserve">: The distribution of these coupons can be made using the </w:t>
      </w:r>
      <w:r w:rsidRPr="00D1482C">
        <w:rPr>
          <w:b/>
        </w:rPr>
        <w:t>Manage Coupon Distribution</w:t>
      </w:r>
      <w:r w:rsidRPr="00D1482C">
        <w:t xml:space="preserve"> screen. </w:t>
      </w:r>
    </w:p>
    <w:p w14:paraId="2088467E" w14:textId="77777777" w:rsidR="002A4979" w:rsidRDefault="002A4979" w:rsidP="002D654D">
      <w:pPr>
        <w:pStyle w:val="BodyText"/>
        <w:numPr>
          <w:ilvl w:val="0"/>
          <w:numId w:val="16"/>
        </w:numPr>
      </w:pPr>
      <w:r>
        <w:t xml:space="preserve">The </w:t>
      </w:r>
      <w:r w:rsidRPr="00F45654">
        <w:rPr>
          <w:b/>
        </w:rPr>
        <w:t>Eligibility</w:t>
      </w:r>
      <w:r>
        <w:t xml:space="preserve"> section is used to apply the eligibility criteria using the Coupon’s criteria attributes. </w:t>
      </w:r>
    </w:p>
    <w:p w14:paraId="270506B3" w14:textId="77777777" w:rsidR="002A4979" w:rsidRDefault="002A4979" w:rsidP="002A4979">
      <w:pPr>
        <w:pStyle w:val="ListNumber"/>
        <w:numPr>
          <w:ilvl w:val="0"/>
          <w:numId w:val="0"/>
        </w:numPr>
        <w:ind w:left="720"/>
      </w:pPr>
      <w:r>
        <w:t xml:space="preserve">In other words, the selected attribute values from this section are eligible for availing the coupon facility. </w:t>
      </w:r>
    </w:p>
    <w:p w14:paraId="06DEB9FA" w14:textId="77777777" w:rsidR="002A4979" w:rsidRDefault="002A4979" w:rsidP="002A4979">
      <w:pPr>
        <w:pStyle w:val="ListNumber"/>
        <w:numPr>
          <w:ilvl w:val="0"/>
          <w:numId w:val="0"/>
        </w:numPr>
        <w:ind w:left="720"/>
      </w:pPr>
      <w:r>
        <w:t xml:space="preserve">The available attributes in the screen are </w:t>
      </w:r>
      <w:r w:rsidRPr="00F45654">
        <w:rPr>
          <w:i/>
        </w:rPr>
        <w:t>Customer Type</w:t>
      </w:r>
      <w:r>
        <w:t xml:space="preserve">, </w:t>
      </w:r>
      <w:r w:rsidRPr="00F45654">
        <w:rPr>
          <w:i/>
        </w:rPr>
        <w:t>Geo Region</w:t>
      </w:r>
      <w:r>
        <w:t xml:space="preserve">, </w:t>
      </w:r>
      <w:r w:rsidRPr="00F45654">
        <w:rPr>
          <w:i/>
        </w:rPr>
        <w:t>Operational Entity</w:t>
      </w:r>
      <w:r>
        <w:t xml:space="preserve">, </w:t>
      </w:r>
      <w:r w:rsidRPr="00F45654">
        <w:rPr>
          <w:i/>
        </w:rPr>
        <w:t>Applicable Processes</w:t>
      </w:r>
      <w:r>
        <w:t>,</w:t>
      </w:r>
      <w:r w:rsidRPr="00D91CC3">
        <w:rPr>
          <w:i/>
        </w:rPr>
        <w:t xml:space="preserve"> Segment</w:t>
      </w:r>
      <w:r>
        <w:t xml:space="preserve">, and </w:t>
      </w:r>
      <w:r w:rsidRPr="00F45654">
        <w:rPr>
          <w:i/>
        </w:rPr>
        <w:t>Applicable Products</w:t>
      </w:r>
      <w:r>
        <w:t>.</w:t>
      </w:r>
    </w:p>
    <w:p w14:paraId="29916119" w14:textId="77777777" w:rsidR="002A4979" w:rsidRDefault="002A4979" w:rsidP="002A4979">
      <w:pPr>
        <w:pStyle w:val="ListNumber"/>
        <w:numPr>
          <w:ilvl w:val="0"/>
          <w:numId w:val="0"/>
        </w:numPr>
        <w:ind w:left="720"/>
      </w:pPr>
      <w:r w:rsidRPr="006147E2">
        <w:rPr>
          <w:b/>
        </w:rPr>
        <w:t>Note</w:t>
      </w:r>
      <w:r>
        <w:t xml:space="preserve">: Clear the </w:t>
      </w:r>
      <w:proofErr w:type="gramStart"/>
      <w:r w:rsidRPr="006147E2">
        <w:t>All</w:t>
      </w:r>
      <w:r>
        <w:t xml:space="preserve"> check</w:t>
      </w:r>
      <w:proofErr w:type="gramEnd"/>
      <w:r>
        <w:t xml:space="preserve"> box in the </w:t>
      </w:r>
      <w:r w:rsidRPr="006147E2">
        <w:t>Eligibility</w:t>
      </w:r>
      <w:r>
        <w:t xml:space="preserve"> section to view the Coupon attributes.</w:t>
      </w:r>
    </w:p>
    <w:p w14:paraId="4946B52D" w14:textId="77777777" w:rsidR="002A4979" w:rsidRDefault="002A4979" w:rsidP="002A4979">
      <w:pPr>
        <w:pStyle w:val="ListNumber"/>
        <w:numPr>
          <w:ilvl w:val="0"/>
          <w:numId w:val="0"/>
        </w:numPr>
        <w:ind w:left="720"/>
      </w:pPr>
      <w:r>
        <w:t xml:space="preserve">By default, the </w:t>
      </w:r>
      <w:proofErr w:type="gramStart"/>
      <w:r w:rsidRPr="006147E2">
        <w:t>All</w:t>
      </w:r>
      <w:r>
        <w:t xml:space="preserve"> check</w:t>
      </w:r>
      <w:proofErr w:type="gramEnd"/>
      <w:r>
        <w:t xml:space="preserve"> box is selected, and it will not show attributes of the </w:t>
      </w:r>
      <w:r w:rsidRPr="006147E2">
        <w:t>Eligibility</w:t>
      </w:r>
      <w:r>
        <w:t xml:space="preserve"> section.</w:t>
      </w:r>
    </w:p>
    <w:p w14:paraId="38A168EC" w14:textId="77777777" w:rsidR="002A4979" w:rsidRDefault="002A4979" w:rsidP="002A4979">
      <w:pPr>
        <w:pStyle w:val="BodyText"/>
        <w:ind w:left="720"/>
      </w:pPr>
      <w:r w:rsidRPr="00C625C7">
        <w:rPr>
          <w:b/>
        </w:rPr>
        <w:t>The following are the Coupon’s eligibility attributes</w:t>
      </w:r>
      <w:r>
        <w:t>:</w:t>
      </w:r>
    </w:p>
    <w:p w14:paraId="2342FCF4" w14:textId="77777777" w:rsidR="002A4979" w:rsidRDefault="002A4979" w:rsidP="002A4979">
      <w:pPr>
        <w:pStyle w:val="ListBullet2"/>
        <w:tabs>
          <w:tab w:val="clear" w:pos="2880"/>
          <w:tab w:val="num" w:pos="1080"/>
        </w:tabs>
        <w:ind w:left="1080"/>
      </w:pPr>
      <w:r w:rsidRPr="00DA572C">
        <w:rPr>
          <w:b/>
        </w:rPr>
        <w:t>Customer Type</w:t>
      </w:r>
      <w:r>
        <w:t xml:space="preserve">: The </w:t>
      </w:r>
      <w:r w:rsidRPr="00A56A8D">
        <w:rPr>
          <w:b/>
        </w:rPr>
        <w:t>Customer Type</w:t>
      </w:r>
      <w:r>
        <w:t xml:space="preserve"> criteria hold the values of all Customer Types.</w:t>
      </w:r>
    </w:p>
    <w:p w14:paraId="5BEEE099" w14:textId="77777777" w:rsidR="002A4979" w:rsidRDefault="002A4979" w:rsidP="002A4979">
      <w:pPr>
        <w:pStyle w:val="ListBullet2"/>
        <w:numPr>
          <w:ilvl w:val="0"/>
          <w:numId w:val="0"/>
        </w:numPr>
        <w:ind w:left="1080"/>
      </w:pPr>
      <w:r>
        <w:t xml:space="preserve"> </w:t>
      </w:r>
      <w:r w:rsidRPr="009E0F95">
        <w:rPr>
          <w:b/>
        </w:rPr>
        <w:t>Example</w:t>
      </w:r>
      <w:r>
        <w:t>: Customer Types like VIP Customer, Student Customer, etc.</w:t>
      </w:r>
    </w:p>
    <w:p w14:paraId="762B441E" w14:textId="77777777" w:rsidR="002A4979" w:rsidRDefault="002A4979" w:rsidP="002A4979">
      <w:pPr>
        <w:pStyle w:val="ListBullet2"/>
        <w:tabs>
          <w:tab w:val="clear" w:pos="2880"/>
          <w:tab w:val="num" w:pos="1080"/>
        </w:tabs>
        <w:ind w:left="1080"/>
      </w:pPr>
      <w:r w:rsidRPr="00DA572C">
        <w:rPr>
          <w:b/>
        </w:rPr>
        <w:t>Geo Region</w:t>
      </w:r>
      <w:r>
        <w:t xml:space="preserve">: The </w:t>
      </w:r>
      <w:r w:rsidRPr="00DA572C">
        <w:rPr>
          <w:b/>
        </w:rPr>
        <w:t>Geo Region</w:t>
      </w:r>
      <w:r>
        <w:t xml:space="preserve"> criteria hold the values of different geographical locations.</w:t>
      </w:r>
    </w:p>
    <w:p w14:paraId="74E11A5F" w14:textId="77777777" w:rsidR="002A4979" w:rsidRDefault="002A4979" w:rsidP="002A4979">
      <w:pPr>
        <w:pStyle w:val="ListBullet2"/>
        <w:tabs>
          <w:tab w:val="clear" w:pos="2880"/>
          <w:tab w:val="num" w:pos="1080"/>
        </w:tabs>
        <w:ind w:left="1080"/>
      </w:pPr>
      <w:r w:rsidRPr="00DA572C">
        <w:rPr>
          <w:b/>
        </w:rPr>
        <w:t>Operational Entity</w:t>
      </w:r>
      <w:r>
        <w:t xml:space="preserve">: The </w:t>
      </w:r>
      <w:r w:rsidRPr="00DA572C">
        <w:rPr>
          <w:b/>
        </w:rPr>
        <w:t>Operational Entity</w:t>
      </w:r>
      <w:r>
        <w:t xml:space="preserve"> criteria hold the values of different Operational Entities.</w:t>
      </w:r>
    </w:p>
    <w:p w14:paraId="7ABDA8DE" w14:textId="309809CB" w:rsidR="002A4979" w:rsidRDefault="002A4979" w:rsidP="002A4979">
      <w:pPr>
        <w:pStyle w:val="ListBullet2"/>
        <w:numPr>
          <w:ilvl w:val="0"/>
          <w:numId w:val="0"/>
        </w:numPr>
        <w:ind w:left="1080"/>
      </w:pPr>
      <w:r>
        <w:rPr>
          <w:b/>
        </w:rPr>
        <w:t>Note</w:t>
      </w:r>
      <w:r w:rsidRPr="00622E59">
        <w:t>:</w:t>
      </w:r>
      <w:r>
        <w:t xml:space="preserve"> To enable the </w:t>
      </w:r>
      <w:r w:rsidRPr="00272AEE">
        <w:rPr>
          <w:i/>
        </w:rPr>
        <w:t>Operational Entity</w:t>
      </w:r>
      <w:r>
        <w:t xml:space="preserve"> in the </w:t>
      </w:r>
      <w:r w:rsidRPr="00622E59">
        <w:rPr>
          <w:b/>
        </w:rPr>
        <w:t>Eligibility</w:t>
      </w:r>
      <w:r>
        <w:t xml:space="preserve"> section, you need to set the ENABLEOPENTITY value as TRUE in the web.</w:t>
      </w:r>
      <w:r w:rsidR="000624CA">
        <w:t xml:space="preserve"> </w:t>
      </w:r>
      <w:r>
        <w:t>config file.</w:t>
      </w:r>
    </w:p>
    <w:p w14:paraId="59043E50" w14:textId="77777777" w:rsidR="002A4979" w:rsidRDefault="002A4979" w:rsidP="002A4979">
      <w:pPr>
        <w:pStyle w:val="ListBullet2"/>
        <w:tabs>
          <w:tab w:val="clear" w:pos="2880"/>
          <w:tab w:val="num" w:pos="1080"/>
        </w:tabs>
        <w:ind w:left="1080"/>
      </w:pPr>
      <w:r w:rsidRPr="00DA572C">
        <w:rPr>
          <w:b/>
        </w:rPr>
        <w:t>Applicable Processes</w:t>
      </w:r>
      <w:r>
        <w:t xml:space="preserve">: The </w:t>
      </w:r>
      <w:r w:rsidRPr="00DA572C">
        <w:rPr>
          <w:b/>
        </w:rPr>
        <w:t>Applicable Processes</w:t>
      </w:r>
      <w:r>
        <w:t xml:space="preserve"> criteria hold the Customer’s Transaction Type values like whether the Customer is a new On-board Customer, or an existing Customer with </w:t>
      </w:r>
      <w:r w:rsidRPr="00D85505">
        <w:rPr>
          <w:i/>
        </w:rPr>
        <w:t>New Order</w:t>
      </w:r>
      <w:r>
        <w:t xml:space="preserve">, </w:t>
      </w:r>
      <w:r w:rsidRPr="00D85505">
        <w:rPr>
          <w:i/>
        </w:rPr>
        <w:t>Renewal</w:t>
      </w:r>
      <w:r>
        <w:t xml:space="preserve">, or </w:t>
      </w:r>
      <w:r w:rsidRPr="00D85505">
        <w:rPr>
          <w:i/>
        </w:rPr>
        <w:t>Upgrade</w:t>
      </w:r>
      <w:r>
        <w:t>.</w:t>
      </w:r>
    </w:p>
    <w:p w14:paraId="12D77209" w14:textId="77777777" w:rsidR="002A4979" w:rsidRDefault="002A4979" w:rsidP="00092BED">
      <w:pPr>
        <w:pStyle w:val="ListBullet2"/>
        <w:numPr>
          <w:ilvl w:val="0"/>
          <w:numId w:val="0"/>
        </w:numPr>
        <w:spacing w:before="0"/>
        <w:ind w:left="1080"/>
      </w:pPr>
    </w:p>
    <w:p w14:paraId="6E3E771E" w14:textId="77777777" w:rsidR="002A4979" w:rsidRDefault="002A4979" w:rsidP="002A4979">
      <w:pPr>
        <w:pStyle w:val="BodyText"/>
        <w:spacing w:before="0"/>
        <w:ind w:left="1080"/>
      </w:pPr>
      <w:r>
        <w:rPr>
          <w:b/>
        </w:rPr>
        <w:t>Note</w:t>
      </w:r>
      <w:r w:rsidRPr="008F2081">
        <w:t>:</w:t>
      </w:r>
      <w:r>
        <w:t xml:space="preserve"> For the </w:t>
      </w:r>
      <w:r w:rsidRPr="008F2081">
        <w:rPr>
          <w:i/>
        </w:rPr>
        <w:t>Upgrade</w:t>
      </w:r>
      <w:r>
        <w:t xml:space="preserve">, the defined coupon will be applied to the Customer only in the case when the Customer upgrades his plan as part of the change order. </w:t>
      </w:r>
    </w:p>
    <w:p w14:paraId="6D6CAE69" w14:textId="77777777" w:rsidR="002A4979" w:rsidRDefault="002A4979" w:rsidP="002A4979">
      <w:pPr>
        <w:pStyle w:val="ListBullet2"/>
        <w:tabs>
          <w:tab w:val="clear" w:pos="2880"/>
          <w:tab w:val="num" w:pos="1080"/>
        </w:tabs>
        <w:ind w:left="1080"/>
      </w:pPr>
      <w:r w:rsidRPr="00DA572C">
        <w:rPr>
          <w:b/>
        </w:rPr>
        <w:t>Applicable Product</w:t>
      </w:r>
      <w:r>
        <w:t xml:space="preserve">: The </w:t>
      </w:r>
      <w:r w:rsidRPr="00D85505">
        <w:rPr>
          <w:b/>
        </w:rPr>
        <w:t>Applicable Product</w:t>
      </w:r>
      <w:r>
        <w:t xml:space="preserve"> criteria hold the values of the products i.e. actual plans existing in the System.</w:t>
      </w:r>
    </w:p>
    <w:p w14:paraId="7D6BDD5D" w14:textId="77777777" w:rsidR="002A4979" w:rsidRDefault="002A4979" w:rsidP="002A4979">
      <w:pPr>
        <w:pStyle w:val="ListBullet2"/>
        <w:tabs>
          <w:tab w:val="clear" w:pos="2880"/>
          <w:tab w:val="num" w:pos="1080"/>
        </w:tabs>
        <w:ind w:left="1080"/>
      </w:pPr>
      <w:r>
        <w:rPr>
          <w:b/>
        </w:rPr>
        <w:t>Paymode</w:t>
      </w:r>
      <w:r w:rsidRPr="00B81319">
        <w:t>:</w:t>
      </w:r>
      <w:r>
        <w:t xml:space="preserve">  The </w:t>
      </w:r>
      <w:r w:rsidRPr="00A300A0">
        <w:rPr>
          <w:b/>
        </w:rPr>
        <w:t>Paymode</w:t>
      </w:r>
      <w:r>
        <w:t xml:space="preserve"> criteria hold the values of different Payment modes/types. </w:t>
      </w:r>
      <w:r w:rsidRPr="009E0F95">
        <w:rPr>
          <w:b/>
        </w:rPr>
        <w:t>Example</w:t>
      </w:r>
      <w:r>
        <w:t xml:space="preserve">: Credit Card, Debit Card, Net Banking, etc. </w:t>
      </w:r>
    </w:p>
    <w:p w14:paraId="2E18364B" w14:textId="77777777" w:rsidR="002A4979" w:rsidRDefault="002A4979" w:rsidP="002A4979">
      <w:pPr>
        <w:pStyle w:val="ListBullet2"/>
        <w:numPr>
          <w:ilvl w:val="0"/>
          <w:numId w:val="0"/>
        </w:numPr>
        <w:ind w:left="1080"/>
      </w:pPr>
      <w:r>
        <w:rPr>
          <w:b/>
        </w:rPr>
        <w:t>Note</w:t>
      </w:r>
      <w:r w:rsidRPr="00A300A0">
        <w:t>:</w:t>
      </w:r>
      <w:r>
        <w:t xml:space="preserve"> The </w:t>
      </w:r>
      <w:r w:rsidRPr="00A1259D">
        <w:rPr>
          <w:b/>
        </w:rPr>
        <w:t>Paymode</w:t>
      </w:r>
      <w:r>
        <w:t xml:space="preserve"> criterion appears only for the </w:t>
      </w:r>
      <w:r w:rsidRPr="00A300A0">
        <w:rPr>
          <w:b/>
        </w:rPr>
        <w:t>Coupon Type</w:t>
      </w:r>
      <w:r>
        <w:t xml:space="preserve"> </w:t>
      </w:r>
      <w:r w:rsidRPr="00A300A0">
        <w:rPr>
          <w:i/>
        </w:rPr>
        <w:t>Payment</w:t>
      </w:r>
      <w:r>
        <w:t>.</w:t>
      </w:r>
    </w:p>
    <w:p w14:paraId="71E7984F" w14:textId="77777777" w:rsidR="002A4979" w:rsidRDefault="002A4979" w:rsidP="002A4979">
      <w:pPr>
        <w:pStyle w:val="ListBullet2"/>
        <w:tabs>
          <w:tab w:val="clear" w:pos="2880"/>
          <w:tab w:val="num" w:pos="1080"/>
        </w:tabs>
        <w:ind w:left="1080"/>
      </w:pPr>
      <w:r>
        <w:rPr>
          <w:b/>
        </w:rPr>
        <w:t>Segment</w:t>
      </w:r>
      <w:r w:rsidRPr="00EE0453">
        <w:t>:</w:t>
      </w:r>
      <w:r>
        <w:t xml:space="preserve"> The Segment criteria hold the values of different segments that are defined from the </w:t>
      </w:r>
      <w:r w:rsidRPr="00EE0453">
        <w:rPr>
          <w:b/>
        </w:rPr>
        <w:t>Segment</w:t>
      </w:r>
      <w:r>
        <w:t xml:space="preserve"> screen. </w:t>
      </w:r>
    </w:p>
    <w:p w14:paraId="5CCB1053" w14:textId="6771A230" w:rsidR="002A4979" w:rsidRDefault="002A4979" w:rsidP="002A4979">
      <w:pPr>
        <w:pStyle w:val="ListBullet2"/>
        <w:numPr>
          <w:ilvl w:val="0"/>
          <w:numId w:val="0"/>
        </w:numPr>
        <w:ind w:left="1080"/>
      </w:pPr>
      <w:r w:rsidRPr="00B236C3">
        <w:rPr>
          <w:b/>
        </w:rPr>
        <w:t>Note</w:t>
      </w:r>
      <w:r>
        <w:t xml:space="preserve">: The Segments, which are defined in the </w:t>
      </w:r>
      <w:r w:rsidRPr="00F24A0E">
        <w:rPr>
          <w:b/>
        </w:rPr>
        <w:t>Segments</w:t>
      </w:r>
      <w:r>
        <w:t xml:space="preserve"> screen are the </w:t>
      </w:r>
      <w:r w:rsidR="00C10276">
        <w:t>potential</w:t>
      </w:r>
      <w:r>
        <w:t xml:space="preserve"> Customers identified for some business requirements. </w:t>
      </w:r>
    </w:p>
    <w:p w14:paraId="0A1CC0F4" w14:textId="14AD42D9" w:rsidR="00C10276" w:rsidRDefault="002A4979" w:rsidP="00C10276">
      <w:pPr>
        <w:pStyle w:val="BodyText"/>
        <w:numPr>
          <w:ilvl w:val="0"/>
          <w:numId w:val="16"/>
        </w:numPr>
      </w:pPr>
      <w:r>
        <w:t xml:space="preserve">Select the required check boxes of the attributes from the </w:t>
      </w:r>
      <w:r w:rsidRPr="00D85505">
        <w:rPr>
          <w:b/>
        </w:rPr>
        <w:t>Eligibility</w:t>
      </w:r>
      <w:r>
        <w:t xml:space="preserve"> section to apply the eligibility criteria and click </w:t>
      </w:r>
      <w:r w:rsidRPr="008570B0">
        <w:rPr>
          <w:b/>
        </w:rPr>
        <w:t>Save</w:t>
      </w:r>
      <w:r>
        <w:t xml:space="preserve"> to save </w:t>
      </w:r>
      <w:r w:rsidR="00C10276">
        <w:t xml:space="preserve">and </w:t>
      </w:r>
      <w:r>
        <w:t>define the Coupon.</w:t>
      </w:r>
    </w:p>
    <w:p w14:paraId="1009E526" w14:textId="77777777" w:rsidR="00E94B13" w:rsidRDefault="00E94B13" w:rsidP="00E94B13">
      <w:pPr>
        <w:pStyle w:val="BodyText"/>
        <w:ind w:left="786"/>
      </w:pPr>
    </w:p>
    <w:p w14:paraId="1E464872" w14:textId="77777777" w:rsidR="00E94B13" w:rsidRDefault="00E94B13" w:rsidP="00E94B13">
      <w:pPr>
        <w:pStyle w:val="BodyText"/>
        <w:ind w:left="786"/>
      </w:pPr>
    </w:p>
    <w:p w14:paraId="02ABCADD" w14:textId="3EDECD9E" w:rsidR="00C10276" w:rsidRDefault="00E94B13" w:rsidP="00E94B13">
      <w:pPr>
        <w:keepLines w:val="0"/>
        <w:spacing w:before="100" w:beforeAutospacing="1" w:after="100" w:afterAutospacing="1" w:line="240" w:lineRule="auto"/>
        <w:ind w:left="0"/>
        <w:rPr>
          <w:bCs/>
          <w:i/>
          <w:sz w:val="22"/>
          <w:szCs w:val="22"/>
        </w:rPr>
      </w:pPr>
      <w:r>
        <w:rPr>
          <w:bCs/>
          <w:i/>
          <w:sz w:val="22"/>
          <w:szCs w:val="22"/>
        </w:rPr>
        <w:t xml:space="preserve"> </w:t>
      </w:r>
      <w:r w:rsidR="00C10276" w:rsidRPr="00C10276">
        <w:rPr>
          <w:noProof/>
          <w:lang w:val="en-IN" w:eastAsia="en-IN"/>
        </w:rPr>
        <w:drawing>
          <wp:inline distT="0" distB="0" distL="0" distR="0" wp14:anchorId="795D2E28" wp14:editId="4196025D">
            <wp:extent cx="5621058" cy="3021965"/>
            <wp:effectExtent l="0" t="0" r="0" b="6985"/>
            <wp:docPr id="122661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36752" cy="3030402"/>
                    </a:xfrm>
                    <a:prstGeom prst="rect">
                      <a:avLst/>
                    </a:prstGeom>
                    <a:noFill/>
                    <a:ln>
                      <a:noFill/>
                    </a:ln>
                  </pic:spPr>
                </pic:pic>
              </a:graphicData>
            </a:graphic>
          </wp:inline>
        </w:drawing>
      </w:r>
      <w:r w:rsidR="00C10276" w:rsidRPr="00C10276">
        <w:rPr>
          <w:bCs/>
          <w:i/>
          <w:sz w:val="22"/>
          <w:szCs w:val="22"/>
        </w:rPr>
        <w:t xml:space="preserve"> Screenshot showing the defined Coupons in the </w:t>
      </w:r>
      <w:r w:rsidR="00C10276" w:rsidRPr="00C10276">
        <w:rPr>
          <w:b/>
          <w:bCs/>
          <w:i/>
          <w:sz w:val="22"/>
          <w:szCs w:val="22"/>
        </w:rPr>
        <w:t>Manage Coupons</w:t>
      </w:r>
      <w:r w:rsidR="00C10276" w:rsidRPr="00C10276">
        <w:rPr>
          <w:bCs/>
          <w:i/>
          <w:sz w:val="22"/>
          <w:szCs w:val="22"/>
        </w:rPr>
        <w:t xml:space="preserve"> screen.</w:t>
      </w:r>
    </w:p>
    <w:p w14:paraId="5F07B505" w14:textId="77777777" w:rsidR="001578FC" w:rsidRDefault="001578FC" w:rsidP="001578FC">
      <w:pPr>
        <w:pStyle w:val="BodyText"/>
        <w:rPr>
          <w:b/>
        </w:rPr>
      </w:pPr>
      <w:r w:rsidRPr="001F7848">
        <w:rPr>
          <w:b/>
          <w:u w:val="single"/>
        </w:rPr>
        <w:t xml:space="preserve">To define </w:t>
      </w:r>
      <w:r>
        <w:rPr>
          <w:b/>
          <w:u w:val="single"/>
        </w:rPr>
        <w:t xml:space="preserve">a </w:t>
      </w:r>
      <w:r w:rsidRPr="001F7848">
        <w:rPr>
          <w:b/>
          <w:u w:val="single"/>
        </w:rPr>
        <w:t>Birthday Coupon</w:t>
      </w:r>
      <w:r>
        <w:rPr>
          <w:b/>
        </w:rPr>
        <w:t>:</w:t>
      </w:r>
    </w:p>
    <w:p w14:paraId="45B87A46" w14:textId="77777777" w:rsidR="001578FC" w:rsidRPr="00580281" w:rsidRDefault="001578FC" w:rsidP="001578FC">
      <w:pPr>
        <w:pStyle w:val="BodyText"/>
      </w:pPr>
      <w:r>
        <w:rPr>
          <w:b/>
        </w:rPr>
        <w:t xml:space="preserve">Imp Note: </w:t>
      </w:r>
      <w:r>
        <w:t xml:space="preserve">The Customer should have his birthday registered with the system to avail the Birthday Coupon. </w:t>
      </w:r>
    </w:p>
    <w:p w14:paraId="5137BA20" w14:textId="77777777" w:rsidR="001578FC" w:rsidRDefault="001578FC" w:rsidP="001578FC">
      <w:pPr>
        <w:pStyle w:val="BodyText"/>
        <w:numPr>
          <w:ilvl w:val="0"/>
          <w:numId w:val="17"/>
        </w:numPr>
      </w:pPr>
      <w:r>
        <w:t xml:space="preserve">In the </w:t>
      </w:r>
      <w:r w:rsidRPr="008570B0">
        <w:rPr>
          <w:b/>
        </w:rPr>
        <w:t>Manage Coupons</w:t>
      </w:r>
      <w:r>
        <w:t xml:space="preserve"> screen, click</w:t>
      </w:r>
      <w:r>
        <w:rPr>
          <w:noProof/>
        </w:rPr>
        <w:drawing>
          <wp:inline distT="0" distB="0" distL="0" distR="0" wp14:anchorId="7DB58A34" wp14:editId="3883DB69">
            <wp:extent cx="1238250" cy="190500"/>
            <wp:effectExtent l="19050" t="19050" r="19050" b="19050"/>
            <wp:docPr id="1922474135" name="Picture 192247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238250" cy="190500"/>
                    </a:xfrm>
                    <a:prstGeom prst="rect">
                      <a:avLst/>
                    </a:prstGeom>
                    <a:ln>
                      <a:solidFill>
                        <a:schemeClr val="bg1">
                          <a:lumMod val="75000"/>
                        </a:schemeClr>
                      </a:solidFill>
                    </a:ln>
                  </pic:spPr>
                </pic:pic>
              </a:graphicData>
            </a:graphic>
          </wp:inline>
        </w:drawing>
      </w:r>
      <w:r>
        <w:t xml:space="preserve"> link.</w:t>
      </w:r>
    </w:p>
    <w:p w14:paraId="61EC50A3" w14:textId="77777777" w:rsidR="001578FC" w:rsidRDefault="001578FC" w:rsidP="001578FC">
      <w:pPr>
        <w:pStyle w:val="BodyText"/>
        <w:spacing w:line="200" w:lineRule="exact"/>
        <w:ind w:left="720"/>
      </w:pPr>
      <w:r>
        <w:t xml:space="preserve">The </w:t>
      </w:r>
      <w:r>
        <w:rPr>
          <w:b/>
        </w:rPr>
        <w:t>New</w:t>
      </w:r>
      <w:r w:rsidRPr="008570B0">
        <w:rPr>
          <w:b/>
        </w:rPr>
        <w:t xml:space="preserve"> Coupon</w:t>
      </w:r>
      <w:r>
        <w:t xml:space="preserve"> screen for birthday appears.</w:t>
      </w:r>
    </w:p>
    <w:p w14:paraId="41DE7673" w14:textId="77777777" w:rsidR="001578FC" w:rsidRDefault="001578FC" w:rsidP="001578FC">
      <w:pPr>
        <w:pStyle w:val="BodyText"/>
        <w:spacing w:before="0" w:line="200" w:lineRule="exact"/>
        <w:ind w:left="720"/>
      </w:pPr>
    </w:p>
    <w:p w14:paraId="0E72EF93" w14:textId="77777777" w:rsidR="001578FC" w:rsidRDefault="001578FC" w:rsidP="001578FC">
      <w:pPr>
        <w:pStyle w:val="BodyText"/>
        <w:numPr>
          <w:ilvl w:val="0"/>
          <w:numId w:val="17"/>
        </w:numPr>
        <w:spacing w:before="0" w:line="200" w:lineRule="exact"/>
      </w:pPr>
      <w:r>
        <w:t xml:space="preserve">Define the name for the birthday coupon in the </w:t>
      </w:r>
      <w:r w:rsidRPr="00D07C4B">
        <w:rPr>
          <w:b/>
        </w:rPr>
        <w:t>Coupon Code</w:t>
      </w:r>
      <w:r>
        <w:t xml:space="preserve"> box. </w:t>
      </w:r>
    </w:p>
    <w:p w14:paraId="6A5D8D0D" w14:textId="77777777" w:rsidR="001578FC" w:rsidRDefault="001578FC" w:rsidP="001578FC">
      <w:pPr>
        <w:pStyle w:val="BodyText"/>
        <w:numPr>
          <w:ilvl w:val="0"/>
          <w:numId w:val="17"/>
        </w:numPr>
        <w:spacing w:line="200" w:lineRule="exact"/>
      </w:pPr>
      <w:r>
        <w:t xml:space="preserve">Select the </w:t>
      </w:r>
      <w:r w:rsidRPr="005A20F8">
        <w:rPr>
          <w:b/>
        </w:rPr>
        <w:t>Status</w:t>
      </w:r>
      <w:r>
        <w:t xml:space="preserve"> as </w:t>
      </w:r>
      <w:r w:rsidRPr="005A20F8">
        <w:rPr>
          <w:i/>
        </w:rPr>
        <w:t>Active</w:t>
      </w:r>
      <w:r>
        <w:t xml:space="preserve"> to enable the Birthday </w:t>
      </w:r>
      <w:r w:rsidRPr="00CA69EA">
        <w:t>Coupon</w:t>
      </w:r>
      <w:r>
        <w:t xml:space="preserve"> Code.</w:t>
      </w:r>
    </w:p>
    <w:p w14:paraId="21F923D6" w14:textId="77777777" w:rsidR="001578FC" w:rsidRDefault="001578FC" w:rsidP="001578FC">
      <w:pPr>
        <w:pStyle w:val="BodyText"/>
        <w:spacing w:line="200" w:lineRule="exact"/>
        <w:ind w:left="720"/>
      </w:pPr>
      <w:r w:rsidRPr="00915EC6">
        <w:rPr>
          <w:b/>
        </w:rPr>
        <w:t>Note</w:t>
      </w:r>
      <w:r>
        <w:t xml:space="preserve">: Status </w:t>
      </w:r>
      <w:r w:rsidRPr="00167CFC">
        <w:rPr>
          <w:i/>
        </w:rPr>
        <w:t>Inactive</w:t>
      </w:r>
      <w:r>
        <w:t xml:space="preserve"> will disable </w:t>
      </w:r>
      <w:r w:rsidRPr="00CA69EA">
        <w:rPr>
          <w:vertAlign w:val="subscript"/>
        </w:rPr>
        <w:t>the</w:t>
      </w:r>
      <w:r>
        <w:t xml:space="preserve"> Birthday Coupon Code.  </w:t>
      </w:r>
    </w:p>
    <w:p w14:paraId="6DE082BC" w14:textId="77777777" w:rsidR="001578FC" w:rsidRPr="002344B5" w:rsidRDefault="001578FC" w:rsidP="001578FC">
      <w:pPr>
        <w:pStyle w:val="BodyText"/>
        <w:numPr>
          <w:ilvl w:val="0"/>
          <w:numId w:val="17"/>
        </w:numPr>
      </w:pPr>
      <w:r w:rsidRPr="002344B5">
        <w:t xml:space="preserve">In the </w:t>
      </w:r>
      <w:r w:rsidRPr="002344B5">
        <w:rPr>
          <w:b/>
          <w:bCs/>
        </w:rPr>
        <w:t xml:space="preserve">Valid </w:t>
      </w:r>
      <w:proofErr w:type="gramStart"/>
      <w:r w:rsidRPr="002344B5">
        <w:rPr>
          <w:b/>
          <w:bCs/>
        </w:rPr>
        <w:t>From</w:t>
      </w:r>
      <w:proofErr w:type="gramEnd"/>
      <w:r w:rsidRPr="002344B5">
        <w:t xml:space="preserve"> and </w:t>
      </w:r>
      <w:r w:rsidRPr="002344B5">
        <w:rPr>
          <w:b/>
          <w:bCs/>
        </w:rPr>
        <w:t xml:space="preserve">Valid </w:t>
      </w:r>
      <w:r w:rsidRPr="00CA69EA">
        <w:rPr>
          <w:b/>
          <w:bCs/>
        </w:rPr>
        <w:t>To</w:t>
      </w:r>
      <w:r>
        <w:t xml:space="preserve"> boxes, </w:t>
      </w:r>
      <w:r w:rsidRPr="002344B5">
        <w:t xml:space="preserve">select the </w:t>
      </w:r>
      <w:r>
        <w:t xml:space="preserve">Coupon Code’s Start date and End date. </w:t>
      </w:r>
    </w:p>
    <w:p w14:paraId="590456C3" w14:textId="77777777" w:rsidR="001578FC" w:rsidRDefault="001578FC" w:rsidP="001578FC">
      <w:pPr>
        <w:pStyle w:val="BodyText"/>
        <w:numPr>
          <w:ilvl w:val="0"/>
          <w:numId w:val="17"/>
        </w:numPr>
      </w:pPr>
      <w:r>
        <w:t xml:space="preserve">Enter the relevant notes for the Birthday Coupon in the </w:t>
      </w:r>
      <w:r w:rsidRPr="00FA2E8B">
        <w:rPr>
          <w:b/>
        </w:rPr>
        <w:t>Notes</w:t>
      </w:r>
      <w:r>
        <w:t xml:space="preserve"> box if any.</w:t>
      </w:r>
    </w:p>
    <w:p w14:paraId="16816968" w14:textId="77777777" w:rsidR="001578FC" w:rsidRDefault="001578FC" w:rsidP="001578FC">
      <w:pPr>
        <w:pStyle w:val="BodyText"/>
        <w:numPr>
          <w:ilvl w:val="0"/>
          <w:numId w:val="17"/>
        </w:numPr>
      </w:pPr>
      <w:r>
        <w:t xml:space="preserve">Follow </w:t>
      </w:r>
      <w:hyperlink w:anchor="Step8" w:history="1">
        <w:r w:rsidRPr="0024237C">
          <w:rPr>
            <w:rStyle w:val="Hyperlink"/>
          </w:rPr>
          <w:t>Steps 8</w:t>
        </w:r>
      </w:hyperlink>
      <w:r>
        <w:t xml:space="preserve"> and </w:t>
      </w:r>
      <w:hyperlink w:anchor="Step9" w:history="1">
        <w:r w:rsidRPr="0024237C">
          <w:rPr>
            <w:rStyle w:val="Hyperlink"/>
          </w:rPr>
          <w:t>Step 9</w:t>
        </w:r>
      </w:hyperlink>
      <w:r>
        <w:t xml:space="preserve"> as shown above for applying the Coupon’s discounts.</w:t>
      </w:r>
    </w:p>
    <w:p w14:paraId="7EE0EA59" w14:textId="77777777" w:rsidR="001578FC" w:rsidRPr="001578FC" w:rsidRDefault="001578FC" w:rsidP="00E94B13">
      <w:pPr>
        <w:keepLines w:val="0"/>
        <w:spacing w:before="100" w:beforeAutospacing="1" w:after="100" w:afterAutospacing="1" w:line="240" w:lineRule="auto"/>
        <w:ind w:left="0"/>
        <w:rPr>
          <w:rFonts w:ascii="Times New Roman" w:eastAsia="Times New Roman" w:hAnsi="Times New Roman" w:cs="Times New Roman"/>
          <w:iCs/>
          <w:sz w:val="24"/>
          <w:szCs w:val="24"/>
          <w:lang w:val="en-IN" w:eastAsia="en-IN"/>
        </w:rPr>
      </w:pPr>
    </w:p>
    <w:p w14:paraId="50840499" w14:textId="77777777" w:rsidR="00FD492D" w:rsidRDefault="00FD492D" w:rsidP="002D654D">
      <w:pPr>
        <w:pStyle w:val="BodyText"/>
        <w:numPr>
          <w:ilvl w:val="0"/>
          <w:numId w:val="17"/>
        </w:numPr>
      </w:pPr>
      <w:r>
        <w:t xml:space="preserve">In </w:t>
      </w:r>
      <w:r w:rsidR="003B36E8">
        <w:t xml:space="preserve">the </w:t>
      </w:r>
      <w:r w:rsidRPr="00FD492D">
        <w:rPr>
          <w:b/>
        </w:rPr>
        <w:t>Applicability</w:t>
      </w:r>
      <w:r>
        <w:t xml:space="preserve"> section</w:t>
      </w:r>
      <w:r w:rsidR="003B36E8">
        <w:t>,</w:t>
      </w:r>
      <w:r>
        <w:t xml:space="preserve"> enter the value for the number of days the Coupon is made available to the Customer before/after the </w:t>
      </w:r>
      <w:r w:rsidR="0024237C">
        <w:t>Customer</w:t>
      </w:r>
      <w:r w:rsidR="00167CFC">
        <w:t>’s</w:t>
      </w:r>
      <w:r w:rsidR="0024237C">
        <w:t xml:space="preserve"> </w:t>
      </w:r>
      <w:r>
        <w:t>birthday.</w:t>
      </w:r>
    </w:p>
    <w:p w14:paraId="73B13280" w14:textId="77777777" w:rsidR="00FD492D" w:rsidRDefault="00FD492D" w:rsidP="00FD492D">
      <w:pPr>
        <w:pStyle w:val="BodyText"/>
        <w:ind w:left="720"/>
      </w:pPr>
      <w:r w:rsidRPr="00F13072">
        <w:rPr>
          <w:b/>
        </w:rPr>
        <w:t>Example</w:t>
      </w:r>
      <w:r>
        <w:t xml:space="preserve">: If the value given in the box is 5 then the Birthday Coupon is made available 5 days before and after the birthday </w:t>
      </w:r>
      <w:r w:rsidR="00D20779">
        <w:t>of</w:t>
      </w:r>
      <w:r>
        <w:t xml:space="preserve"> the Customer. </w:t>
      </w:r>
    </w:p>
    <w:p w14:paraId="6FEB5F4B" w14:textId="77777777" w:rsidR="00B9489E" w:rsidRDefault="00D20779" w:rsidP="002D654D">
      <w:pPr>
        <w:pStyle w:val="BodyText"/>
        <w:numPr>
          <w:ilvl w:val="0"/>
          <w:numId w:val="17"/>
        </w:numPr>
      </w:pPr>
      <w:r>
        <w:t xml:space="preserve">After defining the birthday coupon, click </w:t>
      </w:r>
      <w:r w:rsidRPr="00D20779">
        <w:rPr>
          <w:b/>
        </w:rPr>
        <w:t>Save</w:t>
      </w:r>
      <w:r>
        <w:t xml:space="preserve"> to save the details.</w:t>
      </w:r>
    </w:p>
    <w:p w14:paraId="3141DB8E" w14:textId="59C786A6" w:rsidR="00B31E62" w:rsidRPr="00B31E62" w:rsidRDefault="00B70522" w:rsidP="00B31E62">
      <w:pPr>
        <w:pStyle w:val="BodyText"/>
        <w:spacing w:line="360" w:lineRule="auto"/>
        <w:rPr>
          <w:b/>
          <w:bCs/>
          <w:u w:val="single"/>
        </w:rPr>
      </w:pPr>
      <w:r w:rsidRPr="00B31E62">
        <w:rPr>
          <w:b/>
          <w:bCs/>
          <w:u w:val="single"/>
        </w:rPr>
        <w:t xml:space="preserve">To Apply the Birthday coupon using </w:t>
      </w:r>
      <w:r w:rsidR="00AF3CEF">
        <w:rPr>
          <w:b/>
          <w:bCs/>
          <w:u w:val="single"/>
        </w:rPr>
        <w:t xml:space="preserve">the </w:t>
      </w:r>
      <w:r w:rsidRPr="00B31E62">
        <w:rPr>
          <w:b/>
          <w:bCs/>
          <w:u w:val="single"/>
        </w:rPr>
        <w:t>Service Order Screen in Native Portal, FFA and LCO:</w:t>
      </w:r>
    </w:p>
    <w:p w14:paraId="3213162B" w14:textId="5EC1CEFE" w:rsidR="00DF06FF" w:rsidRDefault="00B70522" w:rsidP="00A459CF">
      <w:pPr>
        <w:pStyle w:val="BodyText"/>
        <w:spacing w:before="0" w:line="276" w:lineRule="auto"/>
        <w:jc w:val="both"/>
        <w:rPr>
          <w:szCs w:val="24"/>
        </w:rPr>
      </w:pPr>
      <w:r w:rsidRPr="00B70522">
        <w:rPr>
          <w:b/>
          <w:bCs/>
          <w:szCs w:val="24"/>
        </w:rPr>
        <w:t xml:space="preserve">Imp Note: </w:t>
      </w:r>
      <w:r w:rsidRPr="00B70522">
        <w:rPr>
          <w:szCs w:val="24"/>
        </w:rPr>
        <w:t>The Customer</w:t>
      </w:r>
      <w:r w:rsidR="00CA69EA">
        <w:rPr>
          <w:szCs w:val="24"/>
        </w:rPr>
        <w:t xml:space="preserve"> should</w:t>
      </w:r>
      <w:r w:rsidRPr="00B70522">
        <w:rPr>
          <w:szCs w:val="24"/>
        </w:rPr>
        <w:t xml:space="preserve"> have his</w:t>
      </w:r>
      <w:r w:rsidR="00CA69EA">
        <w:rPr>
          <w:szCs w:val="24"/>
        </w:rPr>
        <w:t>/her</w:t>
      </w:r>
      <w:r w:rsidRPr="00B70522">
        <w:rPr>
          <w:szCs w:val="24"/>
        </w:rPr>
        <w:t xml:space="preserve"> birthday registered with the system to avail </w:t>
      </w:r>
      <w:r w:rsidR="00AF3CEF">
        <w:rPr>
          <w:szCs w:val="24"/>
        </w:rPr>
        <w:t xml:space="preserve">of </w:t>
      </w:r>
      <w:r w:rsidRPr="00B70522">
        <w:rPr>
          <w:szCs w:val="24"/>
        </w:rPr>
        <w:t>the Birthday Coupon.</w:t>
      </w:r>
    </w:p>
    <w:p w14:paraId="7211E3CB" w14:textId="2BE5F405" w:rsidR="00DF06FF" w:rsidRPr="00DF06FF" w:rsidRDefault="00B70522" w:rsidP="00A459CF">
      <w:pPr>
        <w:pStyle w:val="BodyText"/>
        <w:spacing w:before="0" w:line="276" w:lineRule="auto"/>
        <w:jc w:val="both"/>
        <w:rPr>
          <w:b/>
          <w:bCs/>
          <w:szCs w:val="24"/>
        </w:rPr>
      </w:pPr>
      <w:r w:rsidRPr="00B70522">
        <w:rPr>
          <w:b/>
          <w:bCs/>
          <w:szCs w:val="24"/>
        </w:rPr>
        <w:t>Follow these steps:</w:t>
      </w:r>
    </w:p>
    <w:p w14:paraId="79584A50" w14:textId="13BA7BF5" w:rsidR="00B70522" w:rsidRPr="00B70522" w:rsidRDefault="00B70522" w:rsidP="00A459CF">
      <w:pPr>
        <w:spacing w:line="276" w:lineRule="auto"/>
        <w:ind w:left="0"/>
        <w:jc w:val="both"/>
        <w:rPr>
          <w:sz w:val="24"/>
          <w:szCs w:val="24"/>
        </w:rPr>
      </w:pPr>
      <w:r w:rsidRPr="00B70522">
        <w:rPr>
          <w:sz w:val="24"/>
          <w:szCs w:val="24"/>
        </w:rPr>
        <w:t xml:space="preserve">1. On </w:t>
      </w:r>
      <w:r w:rsidRPr="00B70522">
        <w:rPr>
          <w:b/>
          <w:bCs/>
          <w:sz w:val="24"/>
          <w:szCs w:val="24"/>
        </w:rPr>
        <w:t>Order Management</w:t>
      </w:r>
      <w:r w:rsidRPr="00B70522">
        <w:rPr>
          <w:sz w:val="24"/>
          <w:szCs w:val="24"/>
        </w:rPr>
        <w:t xml:space="preserve"> menu item, click </w:t>
      </w:r>
      <w:r w:rsidR="00AF3CEF">
        <w:rPr>
          <w:sz w:val="24"/>
          <w:szCs w:val="24"/>
        </w:rPr>
        <w:t xml:space="preserve">the </w:t>
      </w:r>
      <w:r w:rsidRPr="00B70522">
        <w:rPr>
          <w:b/>
          <w:bCs/>
          <w:sz w:val="24"/>
          <w:szCs w:val="24"/>
        </w:rPr>
        <w:t>Service Order</w:t>
      </w:r>
      <w:r w:rsidRPr="00B70522">
        <w:rPr>
          <w:sz w:val="24"/>
          <w:szCs w:val="24"/>
        </w:rPr>
        <w:t xml:space="preserve"> screen. </w:t>
      </w:r>
    </w:p>
    <w:p w14:paraId="4B27C69D" w14:textId="77777777" w:rsidR="00B70522" w:rsidRPr="00B70522" w:rsidRDefault="00B70522" w:rsidP="00A459CF">
      <w:pPr>
        <w:spacing w:line="276" w:lineRule="auto"/>
        <w:ind w:left="0"/>
        <w:jc w:val="both"/>
        <w:rPr>
          <w:sz w:val="24"/>
          <w:szCs w:val="24"/>
        </w:rPr>
      </w:pPr>
      <w:r w:rsidRPr="00B70522">
        <w:rPr>
          <w:sz w:val="24"/>
          <w:szCs w:val="24"/>
        </w:rPr>
        <w:t xml:space="preserve">2. In the Customer # box, enter the customer number to whom you want to distribute the coupon. </w:t>
      </w:r>
    </w:p>
    <w:p w14:paraId="4FFB5013" w14:textId="77777777" w:rsidR="00B70522" w:rsidRPr="00B70522" w:rsidRDefault="00B70522" w:rsidP="00A459CF">
      <w:pPr>
        <w:spacing w:line="276" w:lineRule="auto"/>
        <w:ind w:left="0"/>
        <w:jc w:val="both"/>
        <w:rPr>
          <w:sz w:val="24"/>
          <w:szCs w:val="24"/>
        </w:rPr>
      </w:pPr>
      <w:r w:rsidRPr="00B70522">
        <w:rPr>
          <w:b/>
          <w:bCs/>
          <w:sz w:val="24"/>
          <w:szCs w:val="24"/>
        </w:rPr>
        <w:t>Note:</w:t>
      </w:r>
      <w:r w:rsidRPr="00B70522">
        <w:rPr>
          <w:sz w:val="24"/>
          <w:szCs w:val="24"/>
        </w:rPr>
        <w:t xml:space="preserve"> Here, </w:t>
      </w:r>
      <w:proofErr w:type="gramStart"/>
      <w:r w:rsidRPr="00B70522">
        <w:rPr>
          <w:sz w:val="24"/>
          <w:szCs w:val="24"/>
        </w:rPr>
        <w:t>By</w:t>
      </w:r>
      <w:proofErr w:type="gramEnd"/>
      <w:r w:rsidRPr="00B70522">
        <w:rPr>
          <w:sz w:val="24"/>
          <w:szCs w:val="24"/>
        </w:rPr>
        <w:t xml:space="preserve"> default </w:t>
      </w:r>
      <w:r w:rsidRPr="00B70522">
        <w:rPr>
          <w:b/>
          <w:bCs/>
          <w:sz w:val="24"/>
          <w:szCs w:val="24"/>
        </w:rPr>
        <w:t>Create New Subscription button</w:t>
      </w:r>
      <w:r w:rsidRPr="00B70522">
        <w:rPr>
          <w:sz w:val="24"/>
          <w:szCs w:val="24"/>
        </w:rPr>
        <w:t xml:space="preserve"> should be enabled to create a plan for the user.</w:t>
      </w:r>
    </w:p>
    <w:p w14:paraId="773BB6F9" w14:textId="77777777" w:rsidR="00B70522" w:rsidRPr="00B70522" w:rsidRDefault="00B70522" w:rsidP="00A459CF">
      <w:pPr>
        <w:spacing w:line="276" w:lineRule="auto"/>
        <w:ind w:left="0"/>
        <w:jc w:val="both"/>
        <w:rPr>
          <w:sz w:val="24"/>
          <w:szCs w:val="24"/>
        </w:rPr>
      </w:pPr>
      <w:r w:rsidRPr="00B70522">
        <w:rPr>
          <w:sz w:val="24"/>
          <w:szCs w:val="24"/>
        </w:rPr>
        <w:t xml:space="preserve">3. From the </w:t>
      </w:r>
      <w:r w:rsidRPr="00B70522">
        <w:rPr>
          <w:b/>
          <w:bCs/>
          <w:sz w:val="24"/>
          <w:szCs w:val="24"/>
        </w:rPr>
        <w:t>Create New Subscription</w:t>
      </w:r>
      <w:r w:rsidRPr="00B70522">
        <w:rPr>
          <w:sz w:val="24"/>
          <w:szCs w:val="24"/>
        </w:rPr>
        <w:t xml:space="preserve"> section, choose a plan from the given Basic Plan lists.</w:t>
      </w:r>
    </w:p>
    <w:p w14:paraId="48E77900" w14:textId="77777777" w:rsidR="00B70522" w:rsidRPr="00B70522" w:rsidRDefault="00B70522" w:rsidP="00A459CF">
      <w:pPr>
        <w:spacing w:line="276" w:lineRule="auto"/>
        <w:ind w:left="0"/>
        <w:jc w:val="both"/>
        <w:rPr>
          <w:sz w:val="24"/>
          <w:szCs w:val="24"/>
        </w:rPr>
      </w:pPr>
      <w:r w:rsidRPr="00B70522">
        <w:rPr>
          <w:sz w:val="24"/>
          <w:szCs w:val="24"/>
        </w:rPr>
        <w:t xml:space="preserve">4. From the </w:t>
      </w:r>
      <w:r w:rsidRPr="00B70522">
        <w:rPr>
          <w:b/>
          <w:bCs/>
          <w:sz w:val="24"/>
          <w:szCs w:val="24"/>
        </w:rPr>
        <w:t xml:space="preserve">Select Product(s) </w:t>
      </w:r>
      <w:r w:rsidRPr="00B70522">
        <w:rPr>
          <w:sz w:val="24"/>
          <w:szCs w:val="24"/>
        </w:rPr>
        <w:t>section, enter/select Order Date (order start date), Effective Date (order end date) and Number of Rooms (value in number).</w:t>
      </w:r>
    </w:p>
    <w:p w14:paraId="7319C94B" w14:textId="77777777" w:rsidR="00B70522" w:rsidRPr="00B70522" w:rsidRDefault="00B70522" w:rsidP="00A459CF">
      <w:pPr>
        <w:spacing w:line="276" w:lineRule="auto"/>
        <w:ind w:left="0"/>
        <w:jc w:val="both"/>
        <w:rPr>
          <w:b/>
          <w:bCs/>
          <w:sz w:val="24"/>
          <w:szCs w:val="24"/>
        </w:rPr>
      </w:pPr>
      <w:r w:rsidRPr="00B70522">
        <w:rPr>
          <w:b/>
          <w:bCs/>
          <w:sz w:val="24"/>
          <w:szCs w:val="24"/>
        </w:rPr>
        <w:t>Note:</w:t>
      </w:r>
    </w:p>
    <w:p w14:paraId="3F4C2959" w14:textId="77777777" w:rsidR="00B70522" w:rsidRPr="00B70522" w:rsidRDefault="00B70522" w:rsidP="00A459CF">
      <w:pPr>
        <w:pStyle w:val="ListParagraph"/>
        <w:keepLines w:val="0"/>
        <w:numPr>
          <w:ilvl w:val="0"/>
          <w:numId w:val="27"/>
        </w:numPr>
        <w:spacing w:after="160" w:line="276" w:lineRule="auto"/>
        <w:ind w:left="624"/>
        <w:jc w:val="both"/>
        <w:rPr>
          <w:sz w:val="24"/>
          <w:szCs w:val="24"/>
        </w:rPr>
      </w:pPr>
      <w:r w:rsidRPr="00B70522">
        <w:rPr>
          <w:sz w:val="24"/>
          <w:szCs w:val="24"/>
        </w:rPr>
        <w:t>Once the plan is successfully selected, a Coupon/Promotion Code box will appear. Here, the user can manually apply the coupon or use the search button to find the coupon code from the coupon list.</w:t>
      </w:r>
    </w:p>
    <w:p w14:paraId="74F984C6" w14:textId="77777777" w:rsidR="00B70522" w:rsidRDefault="00B70522" w:rsidP="00A459CF">
      <w:pPr>
        <w:pStyle w:val="ListParagraph"/>
        <w:keepLines w:val="0"/>
        <w:numPr>
          <w:ilvl w:val="0"/>
          <w:numId w:val="27"/>
        </w:numPr>
        <w:spacing w:after="160" w:line="276" w:lineRule="auto"/>
        <w:ind w:left="624"/>
        <w:jc w:val="both"/>
        <w:rPr>
          <w:sz w:val="24"/>
          <w:szCs w:val="24"/>
        </w:rPr>
      </w:pPr>
      <w:r w:rsidRPr="00B70522">
        <w:rPr>
          <w:sz w:val="24"/>
          <w:szCs w:val="24"/>
        </w:rPr>
        <w:t>When the Coupon Code is entered, the system generates a message containing the Coupon Code and the amount of the discount.</w:t>
      </w:r>
    </w:p>
    <w:p w14:paraId="5A6C0ECB" w14:textId="05966050" w:rsidR="00B70522" w:rsidRPr="00B70522" w:rsidRDefault="00B70522" w:rsidP="00A459CF">
      <w:pPr>
        <w:pStyle w:val="ListParagraph"/>
        <w:keepLines w:val="0"/>
        <w:spacing w:after="160" w:line="276" w:lineRule="auto"/>
        <w:ind w:left="624"/>
        <w:jc w:val="both"/>
        <w:rPr>
          <w:sz w:val="24"/>
          <w:szCs w:val="24"/>
        </w:rPr>
      </w:pPr>
      <w:r w:rsidRPr="00B70522">
        <w:rPr>
          <w:b/>
          <w:bCs/>
          <w:sz w:val="24"/>
          <w:szCs w:val="24"/>
        </w:rPr>
        <w:t>Example:</w:t>
      </w:r>
      <w:r w:rsidRPr="00B70522">
        <w:rPr>
          <w:sz w:val="24"/>
          <w:szCs w:val="24"/>
        </w:rPr>
        <w:t xml:space="preserve"> Coupon 48154 is applied. Rs.61.50 discount applied.</w:t>
      </w:r>
    </w:p>
    <w:p w14:paraId="7E806BEA" w14:textId="6BDD6F98" w:rsidR="00B70522" w:rsidRDefault="00B70522" w:rsidP="00A459CF">
      <w:pPr>
        <w:spacing w:line="276" w:lineRule="auto"/>
        <w:ind w:left="0"/>
        <w:jc w:val="both"/>
        <w:rPr>
          <w:b/>
          <w:bCs/>
          <w:sz w:val="24"/>
          <w:szCs w:val="24"/>
        </w:rPr>
      </w:pPr>
      <w:r w:rsidRPr="00B70522">
        <w:rPr>
          <w:sz w:val="24"/>
          <w:szCs w:val="24"/>
        </w:rPr>
        <w:t xml:space="preserve">5. Click on </w:t>
      </w:r>
      <w:r w:rsidRPr="00B70522">
        <w:rPr>
          <w:b/>
          <w:bCs/>
          <w:sz w:val="24"/>
          <w:szCs w:val="24"/>
        </w:rPr>
        <w:t>Save.</w:t>
      </w:r>
    </w:p>
    <w:p w14:paraId="3D5F7B91" w14:textId="1EFC343F" w:rsidR="00B70522" w:rsidRPr="00B31E62" w:rsidRDefault="00B70522" w:rsidP="00B31E62">
      <w:pPr>
        <w:spacing w:line="360" w:lineRule="auto"/>
        <w:ind w:left="0"/>
        <w:rPr>
          <w:b/>
          <w:bCs/>
          <w:sz w:val="24"/>
          <w:szCs w:val="24"/>
          <w:u w:val="single"/>
          <w:lang w:val="en-IN"/>
        </w:rPr>
      </w:pPr>
      <w:r w:rsidRPr="00B31E62">
        <w:rPr>
          <w:b/>
          <w:bCs/>
          <w:sz w:val="24"/>
          <w:szCs w:val="24"/>
          <w:u w:val="single"/>
        </w:rPr>
        <w:t>To Apply the Birthday Coupon in Manage Subscription screen for Selfcare Portal.</w:t>
      </w:r>
    </w:p>
    <w:p w14:paraId="270F021F" w14:textId="0452AE04" w:rsidR="00B70522" w:rsidRPr="00B70522" w:rsidRDefault="00B70522" w:rsidP="00EA10EB">
      <w:pPr>
        <w:spacing w:line="276" w:lineRule="auto"/>
        <w:ind w:left="0"/>
        <w:jc w:val="both"/>
        <w:rPr>
          <w:b/>
          <w:bCs/>
          <w:sz w:val="24"/>
          <w:szCs w:val="24"/>
        </w:rPr>
      </w:pPr>
      <w:r w:rsidRPr="00B70522">
        <w:rPr>
          <w:b/>
          <w:bCs/>
          <w:sz w:val="24"/>
          <w:szCs w:val="24"/>
        </w:rPr>
        <w:t>Manage Subscription:</w:t>
      </w:r>
    </w:p>
    <w:p w14:paraId="0A4C9DB1" w14:textId="006FC74B" w:rsidR="00B70522" w:rsidRPr="00B70522" w:rsidRDefault="00B70522" w:rsidP="00EA10EB">
      <w:pPr>
        <w:spacing w:line="276" w:lineRule="auto"/>
        <w:ind w:left="0"/>
        <w:jc w:val="both"/>
        <w:rPr>
          <w:sz w:val="24"/>
          <w:szCs w:val="24"/>
        </w:rPr>
      </w:pPr>
      <w:r w:rsidRPr="00B70522">
        <w:rPr>
          <w:sz w:val="24"/>
          <w:szCs w:val="24"/>
        </w:rPr>
        <w:t xml:space="preserve">The Manage Subscription screen is used to book a new Plan order or to renew the existing Plan. </w:t>
      </w:r>
    </w:p>
    <w:p w14:paraId="384A3C8F" w14:textId="77777777" w:rsidR="00B70522" w:rsidRPr="00B70522" w:rsidRDefault="00B70522" w:rsidP="00EA10EB">
      <w:pPr>
        <w:spacing w:line="276" w:lineRule="auto"/>
        <w:ind w:left="0"/>
        <w:jc w:val="both"/>
        <w:rPr>
          <w:sz w:val="24"/>
          <w:szCs w:val="24"/>
        </w:rPr>
      </w:pPr>
      <w:r w:rsidRPr="00B70522">
        <w:rPr>
          <w:b/>
          <w:bCs/>
          <w:sz w:val="24"/>
          <w:szCs w:val="24"/>
        </w:rPr>
        <w:t>Follow these steps</w:t>
      </w:r>
      <w:r w:rsidRPr="00B70522">
        <w:rPr>
          <w:sz w:val="24"/>
          <w:szCs w:val="24"/>
        </w:rPr>
        <w:t xml:space="preserve">: </w:t>
      </w:r>
    </w:p>
    <w:p w14:paraId="5AB91957" w14:textId="6F8F2D8E" w:rsidR="00B70522" w:rsidRPr="00192B71" w:rsidRDefault="00B70522" w:rsidP="001578FC">
      <w:pPr>
        <w:pStyle w:val="ListParagraph"/>
        <w:keepLines w:val="0"/>
        <w:numPr>
          <w:ilvl w:val="0"/>
          <w:numId w:val="32"/>
        </w:numPr>
        <w:spacing w:after="160" w:line="276" w:lineRule="auto"/>
        <w:ind w:left="357" w:hanging="357"/>
        <w:rPr>
          <w:sz w:val="24"/>
          <w:szCs w:val="24"/>
        </w:rPr>
      </w:pPr>
      <w:r w:rsidRPr="00192B71">
        <w:rPr>
          <w:sz w:val="24"/>
          <w:szCs w:val="24"/>
        </w:rPr>
        <w:t xml:space="preserve">On the </w:t>
      </w:r>
      <w:r w:rsidRPr="00192B71">
        <w:rPr>
          <w:b/>
          <w:bCs/>
          <w:sz w:val="24"/>
          <w:szCs w:val="24"/>
        </w:rPr>
        <w:t>Self-Care Portal</w:t>
      </w:r>
      <w:r w:rsidRPr="00192B71">
        <w:rPr>
          <w:sz w:val="24"/>
          <w:szCs w:val="24"/>
        </w:rPr>
        <w:t xml:space="preserve"> screen, click </w:t>
      </w:r>
      <w:r w:rsidRPr="00192B71">
        <w:rPr>
          <w:b/>
          <w:bCs/>
          <w:sz w:val="24"/>
          <w:szCs w:val="24"/>
        </w:rPr>
        <w:t>MANAGE SUBSCRIPTIONS</w:t>
      </w:r>
      <w:r w:rsidRPr="00192B71">
        <w:rPr>
          <w:sz w:val="24"/>
          <w:szCs w:val="24"/>
        </w:rPr>
        <w:t xml:space="preserve">. </w:t>
      </w:r>
    </w:p>
    <w:p w14:paraId="36BA6934" w14:textId="519EF8BC" w:rsidR="00B70522" w:rsidRPr="00B70522" w:rsidRDefault="00B70522" w:rsidP="00EA10EB">
      <w:pPr>
        <w:pStyle w:val="ListParagraph"/>
        <w:keepLines w:val="0"/>
        <w:spacing w:after="160" w:line="276" w:lineRule="auto"/>
        <w:ind w:left="170"/>
        <w:rPr>
          <w:sz w:val="24"/>
          <w:szCs w:val="24"/>
        </w:rPr>
      </w:pPr>
      <w:r w:rsidRPr="00B70522">
        <w:rPr>
          <w:sz w:val="24"/>
          <w:szCs w:val="24"/>
        </w:rPr>
        <w:t>The Order Booking screen appears.</w:t>
      </w:r>
    </w:p>
    <w:p w14:paraId="401300A8" w14:textId="4A13ECE4" w:rsidR="00B70522" w:rsidRPr="00192B71" w:rsidRDefault="00B70522" w:rsidP="001578FC">
      <w:pPr>
        <w:pStyle w:val="ListParagraph"/>
        <w:numPr>
          <w:ilvl w:val="0"/>
          <w:numId w:val="32"/>
        </w:numPr>
        <w:spacing w:line="276" w:lineRule="auto"/>
        <w:ind w:left="357" w:hanging="357"/>
        <w:rPr>
          <w:sz w:val="24"/>
          <w:szCs w:val="24"/>
        </w:rPr>
      </w:pPr>
      <w:r w:rsidRPr="00192B71">
        <w:rPr>
          <w:sz w:val="24"/>
          <w:szCs w:val="24"/>
        </w:rPr>
        <w:t>In the</w:t>
      </w:r>
      <w:r w:rsidR="001578FC">
        <w:rPr>
          <w:sz w:val="24"/>
          <w:szCs w:val="24"/>
        </w:rPr>
        <w:t xml:space="preserve"> </w:t>
      </w:r>
      <w:r w:rsidRPr="00192B71">
        <w:rPr>
          <w:sz w:val="24"/>
          <w:szCs w:val="24"/>
        </w:rPr>
        <w:t>Order Booking screen, Renew and New Plan sections will appear.</w:t>
      </w:r>
    </w:p>
    <w:p w14:paraId="340D1089" w14:textId="77777777" w:rsidR="00B70522" w:rsidRPr="00B70522" w:rsidRDefault="00B70522" w:rsidP="00EA10EB">
      <w:pPr>
        <w:pStyle w:val="ListParagraph"/>
        <w:keepLines w:val="0"/>
        <w:numPr>
          <w:ilvl w:val="0"/>
          <w:numId w:val="28"/>
        </w:numPr>
        <w:spacing w:after="160" w:line="276" w:lineRule="auto"/>
        <w:ind w:left="527" w:hanging="357"/>
        <w:jc w:val="both"/>
        <w:rPr>
          <w:sz w:val="24"/>
          <w:szCs w:val="24"/>
        </w:rPr>
      </w:pPr>
      <w:r w:rsidRPr="00B70522">
        <w:rPr>
          <w:sz w:val="24"/>
          <w:szCs w:val="24"/>
        </w:rPr>
        <w:t xml:space="preserve">For the new plan selection, click the New Plan tab. The new plans appear in the Base, Bouquets, and </w:t>
      </w:r>
      <w:proofErr w:type="spellStart"/>
      <w:r w:rsidRPr="00B70522">
        <w:rPr>
          <w:sz w:val="24"/>
          <w:szCs w:val="24"/>
        </w:rPr>
        <w:t>Alacarte</w:t>
      </w:r>
      <w:proofErr w:type="spellEnd"/>
      <w:r w:rsidRPr="00B70522">
        <w:rPr>
          <w:sz w:val="24"/>
          <w:szCs w:val="24"/>
        </w:rPr>
        <w:t xml:space="preserve"> lists respectively. </w:t>
      </w:r>
    </w:p>
    <w:p w14:paraId="5743D388" w14:textId="77777777" w:rsidR="00192B71" w:rsidRDefault="00B70522" w:rsidP="00EA10EB">
      <w:pPr>
        <w:pStyle w:val="ListParagraph"/>
        <w:keepLines w:val="0"/>
        <w:numPr>
          <w:ilvl w:val="0"/>
          <w:numId w:val="28"/>
        </w:numPr>
        <w:spacing w:after="160" w:line="276" w:lineRule="auto"/>
        <w:ind w:left="527" w:hanging="357"/>
        <w:jc w:val="both"/>
        <w:rPr>
          <w:sz w:val="24"/>
          <w:szCs w:val="24"/>
        </w:rPr>
      </w:pPr>
      <w:r w:rsidRPr="00B70522">
        <w:rPr>
          <w:sz w:val="24"/>
          <w:szCs w:val="24"/>
        </w:rPr>
        <w:t>For the Renew selection, click the Renew tab. The existing plans lists will be displayed.</w:t>
      </w:r>
    </w:p>
    <w:p w14:paraId="28986D70" w14:textId="77777777" w:rsidR="00192B71" w:rsidRDefault="00B70522" w:rsidP="001578FC">
      <w:pPr>
        <w:pStyle w:val="ListParagraph"/>
        <w:keepLines w:val="0"/>
        <w:numPr>
          <w:ilvl w:val="0"/>
          <w:numId w:val="32"/>
        </w:numPr>
        <w:spacing w:after="160" w:line="276" w:lineRule="auto"/>
        <w:ind w:left="357" w:hanging="357"/>
        <w:jc w:val="both"/>
        <w:rPr>
          <w:sz w:val="24"/>
          <w:szCs w:val="24"/>
        </w:rPr>
      </w:pPr>
      <w:r w:rsidRPr="00192B71">
        <w:rPr>
          <w:sz w:val="24"/>
          <w:szCs w:val="24"/>
        </w:rPr>
        <w:t xml:space="preserve">Select the Plan from the list (E.g. Base Plan). The corresponding plan appears in the Cart section with the Plan’s Subscription Charge details. If the Coupon is defined and applicable for the Customer, the same (Coupon Code) is shown in the Coupon Code list. </w:t>
      </w:r>
    </w:p>
    <w:p w14:paraId="7BEBB584" w14:textId="77777777" w:rsidR="007F7D56" w:rsidRDefault="00B70522" w:rsidP="001578FC">
      <w:pPr>
        <w:pStyle w:val="ListParagraph"/>
        <w:keepLines w:val="0"/>
        <w:numPr>
          <w:ilvl w:val="0"/>
          <w:numId w:val="32"/>
        </w:numPr>
        <w:spacing w:after="160" w:line="276" w:lineRule="auto"/>
        <w:ind w:left="357" w:hanging="357"/>
        <w:jc w:val="both"/>
        <w:rPr>
          <w:sz w:val="24"/>
          <w:szCs w:val="24"/>
        </w:rPr>
      </w:pPr>
      <w:r w:rsidRPr="00192B71">
        <w:rPr>
          <w:sz w:val="24"/>
          <w:szCs w:val="24"/>
        </w:rPr>
        <w:t xml:space="preserve"> Click the </w:t>
      </w:r>
      <w:r w:rsidRPr="00192B71">
        <w:rPr>
          <w:b/>
          <w:bCs/>
          <w:sz w:val="24"/>
          <w:szCs w:val="24"/>
        </w:rPr>
        <w:t>Coupon Code</w:t>
      </w:r>
      <w:r w:rsidRPr="00192B71">
        <w:rPr>
          <w:sz w:val="24"/>
          <w:szCs w:val="24"/>
        </w:rPr>
        <w:t xml:space="preserve"> list and click Apply to apply the Coupon. </w:t>
      </w:r>
    </w:p>
    <w:p w14:paraId="5B9BE1A5" w14:textId="77777777" w:rsidR="007F7D56" w:rsidRDefault="00B70522" w:rsidP="00EA10EB">
      <w:pPr>
        <w:pStyle w:val="ListParagraph"/>
        <w:keepLines w:val="0"/>
        <w:spacing w:after="160" w:line="276" w:lineRule="auto"/>
        <w:ind w:left="170"/>
        <w:jc w:val="both"/>
        <w:rPr>
          <w:sz w:val="24"/>
          <w:szCs w:val="24"/>
        </w:rPr>
      </w:pPr>
      <w:r w:rsidRPr="007F7D56">
        <w:rPr>
          <w:b/>
          <w:bCs/>
          <w:sz w:val="24"/>
          <w:szCs w:val="24"/>
        </w:rPr>
        <w:t>Note:</w:t>
      </w:r>
      <w:r w:rsidRPr="007F7D56">
        <w:rPr>
          <w:sz w:val="24"/>
          <w:szCs w:val="24"/>
        </w:rPr>
        <w:t xml:space="preserve"> Once the Coupon is applied, the discount value is deducted from the Grand Total amount and the remaining Payable amount is shown below the Grand Total. </w:t>
      </w:r>
    </w:p>
    <w:p w14:paraId="1FC77220" w14:textId="7F00C53E" w:rsidR="00192B71" w:rsidRDefault="00B70522" w:rsidP="00EA10EB">
      <w:pPr>
        <w:pStyle w:val="ListParagraph"/>
        <w:keepLines w:val="0"/>
        <w:spacing w:after="160" w:line="276" w:lineRule="auto"/>
        <w:ind w:left="170"/>
        <w:jc w:val="both"/>
        <w:rPr>
          <w:sz w:val="24"/>
          <w:szCs w:val="24"/>
        </w:rPr>
      </w:pPr>
      <w:r w:rsidRPr="00B70522">
        <w:rPr>
          <w:sz w:val="24"/>
          <w:szCs w:val="24"/>
        </w:rPr>
        <w:t>For the Customer’s readability, the Grand Total amount is shown strikethrough and the payable amount (Grant Total – Discount Amount) is shown along with the discount value description.</w:t>
      </w:r>
    </w:p>
    <w:p w14:paraId="2896585B" w14:textId="1244FF54" w:rsidR="00B70522" w:rsidRDefault="00B70522" w:rsidP="001578FC">
      <w:pPr>
        <w:pStyle w:val="ListParagraph"/>
        <w:numPr>
          <w:ilvl w:val="0"/>
          <w:numId w:val="32"/>
        </w:numPr>
        <w:spacing w:line="276" w:lineRule="auto"/>
        <w:ind w:left="357" w:hanging="357"/>
        <w:rPr>
          <w:sz w:val="24"/>
          <w:szCs w:val="24"/>
        </w:rPr>
      </w:pPr>
      <w:r w:rsidRPr="00192B71">
        <w:rPr>
          <w:sz w:val="24"/>
          <w:szCs w:val="24"/>
        </w:rPr>
        <w:t xml:space="preserve">Once the </w:t>
      </w:r>
      <w:r w:rsidRPr="00192B71">
        <w:rPr>
          <w:b/>
          <w:bCs/>
          <w:sz w:val="24"/>
          <w:szCs w:val="24"/>
        </w:rPr>
        <w:t xml:space="preserve">Payable amount </w:t>
      </w:r>
      <w:r w:rsidRPr="00192B71">
        <w:rPr>
          <w:sz w:val="24"/>
          <w:szCs w:val="24"/>
        </w:rPr>
        <w:t>is shown, click Confirm to book the order.</w:t>
      </w:r>
    </w:p>
    <w:p w14:paraId="7C03E6C5" w14:textId="77777777" w:rsidR="00A459CF" w:rsidRPr="00192B71" w:rsidRDefault="00A459CF" w:rsidP="00A459CF">
      <w:pPr>
        <w:pStyle w:val="ListParagraph"/>
        <w:spacing w:line="360" w:lineRule="auto"/>
        <w:rPr>
          <w:sz w:val="24"/>
          <w:szCs w:val="24"/>
        </w:rPr>
      </w:pPr>
    </w:p>
    <w:p w14:paraId="2AC86085" w14:textId="2E2842E4" w:rsidR="00B70522" w:rsidRPr="00B70522" w:rsidRDefault="00375B44" w:rsidP="00B70522">
      <w:pPr>
        <w:ind w:left="0"/>
        <w:jc w:val="both"/>
        <w:rPr>
          <w:sz w:val="24"/>
          <w:szCs w:val="24"/>
        </w:rPr>
      </w:pPr>
      <w:r>
        <w:rPr>
          <w:sz w:val="24"/>
          <w:szCs w:val="24"/>
        </w:rPr>
        <w:t xml:space="preserve">     </w:t>
      </w:r>
      <w:r w:rsidR="00B70522" w:rsidRPr="00B70522">
        <w:rPr>
          <w:noProof/>
          <w:sz w:val="24"/>
          <w:szCs w:val="24"/>
        </w:rPr>
        <w:drawing>
          <wp:inline distT="0" distB="0" distL="0" distR="0" wp14:anchorId="75D328B1" wp14:editId="3F79B53A">
            <wp:extent cx="5486400" cy="2622847"/>
            <wp:effectExtent l="0" t="0" r="0" b="6350"/>
            <wp:docPr id="32"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95691" cy="2627289"/>
                    </a:xfrm>
                    <a:prstGeom prst="rect">
                      <a:avLst/>
                    </a:prstGeom>
                    <a:noFill/>
                    <a:ln>
                      <a:noFill/>
                    </a:ln>
                  </pic:spPr>
                </pic:pic>
              </a:graphicData>
            </a:graphic>
          </wp:inline>
        </w:drawing>
      </w:r>
    </w:p>
    <w:p w14:paraId="642B9067" w14:textId="77777777" w:rsidR="00B70522" w:rsidRPr="00B70522" w:rsidRDefault="00B70522" w:rsidP="00B70522">
      <w:pPr>
        <w:pStyle w:val="BodyText0"/>
        <w:jc w:val="both"/>
      </w:pPr>
      <w:r w:rsidRPr="00B70522">
        <w:t xml:space="preserve">Screenshot showing the </w:t>
      </w:r>
      <w:r w:rsidRPr="005B5853">
        <w:rPr>
          <w:b/>
          <w:bCs/>
        </w:rPr>
        <w:t>Manage Subscription</w:t>
      </w:r>
      <w:r w:rsidRPr="00B70522">
        <w:t xml:space="preserve"> screen for applying the </w:t>
      </w:r>
      <w:r w:rsidRPr="005B5853">
        <w:rPr>
          <w:b/>
          <w:bCs/>
        </w:rPr>
        <w:t>Birthday Coupon</w:t>
      </w:r>
      <w:r w:rsidRPr="00B70522">
        <w:t xml:space="preserve"> to </w:t>
      </w:r>
      <w:r w:rsidRPr="005B5853">
        <w:rPr>
          <w:b/>
          <w:bCs/>
        </w:rPr>
        <w:t>Renew</w:t>
      </w:r>
      <w:r w:rsidRPr="00B70522">
        <w:t xml:space="preserve"> and </w:t>
      </w:r>
      <w:r w:rsidRPr="005B5853">
        <w:rPr>
          <w:b/>
          <w:bCs/>
        </w:rPr>
        <w:t>New Plans</w:t>
      </w:r>
      <w:r w:rsidRPr="00B70522">
        <w:t>.</w:t>
      </w:r>
    </w:p>
    <w:p w14:paraId="3984E837" w14:textId="77777777" w:rsidR="00F935C8" w:rsidRPr="0024237C" w:rsidRDefault="00B9489E" w:rsidP="00BE4007">
      <w:pPr>
        <w:pStyle w:val="BodyText"/>
        <w:rPr>
          <w:b/>
          <w:u w:val="single"/>
        </w:rPr>
      </w:pPr>
      <w:r w:rsidRPr="0024237C">
        <w:rPr>
          <w:b/>
          <w:u w:val="single"/>
        </w:rPr>
        <w:t>To Search</w:t>
      </w:r>
      <w:r w:rsidR="0024237C">
        <w:rPr>
          <w:b/>
          <w:u w:val="single"/>
        </w:rPr>
        <w:t xml:space="preserve"> </w:t>
      </w:r>
      <w:r w:rsidR="00C06F75" w:rsidRPr="0024237C">
        <w:rPr>
          <w:b/>
          <w:u w:val="single"/>
        </w:rPr>
        <w:t>/</w:t>
      </w:r>
      <w:r w:rsidR="0024237C">
        <w:rPr>
          <w:b/>
          <w:u w:val="single"/>
        </w:rPr>
        <w:t xml:space="preserve"> </w:t>
      </w:r>
      <w:r w:rsidR="00C06F75" w:rsidRPr="0024237C">
        <w:rPr>
          <w:b/>
          <w:u w:val="single"/>
        </w:rPr>
        <w:t>Edit</w:t>
      </w:r>
      <w:r w:rsidR="0024237C">
        <w:rPr>
          <w:b/>
          <w:u w:val="single"/>
        </w:rPr>
        <w:t xml:space="preserve"> </w:t>
      </w:r>
      <w:r w:rsidR="00C06F75" w:rsidRPr="0024237C">
        <w:rPr>
          <w:b/>
          <w:u w:val="single"/>
        </w:rPr>
        <w:t>/</w:t>
      </w:r>
      <w:r w:rsidR="0024237C">
        <w:rPr>
          <w:b/>
          <w:u w:val="single"/>
        </w:rPr>
        <w:t xml:space="preserve"> </w:t>
      </w:r>
      <w:r w:rsidR="00C06F75" w:rsidRPr="0024237C">
        <w:rPr>
          <w:b/>
          <w:u w:val="single"/>
        </w:rPr>
        <w:t>Clone</w:t>
      </w:r>
      <w:r w:rsidRPr="0024237C">
        <w:rPr>
          <w:b/>
          <w:u w:val="single"/>
        </w:rPr>
        <w:t xml:space="preserve"> </w:t>
      </w:r>
      <w:r w:rsidR="00C06F75" w:rsidRPr="0024237C">
        <w:rPr>
          <w:b/>
          <w:u w:val="single"/>
        </w:rPr>
        <w:t>the</w:t>
      </w:r>
      <w:r w:rsidRPr="0024237C">
        <w:rPr>
          <w:b/>
          <w:u w:val="single"/>
        </w:rPr>
        <w:t xml:space="preserve"> Coupon</w:t>
      </w:r>
      <w:r w:rsidR="00C06F75" w:rsidRPr="0024237C">
        <w:rPr>
          <w:b/>
          <w:u w:val="single"/>
        </w:rPr>
        <w:t>s</w:t>
      </w:r>
      <w:r w:rsidRPr="0024237C">
        <w:rPr>
          <w:b/>
          <w:u w:val="single"/>
        </w:rPr>
        <w:t>.</w:t>
      </w:r>
    </w:p>
    <w:p w14:paraId="3ACD6B0F" w14:textId="77777777" w:rsidR="00175ECA" w:rsidRPr="0024237C" w:rsidRDefault="00B75A3E" w:rsidP="0024237C">
      <w:pPr>
        <w:pStyle w:val="BodyText"/>
        <w:rPr>
          <w:b/>
        </w:rPr>
      </w:pPr>
      <w:r>
        <w:rPr>
          <w:b/>
          <w:u w:val="single"/>
        </w:rPr>
        <w:t>To</w:t>
      </w:r>
      <w:r w:rsidR="00175ECA" w:rsidRPr="0024237C">
        <w:rPr>
          <w:b/>
          <w:u w:val="single"/>
        </w:rPr>
        <w:t xml:space="preserve"> Search</w:t>
      </w:r>
      <w:r w:rsidR="0024237C">
        <w:rPr>
          <w:b/>
        </w:rPr>
        <w:t>:</w:t>
      </w:r>
    </w:p>
    <w:p w14:paraId="7590F98F" w14:textId="77777777" w:rsidR="00C06F75" w:rsidRDefault="00C06F75" w:rsidP="002D654D">
      <w:pPr>
        <w:pStyle w:val="BodyText"/>
        <w:numPr>
          <w:ilvl w:val="0"/>
          <w:numId w:val="18"/>
        </w:numPr>
      </w:pPr>
      <w:r>
        <w:t xml:space="preserve">Enter the </w:t>
      </w:r>
      <w:r w:rsidR="0024237C">
        <w:t>Coupon’s</w:t>
      </w:r>
      <w:r>
        <w:t xml:space="preserve"> start date and end date in the </w:t>
      </w:r>
      <w:r w:rsidRPr="00C06F75">
        <w:rPr>
          <w:b/>
        </w:rPr>
        <w:t>From</w:t>
      </w:r>
      <w:r>
        <w:t xml:space="preserve"> and </w:t>
      </w:r>
      <w:r w:rsidR="00253855">
        <w:rPr>
          <w:b/>
        </w:rPr>
        <w:t>To</w:t>
      </w:r>
      <w:r w:rsidRPr="00C06F75">
        <w:rPr>
          <w:b/>
        </w:rPr>
        <w:t xml:space="preserve"> </w:t>
      </w:r>
      <w:r>
        <w:t xml:space="preserve">boxes respectively. </w:t>
      </w:r>
    </w:p>
    <w:p w14:paraId="55C2DE5B" w14:textId="77777777" w:rsidR="00092BED" w:rsidRDefault="00C06F75" w:rsidP="00C06F75">
      <w:pPr>
        <w:pStyle w:val="BodyText"/>
        <w:numPr>
          <w:ilvl w:val="0"/>
          <w:numId w:val="18"/>
        </w:numPr>
      </w:pPr>
      <w:r>
        <w:t xml:space="preserve">Select the </w:t>
      </w:r>
      <w:r w:rsidRPr="00092BED">
        <w:rPr>
          <w:b/>
        </w:rPr>
        <w:t>Coupon Type</w:t>
      </w:r>
      <w:r>
        <w:t xml:space="preserve"> from the list and click</w:t>
      </w:r>
      <w:r>
        <w:rPr>
          <w:noProof/>
        </w:rPr>
        <w:drawing>
          <wp:inline distT="0" distB="0" distL="0" distR="0" wp14:anchorId="54924DF0" wp14:editId="0BC4D592">
            <wp:extent cx="142875" cy="142875"/>
            <wp:effectExtent l="19050" t="19050" r="28575" b="285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142857" cy="142857"/>
                    </a:xfrm>
                    <a:prstGeom prst="rect">
                      <a:avLst/>
                    </a:prstGeom>
                    <a:ln>
                      <a:solidFill>
                        <a:schemeClr val="bg1">
                          <a:lumMod val="75000"/>
                        </a:schemeClr>
                      </a:solidFill>
                    </a:ln>
                  </pic:spPr>
                </pic:pic>
              </a:graphicData>
            </a:graphic>
          </wp:inline>
        </w:drawing>
      </w:r>
      <w:r>
        <w:t>.</w:t>
      </w:r>
      <w:r w:rsidR="00092BED">
        <w:t xml:space="preserve"> </w:t>
      </w:r>
      <w:r>
        <w:t xml:space="preserve">The </w:t>
      </w:r>
      <w:r w:rsidR="00175ECA">
        <w:t>search criteria</w:t>
      </w:r>
      <w:r>
        <w:t xml:space="preserve"> result appears in the table below.</w:t>
      </w:r>
    </w:p>
    <w:p w14:paraId="2FD92931" w14:textId="77777777" w:rsidR="00C06F75" w:rsidRDefault="00C06F75" w:rsidP="00092BED">
      <w:pPr>
        <w:pStyle w:val="BodyText"/>
        <w:spacing w:before="0"/>
        <w:ind w:left="720"/>
      </w:pPr>
      <w:r>
        <w:t xml:space="preserve"> </w:t>
      </w:r>
    </w:p>
    <w:p w14:paraId="390E185D" w14:textId="77777777" w:rsidR="00175ECA" w:rsidRDefault="00175ECA" w:rsidP="00175ECA">
      <w:pPr>
        <w:pStyle w:val="BodyText"/>
        <w:numPr>
          <w:ilvl w:val="0"/>
          <w:numId w:val="18"/>
        </w:numPr>
        <w:spacing w:before="0"/>
      </w:pPr>
      <w:r>
        <w:t xml:space="preserve">To search the specific coupon, enter the Coupon Code in </w:t>
      </w:r>
      <w:r w:rsidRPr="00167CFC">
        <w:t>the</w:t>
      </w:r>
      <w:r w:rsidRPr="00EE5E8D">
        <w:rPr>
          <w:b/>
        </w:rPr>
        <w:t xml:space="preserve"> Search By</w:t>
      </w:r>
      <w:r>
        <w:t xml:space="preserve"> and click enter key or </w:t>
      </w:r>
      <w:r w:rsidR="0024237C">
        <w:t xml:space="preserve">Search </w:t>
      </w:r>
      <w:r w:rsidR="00294F65">
        <w:t>Icon</w:t>
      </w:r>
      <w:r w:rsidR="00EE5E8D">
        <w:rPr>
          <w:noProof/>
        </w:rPr>
        <w:drawing>
          <wp:inline distT="0" distB="0" distL="0" distR="0" wp14:anchorId="1941EC4D" wp14:editId="11130A89">
            <wp:extent cx="142875" cy="142875"/>
            <wp:effectExtent l="19050" t="19050" r="28575" b="285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142857" cy="142857"/>
                    </a:xfrm>
                    <a:prstGeom prst="rect">
                      <a:avLst/>
                    </a:prstGeom>
                    <a:ln>
                      <a:solidFill>
                        <a:schemeClr val="bg1">
                          <a:lumMod val="75000"/>
                        </a:schemeClr>
                      </a:solidFill>
                    </a:ln>
                  </pic:spPr>
                </pic:pic>
              </a:graphicData>
            </a:graphic>
          </wp:inline>
        </w:drawing>
      </w:r>
      <w:r>
        <w:t>.</w:t>
      </w:r>
      <w:r w:rsidR="00EE5E8D" w:rsidRPr="00EE5E8D">
        <w:rPr>
          <w:noProof/>
        </w:rPr>
        <w:t xml:space="preserve"> </w:t>
      </w:r>
      <w:r>
        <w:t>The search criteria result appears in the table below.</w:t>
      </w:r>
      <w:r w:rsidR="00EE5E8D" w:rsidRPr="00EE5E8D">
        <w:rPr>
          <w:noProof/>
        </w:rPr>
        <w:t xml:space="preserve"> </w:t>
      </w:r>
    </w:p>
    <w:p w14:paraId="6CC98046" w14:textId="77777777" w:rsidR="00175ECA" w:rsidRPr="0024237C" w:rsidRDefault="00175ECA" w:rsidP="0024237C">
      <w:pPr>
        <w:pStyle w:val="BodyText"/>
        <w:rPr>
          <w:b/>
          <w:u w:val="single"/>
        </w:rPr>
      </w:pPr>
      <w:r w:rsidRPr="0024237C">
        <w:rPr>
          <w:b/>
          <w:u w:val="single"/>
        </w:rPr>
        <w:t>To Edit</w:t>
      </w:r>
      <w:r w:rsidR="0024237C">
        <w:rPr>
          <w:b/>
          <w:u w:val="single"/>
        </w:rPr>
        <w:t>:</w:t>
      </w:r>
    </w:p>
    <w:p w14:paraId="094AEB21" w14:textId="77777777" w:rsidR="00C06F75" w:rsidRDefault="00C06F75" w:rsidP="002D654D">
      <w:pPr>
        <w:pStyle w:val="BodyText"/>
        <w:numPr>
          <w:ilvl w:val="0"/>
          <w:numId w:val="19"/>
        </w:numPr>
      </w:pPr>
      <w:r>
        <w:t xml:space="preserve">To edit </w:t>
      </w:r>
      <w:r w:rsidR="0024237C">
        <w:t>a</w:t>
      </w:r>
      <w:r>
        <w:t xml:space="preserve"> Coupon, click </w:t>
      </w:r>
      <w:r w:rsidRPr="00175ECA">
        <w:rPr>
          <w:b/>
        </w:rPr>
        <w:t>Edit</w:t>
      </w:r>
      <w:r>
        <w:t xml:space="preserve"> link </w:t>
      </w:r>
      <w:r w:rsidR="002C3B55">
        <w:t>against the required Coupon</w:t>
      </w:r>
      <w:r>
        <w:t xml:space="preserve">. The screen navigates to </w:t>
      </w:r>
      <w:r w:rsidR="003B36E8">
        <w:t xml:space="preserve">the </w:t>
      </w:r>
      <w:r w:rsidRPr="00175ECA">
        <w:rPr>
          <w:b/>
        </w:rPr>
        <w:t>Edit Coupon</w:t>
      </w:r>
      <w:r w:rsidR="00175ECA">
        <w:t xml:space="preserve"> screen </w:t>
      </w:r>
      <w:r w:rsidR="00AC7891">
        <w:t>for modification</w:t>
      </w:r>
      <w:r w:rsidR="00175ECA">
        <w:t>.</w:t>
      </w:r>
    </w:p>
    <w:p w14:paraId="1A2B0178" w14:textId="77777777" w:rsidR="00B67196" w:rsidRDefault="00253855" w:rsidP="00253855">
      <w:pPr>
        <w:pStyle w:val="BodyText"/>
        <w:ind w:left="720"/>
      </w:pPr>
      <w:r w:rsidRPr="00253855">
        <w:rPr>
          <w:b/>
        </w:rPr>
        <w:t>Note</w:t>
      </w:r>
      <w:r>
        <w:t xml:space="preserve">: </w:t>
      </w:r>
      <w:r w:rsidR="002509D2">
        <w:t xml:space="preserve">In the </w:t>
      </w:r>
      <w:r w:rsidR="002509D2" w:rsidRPr="00B67196">
        <w:rPr>
          <w:b/>
        </w:rPr>
        <w:t>Edit Coupon</w:t>
      </w:r>
      <w:r w:rsidR="002509D2">
        <w:t xml:space="preserve"> screen, t</w:t>
      </w:r>
      <w:r>
        <w:t xml:space="preserve">he </w:t>
      </w:r>
      <w:r w:rsidRPr="00253855">
        <w:rPr>
          <w:i/>
        </w:rPr>
        <w:t>Coupon Code</w:t>
      </w:r>
      <w:r>
        <w:t xml:space="preserve">, </w:t>
      </w:r>
      <w:r w:rsidRPr="00253855">
        <w:rPr>
          <w:i/>
        </w:rPr>
        <w:t>Eligibility</w:t>
      </w:r>
      <w:r>
        <w:t xml:space="preserve"> Section</w:t>
      </w:r>
      <w:r w:rsidR="00AC7891">
        <w:t>,</w:t>
      </w:r>
      <w:r>
        <w:t xml:space="preserve"> and </w:t>
      </w:r>
      <w:r w:rsidRPr="00253855">
        <w:rPr>
          <w:i/>
        </w:rPr>
        <w:t>Discount Type</w:t>
      </w:r>
      <w:r>
        <w:t xml:space="preserve"> </w:t>
      </w:r>
      <w:r w:rsidR="002509D2">
        <w:t xml:space="preserve">are not allowed for modification. </w:t>
      </w:r>
      <w:r w:rsidR="00B67196">
        <w:t xml:space="preserve">For the Discount Type, the change of </w:t>
      </w:r>
      <w:r w:rsidR="00B67196" w:rsidRPr="00B67196">
        <w:rPr>
          <w:i/>
        </w:rPr>
        <w:t>Percentage</w:t>
      </w:r>
      <w:r w:rsidR="00B67196">
        <w:t xml:space="preserve"> to </w:t>
      </w:r>
      <w:r w:rsidR="00B67196" w:rsidRPr="00B67196">
        <w:rPr>
          <w:i/>
        </w:rPr>
        <w:t>Flat</w:t>
      </w:r>
      <w:r w:rsidR="00B67196">
        <w:t xml:space="preserve"> and vice versa is not allowed but its values (i.e. Percentage/Flat values) can be modified.</w:t>
      </w:r>
    </w:p>
    <w:p w14:paraId="7EE42012" w14:textId="77777777" w:rsidR="00175ECA" w:rsidRDefault="00175ECA" w:rsidP="002D654D">
      <w:pPr>
        <w:pStyle w:val="BodyText"/>
        <w:numPr>
          <w:ilvl w:val="0"/>
          <w:numId w:val="19"/>
        </w:numPr>
      </w:pPr>
      <w:r>
        <w:t xml:space="preserve">Modify the </w:t>
      </w:r>
      <w:r w:rsidR="00AC7891">
        <w:t>applicable</w:t>
      </w:r>
      <w:r>
        <w:t xml:space="preserve"> fields and click </w:t>
      </w:r>
      <w:r w:rsidRPr="00175ECA">
        <w:rPr>
          <w:b/>
        </w:rPr>
        <w:t>Save</w:t>
      </w:r>
      <w:r>
        <w:t xml:space="preserve"> to save the same.</w:t>
      </w:r>
    </w:p>
    <w:p w14:paraId="10AF5DAF" w14:textId="77777777" w:rsidR="00175ECA" w:rsidRDefault="00175ECA" w:rsidP="002D654D">
      <w:pPr>
        <w:pStyle w:val="BodyText"/>
        <w:numPr>
          <w:ilvl w:val="0"/>
          <w:numId w:val="19"/>
        </w:numPr>
      </w:pPr>
      <w:r>
        <w:t>To view the modify</w:t>
      </w:r>
      <w:r w:rsidR="0024237C">
        <w:t>/edit</w:t>
      </w:r>
      <w:r>
        <w:t xml:space="preserve"> history</w:t>
      </w:r>
      <w:r w:rsidR="0024237C">
        <w:t xml:space="preserve"> of the Coupon</w:t>
      </w:r>
      <w:r w:rsidR="00B034C9">
        <w:t xml:space="preserve"> (if any)</w:t>
      </w:r>
      <w:r>
        <w:t xml:space="preserve">, click </w:t>
      </w:r>
      <w:r w:rsidRPr="00175ECA">
        <w:rPr>
          <w:b/>
        </w:rPr>
        <w:t>View History</w:t>
      </w:r>
      <w:r>
        <w:t xml:space="preserve">. </w:t>
      </w:r>
    </w:p>
    <w:p w14:paraId="32A9C1E4" w14:textId="77777777" w:rsidR="00B034C9" w:rsidRDefault="00B034C9" w:rsidP="00B034C9">
      <w:pPr>
        <w:pStyle w:val="BodyText"/>
        <w:ind w:left="720"/>
      </w:pPr>
      <w:r w:rsidRPr="00B034C9">
        <w:rPr>
          <w:b/>
        </w:rPr>
        <w:t>Note</w:t>
      </w:r>
      <w:r>
        <w:t xml:space="preserve">: The </w:t>
      </w:r>
      <w:r w:rsidRPr="00B034C9">
        <w:rPr>
          <w:b/>
        </w:rPr>
        <w:t>View History</w:t>
      </w:r>
      <w:r>
        <w:t xml:space="preserve"> button is available only when there is a history of Edit Coupon. </w:t>
      </w:r>
    </w:p>
    <w:p w14:paraId="35800DF6" w14:textId="017F6AD9" w:rsidR="00175ECA" w:rsidRPr="0024237C" w:rsidRDefault="00175ECA" w:rsidP="0024237C">
      <w:pPr>
        <w:pStyle w:val="BodyText"/>
        <w:rPr>
          <w:b/>
          <w:u w:val="single"/>
        </w:rPr>
      </w:pPr>
      <w:r w:rsidRPr="0024237C">
        <w:rPr>
          <w:b/>
          <w:u w:val="single"/>
        </w:rPr>
        <w:t>To Clone</w:t>
      </w:r>
      <w:r w:rsidR="0024237C">
        <w:rPr>
          <w:b/>
          <w:u w:val="single"/>
        </w:rPr>
        <w:t>:</w:t>
      </w:r>
    </w:p>
    <w:p w14:paraId="0CA470CF" w14:textId="77777777" w:rsidR="002F1341" w:rsidRDefault="002C3B55" w:rsidP="0024237C">
      <w:pPr>
        <w:pStyle w:val="BodyText"/>
      </w:pPr>
      <w:r>
        <w:t xml:space="preserve">The </w:t>
      </w:r>
      <w:r w:rsidRPr="00167CFC">
        <w:rPr>
          <w:b/>
        </w:rPr>
        <w:t>Clone</w:t>
      </w:r>
      <w:r>
        <w:t xml:space="preserve"> action creates the replica of the Coupon definition, where the User can make use</w:t>
      </w:r>
      <w:r w:rsidR="000239BF">
        <w:t xml:space="preserve"> of the same Coupon definition but with </w:t>
      </w:r>
      <w:r w:rsidR="003B36E8">
        <w:t xml:space="preserve">a </w:t>
      </w:r>
      <w:r w:rsidR="000239BF">
        <w:t>different name.</w:t>
      </w:r>
      <w:r w:rsidR="00E7335E">
        <w:t xml:space="preserve"> </w:t>
      </w:r>
    </w:p>
    <w:p w14:paraId="1B8871E5" w14:textId="77777777" w:rsidR="002C3B55" w:rsidRDefault="002F1341" w:rsidP="0024237C">
      <w:pPr>
        <w:pStyle w:val="BodyText"/>
      </w:pPr>
      <w:r w:rsidRPr="002F1341">
        <w:rPr>
          <w:b/>
        </w:rPr>
        <w:t>Note</w:t>
      </w:r>
      <w:r>
        <w:t xml:space="preserve">: </w:t>
      </w:r>
      <w:r w:rsidR="00E7335E">
        <w:t xml:space="preserve">Here the User cannot change the Coupon definition except the Coupon Code name. </w:t>
      </w:r>
    </w:p>
    <w:p w14:paraId="5C86169C" w14:textId="77777777" w:rsidR="00E7335E" w:rsidRDefault="00C06F75" w:rsidP="002D654D">
      <w:pPr>
        <w:pStyle w:val="BodyText"/>
        <w:numPr>
          <w:ilvl w:val="0"/>
          <w:numId w:val="20"/>
        </w:numPr>
      </w:pPr>
      <w:r>
        <w:t xml:space="preserve">To </w:t>
      </w:r>
      <w:r w:rsidR="00E7335E">
        <w:t xml:space="preserve">Clone the Coupon, Click </w:t>
      </w:r>
      <w:r w:rsidR="00E7335E" w:rsidRPr="002F1341">
        <w:rPr>
          <w:b/>
        </w:rPr>
        <w:t>Clone</w:t>
      </w:r>
      <w:r w:rsidR="00E7335E">
        <w:t xml:space="preserve"> link against the required Coupon. The screen navigates to </w:t>
      </w:r>
      <w:r w:rsidR="003B36E8">
        <w:t xml:space="preserve">the </w:t>
      </w:r>
      <w:r w:rsidR="00E7335E" w:rsidRPr="00913A5B">
        <w:rPr>
          <w:b/>
        </w:rPr>
        <w:t>Edit Coupon</w:t>
      </w:r>
      <w:r w:rsidR="00E7335E">
        <w:t xml:space="preserve"> screen with only </w:t>
      </w:r>
      <w:r w:rsidR="00E7335E" w:rsidRPr="00913A5B">
        <w:rPr>
          <w:b/>
        </w:rPr>
        <w:t>Coupon Code</w:t>
      </w:r>
      <w:r w:rsidR="00E7335E">
        <w:t xml:space="preserve"> in editable mode. </w:t>
      </w:r>
    </w:p>
    <w:p w14:paraId="1F1E5642" w14:textId="2EBA92E9" w:rsidR="00D579F6" w:rsidRDefault="00E7335E" w:rsidP="002D654D">
      <w:pPr>
        <w:pStyle w:val="BodyText"/>
        <w:numPr>
          <w:ilvl w:val="0"/>
          <w:numId w:val="20"/>
        </w:numPr>
      </w:pPr>
      <w:r>
        <w:t xml:space="preserve">Once the Coupon Code is modified, Click </w:t>
      </w:r>
      <w:r w:rsidRPr="002F1341">
        <w:rPr>
          <w:b/>
        </w:rPr>
        <w:t>Save</w:t>
      </w:r>
      <w:r>
        <w:t xml:space="preserve"> to save the clone details.</w:t>
      </w:r>
    </w:p>
    <w:p w14:paraId="18948F7F" w14:textId="77777777" w:rsidR="00E0797A" w:rsidRDefault="00E0797A" w:rsidP="00496989">
      <w:pPr>
        <w:pStyle w:val="BodyText"/>
        <w:ind w:left="360"/>
        <w:sectPr w:rsidR="00E0797A" w:rsidSect="008125FE">
          <w:headerReference w:type="even" r:id="rId35"/>
          <w:headerReference w:type="default" r:id="rId36"/>
          <w:footerReference w:type="even" r:id="rId37"/>
          <w:footerReference w:type="default" r:id="rId38"/>
          <w:headerReference w:type="first" r:id="rId39"/>
          <w:footerReference w:type="first" r:id="rId40"/>
          <w:pgSz w:w="12240" w:h="15840"/>
          <w:pgMar w:top="1712" w:right="1322" w:bottom="1260" w:left="1560" w:header="936" w:footer="936" w:gutter="0"/>
          <w:pgNumType w:start="1"/>
          <w:cols w:space="720"/>
          <w:noEndnote/>
          <w:titlePg/>
          <w:docGrid w:linePitch="272"/>
        </w:sectPr>
      </w:pPr>
    </w:p>
    <w:p w14:paraId="3B58D6B3" w14:textId="305D21F1" w:rsidR="0055364C" w:rsidRPr="0055364C" w:rsidRDefault="0055364C" w:rsidP="0055364C">
      <w:pPr>
        <w:keepLines w:val="0"/>
        <w:spacing w:before="100" w:beforeAutospacing="1" w:after="100" w:afterAutospacing="1" w:line="240" w:lineRule="auto"/>
        <w:ind w:left="0"/>
        <w:rPr>
          <w:rFonts w:ascii="Times New Roman" w:eastAsia="Times New Roman" w:hAnsi="Times New Roman" w:cs="Times New Roman"/>
          <w:sz w:val="24"/>
          <w:szCs w:val="24"/>
          <w:lang w:val="en-IN" w:eastAsia="en-IN"/>
        </w:rPr>
      </w:pPr>
      <w:r w:rsidRPr="0055364C">
        <w:rPr>
          <w:rFonts w:ascii="Times New Roman" w:eastAsia="Times New Roman" w:hAnsi="Times New Roman" w:cs="Times New Roman"/>
          <w:noProof/>
          <w:sz w:val="24"/>
          <w:szCs w:val="24"/>
          <w:lang w:val="en-IN" w:eastAsia="en-IN"/>
        </w:rPr>
        <w:drawing>
          <wp:inline distT="0" distB="0" distL="0" distR="0" wp14:anchorId="60912582" wp14:editId="60D6ED5E">
            <wp:extent cx="5942330" cy="3194685"/>
            <wp:effectExtent l="0" t="0" r="1270" b="5715"/>
            <wp:docPr id="2089719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2330" cy="3194685"/>
                    </a:xfrm>
                    <a:prstGeom prst="rect">
                      <a:avLst/>
                    </a:prstGeom>
                    <a:noFill/>
                    <a:ln>
                      <a:noFill/>
                    </a:ln>
                  </pic:spPr>
                </pic:pic>
              </a:graphicData>
            </a:graphic>
          </wp:inline>
        </w:drawing>
      </w:r>
    </w:p>
    <w:p w14:paraId="633C0EA8" w14:textId="77777777" w:rsidR="00D579F6" w:rsidRDefault="00D579F6" w:rsidP="0055364C">
      <w:pPr>
        <w:pStyle w:val="BodyText"/>
        <w:spacing w:before="0"/>
        <w:rPr>
          <w:i/>
          <w:sz w:val="22"/>
          <w:szCs w:val="22"/>
        </w:rPr>
      </w:pPr>
      <w:r>
        <w:rPr>
          <w:i/>
          <w:sz w:val="22"/>
          <w:szCs w:val="22"/>
        </w:rPr>
        <w:t xml:space="preserve"> </w:t>
      </w:r>
      <w:r w:rsidRPr="00D579F6">
        <w:rPr>
          <w:i/>
          <w:sz w:val="22"/>
          <w:szCs w:val="22"/>
        </w:rPr>
        <w:t xml:space="preserve">Screenshot showing the </w:t>
      </w:r>
      <w:r w:rsidRPr="00D579F6">
        <w:rPr>
          <w:b/>
          <w:i/>
          <w:sz w:val="22"/>
          <w:szCs w:val="22"/>
        </w:rPr>
        <w:t>Edit/Clone</w:t>
      </w:r>
      <w:r w:rsidRPr="00D579F6">
        <w:rPr>
          <w:i/>
          <w:sz w:val="22"/>
          <w:szCs w:val="22"/>
        </w:rPr>
        <w:t xml:space="preserve"> options under the </w:t>
      </w:r>
      <w:r w:rsidRPr="00121898">
        <w:rPr>
          <w:b/>
          <w:i/>
          <w:sz w:val="22"/>
          <w:szCs w:val="22"/>
        </w:rPr>
        <w:t>Action</w:t>
      </w:r>
      <w:r w:rsidRPr="00D579F6">
        <w:rPr>
          <w:i/>
          <w:sz w:val="22"/>
          <w:szCs w:val="22"/>
        </w:rPr>
        <w:t xml:space="preserve"> column. </w:t>
      </w:r>
    </w:p>
    <w:p w14:paraId="120B2424" w14:textId="77777777" w:rsidR="00E7335E" w:rsidRDefault="00E7335E" w:rsidP="00E7335E">
      <w:pPr>
        <w:pStyle w:val="BodyText"/>
      </w:pPr>
      <w:r w:rsidRPr="00E7335E">
        <w:rPr>
          <w:b/>
        </w:rPr>
        <w:t>Note</w:t>
      </w:r>
      <w:r>
        <w:t>:</w:t>
      </w:r>
    </w:p>
    <w:p w14:paraId="50763C23" w14:textId="77777777" w:rsidR="00913A5B" w:rsidRDefault="00913A5B" w:rsidP="00CC66A9">
      <w:pPr>
        <w:pStyle w:val="ListBullet"/>
        <w:tabs>
          <w:tab w:val="left" w:pos="810"/>
        </w:tabs>
        <w:ind w:left="720"/>
      </w:pPr>
      <w:r>
        <w:t xml:space="preserve">The Birthday Coupon will not have the </w:t>
      </w:r>
      <w:r w:rsidR="00BD626F" w:rsidRPr="00BD626F">
        <w:rPr>
          <w:b/>
        </w:rPr>
        <w:t>Clone</w:t>
      </w:r>
      <w:r w:rsidR="00BD626F">
        <w:t xml:space="preserve"> Option. </w:t>
      </w:r>
    </w:p>
    <w:p w14:paraId="62EDFA5B" w14:textId="77777777" w:rsidR="00E7335E" w:rsidRDefault="00E7335E" w:rsidP="00CC66A9">
      <w:pPr>
        <w:pStyle w:val="ListBullet"/>
        <w:ind w:left="720"/>
      </w:pPr>
      <w:r>
        <w:t xml:space="preserve">In the </w:t>
      </w:r>
      <w:r w:rsidRPr="002F1341">
        <w:rPr>
          <w:b/>
        </w:rPr>
        <w:t>Manage Coupons</w:t>
      </w:r>
      <w:r>
        <w:t xml:space="preserve"> screen, different tabs like </w:t>
      </w:r>
      <w:r w:rsidRPr="008C3E4F">
        <w:rPr>
          <w:i/>
        </w:rPr>
        <w:t>All</w:t>
      </w:r>
      <w:r>
        <w:t xml:space="preserve">, </w:t>
      </w:r>
      <w:r w:rsidRPr="008C3E4F">
        <w:rPr>
          <w:i/>
        </w:rPr>
        <w:t>Active</w:t>
      </w:r>
      <w:r>
        <w:t xml:space="preserve">, </w:t>
      </w:r>
      <w:r w:rsidRPr="008C3E4F">
        <w:rPr>
          <w:i/>
        </w:rPr>
        <w:t>Scheduled</w:t>
      </w:r>
      <w:r>
        <w:t xml:space="preserve">, and </w:t>
      </w:r>
      <w:r w:rsidRPr="008C3E4F">
        <w:rPr>
          <w:i/>
        </w:rPr>
        <w:t>Expired</w:t>
      </w:r>
      <w:r>
        <w:t xml:space="preserve"> are provided to filter the existing Coupons </w:t>
      </w:r>
    </w:p>
    <w:p w14:paraId="55A15287" w14:textId="318779F1" w:rsidR="00E0797A" w:rsidRDefault="00B13724" w:rsidP="009E5C1D">
      <w:pPr>
        <w:pStyle w:val="ListBullet"/>
        <w:numPr>
          <w:ilvl w:val="0"/>
          <w:numId w:val="0"/>
        </w:numPr>
        <w:ind w:left="720"/>
        <w:sectPr w:rsidR="00E0797A" w:rsidSect="008125FE">
          <w:headerReference w:type="first" r:id="rId41"/>
          <w:footerReference w:type="first" r:id="rId42"/>
          <w:pgSz w:w="12240" w:h="15840"/>
          <w:pgMar w:top="1712" w:right="1322" w:bottom="1260" w:left="1560" w:header="936" w:footer="936" w:gutter="0"/>
          <w:pgNumType w:start="1"/>
          <w:cols w:space="720"/>
          <w:noEndnote/>
          <w:titlePg/>
          <w:docGrid w:linePitch="272"/>
        </w:sectPr>
      </w:pPr>
      <w:r w:rsidRPr="00B13724">
        <w:rPr>
          <w:b/>
        </w:rPr>
        <w:t>Example</w:t>
      </w:r>
      <w:r>
        <w:t>: I</w:t>
      </w:r>
      <w:r w:rsidR="002F1341">
        <w:t xml:space="preserve">f </w:t>
      </w:r>
      <w:r w:rsidR="003B36E8">
        <w:t xml:space="preserve">the </w:t>
      </w:r>
      <w:r w:rsidR="002F1341" w:rsidRPr="002F1341">
        <w:rPr>
          <w:i/>
        </w:rPr>
        <w:t>Active</w:t>
      </w:r>
      <w:r w:rsidR="002F1341">
        <w:t xml:space="preserve"> tab is clicked, then all the </w:t>
      </w:r>
      <w:r w:rsidR="002F1341" w:rsidRPr="002F1341">
        <w:rPr>
          <w:i/>
        </w:rPr>
        <w:t>Active</w:t>
      </w:r>
      <w:r w:rsidR="002F1341">
        <w:t xml:space="preserve"> Coupons are displayed</w:t>
      </w:r>
      <w:r w:rsidR="003B36E8">
        <w:t>,</w:t>
      </w:r>
      <w:r>
        <w:t xml:space="preserve"> e</w:t>
      </w:r>
      <w:bookmarkStart w:id="10" w:name="_Toc80104442"/>
    </w:p>
    <w:p w14:paraId="4A56348C" w14:textId="271ACA1D" w:rsidR="008B559A" w:rsidRDefault="008B559A" w:rsidP="00496989">
      <w:pPr>
        <w:pStyle w:val="Heading2"/>
      </w:pPr>
      <w:bookmarkStart w:id="11" w:name="_Toc122957697"/>
      <w:r>
        <w:t>Manage Coupon Distribution</w:t>
      </w:r>
      <w:bookmarkEnd w:id="10"/>
      <w:bookmarkEnd w:id="11"/>
    </w:p>
    <w:p w14:paraId="682ACD60" w14:textId="77777777" w:rsidR="008B559A" w:rsidRDefault="008B559A" w:rsidP="008B559A">
      <w:pPr>
        <w:pStyle w:val="BodyText"/>
      </w:pPr>
      <w:r>
        <w:t xml:space="preserve">Earlier, the System was used to suggest the best applicable Coupons to the Customers at the time of transactions like </w:t>
      </w:r>
      <w:r w:rsidRPr="00294F65">
        <w:rPr>
          <w:i/>
        </w:rPr>
        <w:t>Sign-up</w:t>
      </w:r>
      <w:r>
        <w:t xml:space="preserve">, </w:t>
      </w:r>
      <w:r w:rsidRPr="00294F65">
        <w:rPr>
          <w:i/>
        </w:rPr>
        <w:t>New Order</w:t>
      </w:r>
      <w:r>
        <w:t xml:space="preserve">, </w:t>
      </w:r>
      <w:r w:rsidRPr="00294F65">
        <w:rPr>
          <w:i/>
        </w:rPr>
        <w:t>Renew</w:t>
      </w:r>
      <w:r>
        <w:t xml:space="preserve">, or </w:t>
      </w:r>
      <w:r w:rsidRPr="00294F65">
        <w:rPr>
          <w:i/>
        </w:rPr>
        <w:t>Upgrade</w:t>
      </w:r>
      <w:r>
        <w:t xml:space="preserve">. The Customers were not aware or have communication regarding the Coupons and their benefits. The Coupons defined were with respect to the selected plans. I.e. there is no personalization for the distribution of the Coupons to the particular Customers, Operational entities, etc. </w:t>
      </w:r>
    </w:p>
    <w:p w14:paraId="4D15D901" w14:textId="77777777" w:rsidR="008B559A" w:rsidRDefault="008B559A" w:rsidP="008B559A">
      <w:pPr>
        <w:pStyle w:val="BodyText"/>
      </w:pPr>
      <w:r>
        <w:t xml:space="preserve">Now, a new screen </w:t>
      </w:r>
      <w:r w:rsidRPr="00E13384">
        <w:rPr>
          <w:b/>
        </w:rPr>
        <w:t>Manage Coupon Distribution</w:t>
      </w:r>
      <w:r>
        <w:t xml:space="preserve"> screen is provided to handle these scenarios. </w:t>
      </w:r>
    </w:p>
    <w:p w14:paraId="5A32E23D" w14:textId="77777777" w:rsidR="008B559A" w:rsidRDefault="008B559A" w:rsidP="008B559A">
      <w:pPr>
        <w:pStyle w:val="BodyText"/>
      </w:pPr>
      <w:r>
        <w:t>The</w:t>
      </w:r>
      <w:r w:rsidRPr="00E13384">
        <w:rPr>
          <w:b/>
        </w:rPr>
        <w:t xml:space="preserve"> Manage Coupon Distribution</w:t>
      </w:r>
      <w:r>
        <w:t xml:space="preserve"> screen is used to define and manage the coupon distribution. I.e. the User can make his personalization against the defined Coupons and can distribute the Coupons to the </w:t>
      </w:r>
      <w:r w:rsidRPr="00E13384">
        <w:rPr>
          <w:i/>
        </w:rPr>
        <w:t>Customers</w:t>
      </w:r>
      <w:r>
        <w:t xml:space="preserve">, </w:t>
      </w:r>
      <w:r w:rsidRPr="00E13384">
        <w:rPr>
          <w:i/>
        </w:rPr>
        <w:t>Segments</w:t>
      </w:r>
      <w:r>
        <w:t xml:space="preserve">, </w:t>
      </w:r>
      <w:r w:rsidRPr="00E13384">
        <w:rPr>
          <w:i/>
        </w:rPr>
        <w:t>Operational Entities</w:t>
      </w:r>
      <w:r>
        <w:t xml:space="preserve">, or for a </w:t>
      </w:r>
      <w:r w:rsidRPr="00E13384">
        <w:rPr>
          <w:i/>
        </w:rPr>
        <w:t>Sign-Up</w:t>
      </w:r>
      <w:r>
        <w:rPr>
          <w:i/>
        </w:rPr>
        <w:t xml:space="preserve"> (New Customers)</w:t>
      </w:r>
      <w:r>
        <w:t>.</w:t>
      </w:r>
    </w:p>
    <w:p w14:paraId="6D1E270F" w14:textId="77777777" w:rsidR="008B559A" w:rsidRDefault="008B559A" w:rsidP="008B559A">
      <w:pPr>
        <w:pStyle w:val="BodyText"/>
      </w:pPr>
      <w:r>
        <w:t xml:space="preserve"> And also, the User can view the list of defined coupons in different tabs like </w:t>
      </w:r>
      <w:r w:rsidRPr="008F310A">
        <w:rPr>
          <w:i/>
        </w:rPr>
        <w:t>All</w:t>
      </w:r>
      <w:r>
        <w:t xml:space="preserve">, </w:t>
      </w:r>
      <w:r w:rsidRPr="008F310A">
        <w:rPr>
          <w:i/>
        </w:rPr>
        <w:t>Pending</w:t>
      </w:r>
      <w:r>
        <w:t xml:space="preserve">, </w:t>
      </w:r>
      <w:r w:rsidRPr="008F310A">
        <w:rPr>
          <w:i/>
        </w:rPr>
        <w:t>Approved</w:t>
      </w:r>
      <w:r>
        <w:t xml:space="preserve">, </w:t>
      </w:r>
      <w:r w:rsidRPr="008F310A">
        <w:rPr>
          <w:i/>
        </w:rPr>
        <w:t>Published</w:t>
      </w:r>
      <w:r>
        <w:t xml:space="preserve">, and </w:t>
      </w:r>
      <w:r w:rsidRPr="008F310A">
        <w:rPr>
          <w:i/>
        </w:rPr>
        <w:t>Cancelled</w:t>
      </w:r>
      <w:r>
        <w:t xml:space="preserve"> based on the Coupon status. The User can take action like </w:t>
      </w:r>
      <w:r w:rsidRPr="001C6289">
        <w:rPr>
          <w:i/>
        </w:rPr>
        <w:t>Approve</w:t>
      </w:r>
      <w:r>
        <w:t xml:space="preserve">, </w:t>
      </w:r>
      <w:r w:rsidRPr="001C6289">
        <w:rPr>
          <w:i/>
        </w:rPr>
        <w:t>Cancel</w:t>
      </w:r>
      <w:r>
        <w:t xml:space="preserve">, </w:t>
      </w:r>
      <w:r w:rsidRPr="001C6289">
        <w:rPr>
          <w:i/>
        </w:rPr>
        <w:t>Edit</w:t>
      </w:r>
      <w:r>
        <w:t xml:space="preserve">, and Publish against the coupon based on its status. </w:t>
      </w:r>
    </w:p>
    <w:p w14:paraId="38CD4FAE" w14:textId="77777777" w:rsidR="008B559A" w:rsidRDefault="008B559A" w:rsidP="008B559A">
      <w:pPr>
        <w:pStyle w:val="BodyText"/>
      </w:pPr>
      <w:r w:rsidRPr="002E411F">
        <w:rPr>
          <w:b/>
        </w:rPr>
        <w:t>Example</w:t>
      </w:r>
      <w:r>
        <w:t xml:space="preserve">: The actions like </w:t>
      </w:r>
      <w:r w:rsidRPr="002E411F">
        <w:rPr>
          <w:i/>
        </w:rPr>
        <w:t>Approve</w:t>
      </w:r>
      <w:r>
        <w:t xml:space="preserve">, </w:t>
      </w:r>
      <w:r w:rsidRPr="002E411F">
        <w:rPr>
          <w:i/>
        </w:rPr>
        <w:t>Cancel</w:t>
      </w:r>
      <w:r>
        <w:t xml:space="preserve">, or </w:t>
      </w:r>
      <w:r w:rsidRPr="002E411F">
        <w:rPr>
          <w:i/>
        </w:rPr>
        <w:t>Edit</w:t>
      </w:r>
      <w:r>
        <w:t xml:space="preserve"> can be made on the </w:t>
      </w:r>
      <w:r w:rsidRPr="002E411F">
        <w:rPr>
          <w:b/>
        </w:rPr>
        <w:t>Pending</w:t>
      </w:r>
      <w:r>
        <w:t xml:space="preserve"> coupons, like-wise the action </w:t>
      </w:r>
      <w:r w:rsidRPr="0036788C">
        <w:rPr>
          <w:i/>
        </w:rPr>
        <w:t>Publish</w:t>
      </w:r>
      <w:r>
        <w:t xml:space="preserve"> can be made for the </w:t>
      </w:r>
      <w:r w:rsidRPr="002E411F">
        <w:rPr>
          <w:b/>
        </w:rPr>
        <w:t>Approved</w:t>
      </w:r>
      <w:r>
        <w:t xml:space="preserve"> coupons. </w:t>
      </w:r>
    </w:p>
    <w:p w14:paraId="377688F9" w14:textId="77777777" w:rsidR="008B559A" w:rsidRPr="002344B5" w:rsidRDefault="008B559A" w:rsidP="008B559A">
      <w:pPr>
        <w:pStyle w:val="BodyText"/>
        <w:rPr>
          <w:b/>
          <w:bCs/>
        </w:rPr>
      </w:pPr>
      <w:r>
        <w:rPr>
          <w:b/>
          <w:bCs/>
        </w:rPr>
        <w:t>Follow these Steps:</w:t>
      </w:r>
    </w:p>
    <w:p w14:paraId="59718C3A" w14:textId="77777777" w:rsidR="008B559A" w:rsidRPr="00DF3146" w:rsidRDefault="008B559A" w:rsidP="008B559A">
      <w:pPr>
        <w:pStyle w:val="ListNumber"/>
        <w:numPr>
          <w:ilvl w:val="0"/>
          <w:numId w:val="15"/>
        </w:numPr>
        <w:ind w:left="720"/>
      </w:pPr>
      <w:r w:rsidRPr="002B0340">
        <w:t xml:space="preserve">On </w:t>
      </w:r>
      <w:r w:rsidRPr="004013C3">
        <w:rPr>
          <w:b/>
        </w:rPr>
        <w:t>Settings</w:t>
      </w:r>
      <w:r w:rsidRPr="00DF3146">
        <w:t>,</w:t>
      </w:r>
      <w:r>
        <w:t xml:space="preserve"> Click </w:t>
      </w:r>
      <w:r w:rsidRPr="004013C3">
        <w:rPr>
          <w:b/>
        </w:rPr>
        <w:t>Order Management</w:t>
      </w:r>
      <w:r w:rsidRPr="002B0340">
        <w:t xml:space="preserve">, click </w:t>
      </w:r>
      <w:r w:rsidRPr="004013C3">
        <w:rPr>
          <w:b/>
        </w:rPr>
        <w:t>Product Catalogue</w:t>
      </w:r>
      <w:r w:rsidRPr="002B0340">
        <w:t>,</w:t>
      </w:r>
      <w:r w:rsidRPr="002344B5">
        <w:t xml:space="preserve"> and then click </w:t>
      </w:r>
      <w:r w:rsidRPr="00DF3146">
        <w:t>Manage</w:t>
      </w:r>
      <w:r>
        <w:t xml:space="preserve"> </w:t>
      </w:r>
      <w:r w:rsidRPr="002344B5">
        <w:t>Coupon</w:t>
      </w:r>
      <w:r>
        <w:t xml:space="preserve"> Distribution</w:t>
      </w:r>
      <w:r w:rsidRPr="002344B5">
        <w:t>.</w:t>
      </w:r>
    </w:p>
    <w:p w14:paraId="741D69C1" w14:textId="77777777" w:rsidR="008B559A" w:rsidRDefault="008B559A" w:rsidP="008B559A">
      <w:pPr>
        <w:pStyle w:val="ListNumber"/>
        <w:numPr>
          <w:ilvl w:val="0"/>
          <w:numId w:val="0"/>
        </w:numPr>
        <w:ind w:left="720"/>
        <w:rPr>
          <w:bCs/>
        </w:rPr>
      </w:pPr>
      <w:r w:rsidRPr="00DF3146">
        <w:rPr>
          <w:bCs/>
        </w:rPr>
        <w:t>The</w:t>
      </w:r>
      <w:r>
        <w:rPr>
          <w:b/>
          <w:bCs/>
        </w:rPr>
        <w:t xml:space="preserve"> Manage Coupon Distribution</w:t>
      </w:r>
      <w:r w:rsidRPr="00DF3146">
        <w:rPr>
          <w:bCs/>
        </w:rPr>
        <w:t xml:space="preserve"> </w:t>
      </w:r>
      <w:r>
        <w:rPr>
          <w:bCs/>
        </w:rPr>
        <w:t>screen appears.</w:t>
      </w:r>
    </w:p>
    <w:p w14:paraId="276F0567" w14:textId="77777777" w:rsidR="008B559A" w:rsidRDefault="008B559A" w:rsidP="008B559A">
      <w:pPr>
        <w:pStyle w:val="ListNumber"/>
        <w:numPr>
          <w:ilvl w:val="0"/>
          <w:numId w:val="15"/>
        </w:numPr>
        <w:ind w:left="720"/>
        <w:rPr>
          <w:bCs/>
        </w:rPr>
      </w:pPr>
      <w:r>
        <w:rPr>
          <w:bCs/>
        </w:rPr>
        <w:t xml:space="preserve">Click </w:t>
      </w:r>
      <w:r>
        <w:rPr>
          <w:noProof/>
        </w:rPr>
        <w:drawing>
          <wp:inline distT="0" distB="0" distL="0" distR="0" wp14:anchorId="6C2E6113" wp14:editId="4A4F0AB7">
            <wp:extent cx="1942857" cy="247619"/>
            <wp:effectExtent l="19050" t="19050" r="19685" b="196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1942857" cy="247619"/>
                    </a:xfrm>
                    <a:prstGeom prst="rect">
                      <a:avLst/>
                    </a:prstGeom>
                    <a:ln>
                      <a:solidFill>
                        <a:schemeClr val="bg1">
                          <a:lumMod val="75000"/>
                        </a:schemeClr>
                      </a:solidFill>
                    </a:ln>
                  </pic:spPr>
                </pic:pic>
              </a:graphicData>
            </a:graphic>
          </wp:inline>
        </w:drawing>
      </w:r>
      <w:r>
        <w:rPr>
          <w:bCs/>
        </w:rPr>
        <w:t>to distribute the defined coupon.</w:t>
      </w:r>
    </w:p>
    <w:p w14:paraId="692F16A9" w14:textId="77777777" w:rsidR="008B559A" w:rsidRDefault="008B559A" w:rsidP="008B559A">
      <w:pPr>
        <w:pStyle w:val="ListNumber"/>
        <w:numPr>
          <w:ilvl w:val="0"/>
          <w:numId w:val="0"/>
        </w:numPr>
        <w:ind w:left="720"/>
        <w:rPr>
          <w:bCs/>
        </w:rPr>
      </w:pPr>
      <w:r>
        <w:rPr>
          <w:bCs/>
        </w:rPr>
        <w:t xml:space="preserve">The </w:t>
      </w:r>
      <w:r w:rsidRPr="008D2AA4">
        <w:rPr>
          <w:b/>
          <w:bCs/>
        </w:rPr>
        <w:t>Coupon Distribution</w:t>
      </w:r>
      <w:r>
        <w:rPr>
          <w:bCs/>
        </w:rPr>
        <w:t xml:space="preserve"> screen appears.</w:t>
      </w:r>
    </w:p>
    <w:p w14:paraId="4E852DDB" w14:textId="77777777" w:rsidR="008B559A" w:rsidRDefault="008B559A" w:rsidP="008B559A">
      <w:pPr>
        <w:pStyle w:val="ListNumber"/>
        <w:numPr>
          <w:ilvl w:val="0"/>
          <w:numId w:val="15"/>
        </w:numPr>
        <w:ind w:left="720"/>
        <w:rPr>
          <w:bCs/>
        </w:rPr>
      </w:pPr>
      <w:r>
        <w:rPr>
          <w:bCs/>
        </w:rPr>
        <w:t xml:space="preserve">In the </w:t>
      </w:r>
      <w:r w:rsidRPr="00B16976">
        <w:rPr>
          <w:b/>
          <w:bCs/>
        </w:rPr>
        <w:t>Coupon</w:t>
      </w:r>
      <w:r>
        <w:rPr>
          <w:bCs/>
        </w:rPr>
        <w:t xml:space="preserve"> section, select the required coupon from the </w:t>
      </w:r>
      <w:r w:rsidRPr="00F368B8">
        <w:rPr>
          <w:b/>
          <w:bCs/>
        </w:rPr>
        <w:t>Coupon</w:t>
      </w:r>
      <w:r>
        <w:rPr>
          <w:bCs/>
        </w:rPr>
        <w:t xml:space="preserve"> list. </w:t>
      </w:r>
    </w:p>
    <w:p w14:paraId="663D09F1" w14:textId="77777777" w:rsidR="008B559A" w:rsidRDefault="008B559A" w:rsidP="008B559A">
      <w:pPr>
        <w:pStyle w:val="BodyText"/>
        <w:ind w:left="720"/>
        <w:rPr>
          <w:bCs/>
        </w:rPr>
      </w:pPr>
      <w:r w:rsidRPr="00E7054B">
        <w:rPr>
          <w:b/>
          <w:bCs/>
        </w:rPr>
        <w:t>Note</w:t>
      </w:r>
      <w:r>
        <w:rPr>
          <w:bCs/>
        </w:rPr>
        <w:t xml:space="preserve">: The selection of </w:t>
      </w:r>
      <w:r w:rsidRPr="00E7054B">
        <w:rPr>
          <w:b/>
          <w:bCs/>
        </w:rPr>
        <w:t>Operational Entity Specific</w:t>
      </w:r>
      <w:r>
        <w:rPr>
          <w:bCs/>
        </w:rPr>
        <w:t xml:space="preserve"> check box lists only the </w:t>
      </w:r>
      <w:r w:rsidRPr="00E25D7F">
        <w:rPr>
          <w:bCs/>
          <w:i/>
        </w:rPr>
        <w:t>Operational Entity specific</w:t>
      </w:r>
      <w:r>
        <w:rPr>
          <w:bCs/>
        </w:rPr>
        <w:t xml:space="preserve"> coupons in the </w:t>
      </w:r>
      <w:r w:rsidRPr="00F368B8">
        <w:rPr>
          <w:b/>
          <w:bCs/>
        </w:rPr>
        <w:t>Coupon</w:t>
      </w:r>
      <w:r>
        <w:rPr>
          <w:bCs/>
        </w:rPr>
        <w:t xml:space="preserve"> list. I.e. the coupons which are defined with </w:t>
      </w:r>
      <w:r w:rsidRPr="00F368B8">
        <w:rPr>
          <w:b/>
          <w:bCs/>
        </w:rPr>
        <w:t>Operational Entity Specific</w:t>
      </w:r>
      <w:r>
        <w:rPr>
          <w:bCs/>
        </w:rPr>
        <w:t xml:space="preserve"> check box in the </w:t>
      </w:r>
      <w:r w:rsidRPr="00F368B8">
        <w:rPr>
          <w:b/>
          <w:bCs/>
        </w:rPr>
        <w:t>New Coupon</w:t>
      </w:r>
      <w:r>
        <w:rPr>
          <w:bCs/>
        </w:rPr>
        <w:t xml:space="preserve"> screen.</w:t>
      </w:r>
    </w:p>
    <w:p w14:paraId="4EB34528" w14:textId="77777777" w:rsidR="008B559A" w:rsidRDefault="008B559A" w:rsidP="008B559A">
      <w:pPr>
        <w:pStyle w:val="ListNumber"/>
        <w:numPr>
          <w:ilvl w:val="0"/>
          <w:numId w:val="15"/>
        </w:numPr>
        <w:ind w:left="720"/>
        <w:rPr>
          <w:bCs/>
        </w:rPr>
      </w:pPr>
      <w:r>
        <w:rPr>
          <w:bCs/>
        </w:rPr>
        <w:t xml:space="preserve">The </w:t>
      </w:r>
      <w:r w:rsidRPr="00E25D7F">
        <w:rPr>
          <w:b/>
          <w:bCs/>
        </w:rPr>
        <w:t xml:space="preserve">Approve </w:t>
      </w:r>
      <w:r>
        <w:rPr>
          <w:bCs/>
        </w:rPr>
        <w:t>check box approves the definition of the coupon distribution.</w:t>
      </w:r>
    </w:p>
    <w:p w14:paraId="4E70EADE" w14:textId="77777777" w:rsidR="008B559A" w:rsidRDefault="008B559A" w:rsidP="008B559A">
      <w:pPr>
        <w:pStyle w:val="BodyText"/>
        <w:ind w:left="720"/>
        <w:rPr>
          <w:bCs/>
        </w:rPr>
      </w:pPr>
      <w:r w:rsidRPr="005E72CF">
        <w:rPr>
          <w:b/>
          <w:bCs/>
        </w:rPr>
        <w:t>Note</w:t>
      </w:r>
      <w:r>
        <w:rPr>
          <w:bCs/>
        </w:rPr>
        <w:t xml:space="preserve">: The distribution of the coupon is possible only when the </w:t>
      </w:r>
      <w:r w:rsidRPr="005E72CF">
        <w:rPr>
          <w:b/>
          <w:bCs/>
        </w:rPr>
        <w:t>Approve</w:t>
      </w:r>
      <w:r>
        <w:rPr>
          <w:bCs/>
        </w:rPr>
        <w:t xml:space="preserve"> check box is enabled.  </w:t>
      </w:r>
    </w:p>
    <w:p w14:paraId="5CEF3098" w14:textId="77777777" w:rsidR="008B559A" w:rsidRDefault="008B559A" w:rsidP="008B559A">
      <w:pPr>
        <w:pStyle w:val="ListNumber"/>
        <w:numPr>
          <w:ilvl w:val="0"/>
          <w:numId w:val="15"/>
        </w:numPr>
        <w:ind w:left="720"/>
        <w:rPr>
          <w:bCs/>
        </w:rPr>
      </w:pPr>
      <w:r>
        <w:rPr>
          <w:bCs/>
        </w:rPr>
        <w:t xml:space="preserve">In the </w:t>
      </w:r>
      <w:r w:rsidRPr="00E7054B">
        <w:rPr>
          <w:b/>
          <w:bCs/>
        </w:rPr>
        <w:t>Distribute To</w:t>
      </w:r>
      <w:r>
        <w:rPr>
          <w:bCs/>
        </w:rPr>
        <w:t xml:space="preserve"> section, select the required option to distribute the Coupon. </w:t>
      </w:r>
    </w:p>
    <w:p w14:paraId="5F283146" w14:textId="77777777" w:rsidR="008B559A" w:rsidRDefault="008B559A" w:rsidP="008B559A">
      <w:pPr>
        <w:pStyle w:val="BodyText"/>
        <w:ind w:left="720"/>
        <w:rPr>
          <w:bCs/>
        </w:rPr>
      </w:pPr>
      <w:r>
        <w:rPr>
          <w:bCs/>
        </w:rPr>
        <w:t>The following are the values under this section:</w:t>
      </w:r>
    </w:p>
    <w:p w14:paraId="23F74683" w14:textId="77777777" w:rsidR="008B559A" w:rsidRDefault="008B559A" w:rsidP="008B559A">
      <w:pPr>
        <w:pStyle w:val="ListBullet2"/>
        <w:tabs>
          <w:tab w:val="clear" w:pos="2880"/>
          <w:tab w:val="num" w:pos="1080"/>
        </w:tabs>
        <w:ind w:left="1080"/>
        <w:rPr>
          <w:bCs/>
        </w:rPr>
      </w:pPr>
      <w:r w:rsidRPr="00FC3257">
        <w:rPr>
          <w:b/>
          <w:bCs/>
        </w:rPr>
        <w:t>Customer #</w:t>
      </w:r>
      <w:r>
        <w:rPr>
          <w:bCs/>
        </w:rPr>
        <w:t xml:space="preserve">: Enter the Customer number in the </w:t>
      </w:r>
      <w:r w:rsidRPr="00E7054B">
        <w:rPr>
          <w:b/>
          <w:bCs/>
        </w:rPr>
        <w:t>Customer #</w:t>
      </w:r>
      <w:r>
        <w:rPr>
          <w:bCs/>
        </w:rPr>
        <w:t xml:space="preserve"> box to distribute the Coupon to the entered Customer. </w:t>
      </w:r>
    </w:p>
    <w:p w14:paraId="6058E1A2" w14:textId="77777777" w:rsidR="008B559A" w:rsidRDefault="008B559A" w:rsidP="008B559A">
      <w:pPr>
        <w:pStyle w:val="ListBullet2"/>
        <w:tabs>
          <w:tab w:val="clear" w:pos="2880"/>
          <w:tab w:val="num" w:pos="1080"/>
        </w:tabs>
        <w:ind w:left="1080"/>
        <w:rPr>
          <w:bCs/>
        </w:rPr>
      </w:pPr>
      <w:r w:rsidRPr="00FC3257">
        <w:rPr>
          <w:b/>
          <w:bCs/>
        </w:rPr>
        <w:t>Segment</w:t>
      </w:r>
      <w:r>
        <w:rPr>
          <w:bCs/>
        </w:rPr>
        <w:t xml:space="preserve">: Select the required segment from the </w:t>
      </w:r>
      <w:r w:rsidRPr="00E7054B">
        <w:rPr>
          <w:b/>
          <w:bCs/>
        </w:rPr>
        <w:t>Segment</w:t>
      </w:r>
      <w:r>
        <w:rPr>
          <w:bCs/>
        </w:rPr>
        <w:t xml:space="preserve"> list and </w:t>
      </w:r>
      <w:r w:rsidRPr="00D1482C">
        <w:rPr>
          <w:bCs/>
        </w:rPr>
        <w:t>enter the quantity value of the coupons</w:t>
      </w:r>
      <w:r>
        <w:rPr>
          <w:bCs/>
        </w:rPr>
        <w:t xml:space="preserve"> in the </w:t>
      </w:r>
      <w:r w:rsidRPr="00FC3257">
        <w:rPr>
          <w:b/>
          <w:bCs/>
        </w:rPr>
        <w:t>Quantity</w:t>
      </w:r>
      <w:r>
        <w:rPr>
          <w:bCs/>
        </w:rPr>
        <w:t xml:space="preserve"> box. </w:t>
      </w:r>
    </w:p>
    <w:p w14:paraId="4CD50015" w14:textId="77777777" w:rsidR="008B559A" w:rsidRDefault="008B559A" w:rsidP="008B559A">
      <w:pPr>
        <w:pStyle w:val="ListBullet2"/>
        <w:tabs>
          <w:tab w:val="clear" w:pos="2880"/>
          <w:tab w:val="num" w:pos="1080"/>
        </w:tabs>
        <w:ind w:left="1080"/>
        <w:rPr>
          <w:bCs/>
        </w:rPr>
      </w:pPr>
      <w:r w:rsidRPr="00FC3257">
        <w:rPr>
          <w:b/>
          <w:bCs/>
        </w:rPr>
        <w:t>Operational Entities</w:t>
      </w:r>
      <w:r>
        <w:rPr>
          <w:bCs/>
        </w:rPr>
        <w:t xml:space="preserve">: select the required operational entity from the </w:t>
      </w:r>
      <w:r w:rsidRPr="00F368B8">
        <w:rPr>
          <w:b/>
          <w:bCs/>
        </w:rPr>
        <w:t>Operational Entities</w:t>
      </w:r>
      <w:r>
        <w:rPr>
          <w:bCs/>
        </w:rPr>
        <w:t xml:space="preserve"> list and enter the quantity </w:t>
      </w:r>
      <w:r w:rsidRPr="00D1482C">
        <w:rPr>
          <w:bCs/>
        </w:rPr>
        <w:t>value of the coupons</w:t>
      </w:r>
      <w:r>
        <w:rPr>
          <w:bCs/>
        </w:rPr>
        <w:t xml:space="preserve"> in the </w:t>
      </w:r>
      <w:r w:rsidRPr="00FC3257">
        <w:rPr>
          <w:b/>
          <w:bCs/>
        </w:rPr>
        <w:t>Quantity</w:t>
      </w:r>
      <w:r>
        <w:rPr>
          <w:bCs/>
        </w:rPr>
        <w:t xml:space="preserve"> box. </w:t>
      </w:r>
    </w:p>
    <w:p w14:paraId="2271059D" w14:textId="77777777" w:rsidR="008B559A" w:rsidRDefault="008B559A" w:rsidP="008B559A">
      <w:pPr>
        <w:pStyle w:val="ListBullet2"/>
        <w:numPr>
          <w:ilvl w:val="0"/>
          <w:numId w:val="0"/>
        </w:numPr>
        <w:ind w:left="1080"/>
        <w:rPr>
          <w:bCs/>
        </w:rPr>
      </w:pPr>
      <w:r>
        <w:rPr>
          <w:bCs/>
        </w:rPr>
        <w:t xml:space="preserve">Select the </w:t>
      </w:r>
      <w:r w:rsidRPr="008F310A">
        <w:rPr>
          <w:b/>
          <w:bCs/>
        </w:rPr>
        <w:t>Branch</w:t>
      </w:r>
      <w:r>
        <w:rPr>
          <w:bCs/>
        </w:rPr>
        <w:t xml:space="preserve"> check box to list the </w:t>
      </w:r>
      <w:r w:rsidRPr="00F368B8">
        <w:rPr>
          <w:bCs/>
          <w:i/>
        </w:rPr>
        <w:t>Internal</w:t>
      </w:r>
      <w:r>
        <w:rPr>
          <w:bCs/>
        </w:rPr>
        <w:t xml:space="preserve"> Operational Entities in the list. </w:t>
      </w:r>
    </w:p>
    <w:p w14:paraId="64F125A9" w14:textId="77777777" w:rsidR="008B559A" w:rsidRPr="002E411F" w:rsidRDefault="008B559A" w:rsidP="008B559A">
      <w:pPr>
        <w:pStyle w:val="ListBullet2"/>
        <w:tabs>
          <w:tab w:val="clear" w:pos="2880"/>
          <w:tab w:val="num" w:pos="1080"/>
        </w:tabs>
        <w:ind w:left="1080"/>
        <w:rPr>
          <w:b/>
          <w:bCs/>
        </w:rPr>
      </w:pPr>
      <w:r w:rsidRPr="00FC3257">
        <w:rPr>
          <w:b/>
          <w:bCs/>
        </w:rPr>
        <w:t>Sign Up</w:t>
      </w:r>
      <w:r w:rsidRPr="00FC3257">
        <w:rPr>
          <w:bCs/>
        </w:rPr>
        <w:t>:</w:t>
      </w:r>
      <w:r>
        <w:rPr>
          <w:bCs/>
        </w:rPr>
        <w:t xml:space="preserve"> Select the </w:t>
      </w:r>
      <w:proofErr w:type="gramStart"/>
      <w:r>
        <w:rPr>
          <w:bCs/>
        </w:rPr>
        <w:t>Sign Up</w:t>
      </w:r>
      <w:proofErr w:type="gramEnd"/>
      <w:r>
        <w:rPr>
          <w:bCs/>
        </w:rPr>
        <w:t xml:space="preserve"> option when you want to distribute the coupon for the Sign-ups i.e. New Customer. Enter the quantity</w:t>
      </w:r>
      <w:r w:rsidRPr="00E25D7F">
        <w:rPr>
          <w:b/>
          <w:bCs/>
        </w:rPr>
        <w:t xml:space="preserve"> value of the coupons</w:t>
      </w:r>
      <w:r>
        <w:rPr>
          <w:bCs/>
        </w:rPr>
        <w:t xml:space="preserve"> in the </w:t>
      </w:r>
      <w:r w:rsidRPr="00FC3257">
        <w:rPr>
          <w:b/>
          <w:bCs/>
        </w:rPr>
        <w:t>Quantity</w:t>
      </w:r>
      <w:r>
        <w:rPr>
          <w:bCs/>
        </w:rPr>
        <w:t xml:space="preserve"> box.</w:t>
      </w:r>
    </w:p>
    <w:p w14:paraId="123EA521" w14:textId="77777777" w:rsidR="008B559A" w:rsidRDefault="008B559A" w:rsidP="008B559A">
      <w:pPr>
        <w:pStyle w:val="ListNumber"/>
        <w:numPr>
          <w:ilvl w:val="0"/>
          <w:numId w:val="15"/>
        </w:numPr>
        <w:ind w:left="720"/>
        <w:rPr>
          <w:bCs/>
        </w:rPr>
      </w:pPr>
      <w:r>
        <w:rPr>
          <w:bCs/>
        </w:rPr>
        <w:t xml:space="preserve">In the </w:t>
      </w:r>
      <w:r w:rsidRPr="00677366">
        <w:rPr>
          <w:b/>
          <w:bCs/>
        </w:rPr>
        <w:t>Distribute With</w:t>
      </w:r>
      <w:r>
        <w:rPr>
          <w:bCs/>
        </w:rPr>
        <w:t xml:space="preserve"> section, enter the alias name or the unique Code for the configured distribution Coupon. </w:t>
      </w:r>
    </w:p>
    <w:p w14:paraId="0851A993" w14:textId="77777777" w:rsidR="008B559A" w:rsidRDefault="008B559A" w:rsidP="008B559A">
      <w:pPr>
        <w:pStyle w:val="ListBullet2"/>
        <w:numPr>
          <w:ilvl w:val="0"/>
          <w:numId w:val="0"/>
        </w:numPr>
        <w:ind w:left="720"/>
        <w:rPr>
          <w:bCs/>
        </w:rPr>
      </w:pPr>
      <w:r>
        <w:rPr>
          <w:bCs/>
        </w:rPr>
        <w:t xml:space="preserve">In other words, for the configured distribution coupon, you can give any alternative or alias name in the </w:t>
      </w:r>
      <w:r w:rsidRPr="0033373D">
        <w:rPr>
          <w:b/>
          <w:bCs/>
        </w:rPr>
        <w:t>Coupon Alias</w:t>
      </w:r>
      <w:r>
        <w:rPr>
          <w:bCs/>
        </w:rPr>
        <w:t xml:space="preserve"> box or you can define a </w:t>
      </w:r>
      <w:r w:rsidRPr="0033373D">
        <w:rPr>
          <w:b/>
          <w:bCs/>
        </w:rPr>
        <w:t>Unique Code</w:t>
      </w:r>
      <w:r>
        <w:rPr>
          <w:bCs/>
        </w:rPr>
        <w:t xml:space="preserve"> for the Coupon by giving the </w:t>
      </w:r>
      <w:r w:rsidRPr="0033373D">
        <w:rPr>
          <w:bCs/>
          <w:i/>
        </w:rPr>
        <w:t>Prefix</w:t>
      </w:r>
      <w:r>
        <w:rPr>
          <w:bCs/>
        </w:rPr>
        <w:t xml:space="preserve">, </w:t>
      </w:r>
      <w:r w:rsidRPr="0033373D">
        <w:rPr>
          <w:bCs/>
          <w:i/>
        </w:rPr>
        <w:t>Suffix</w:t>
      </w:r>
      <w:r>
        <w:rPr>
          <w:bCs/>
        </w:rPr>
        <w:t xml:space="preserve">, and its </w:t>
      </w:r>
      <w:r w:rsidRPr="0033373D">
        <w:rPr>
          <w:bCs/>
          <w:i/>
        </w:rPr>
        <w:t>Length</w:t>
      </w:r>
      <w:r>
        <w:rPr>
          <w:bCs/>
        </w:rPr>
        <w:t xml:space="preserve"> values in the respective boxes.</w:t>
      </w:r>
    </w:p>
    <w:p w14:paraId="3FE323ED" w14:textId="77777777" w:rsidR="008B559A" w:rsidRDefault="008B559A" w:rsidP="008B559A">
      <w:pPr>
        <w:pStyle w:val="ListNumber"/>
        <w:numPr>
          <w:ilvl w:val="0"/>
          <w:numId w:val="15"/>
        </w:numPr>
        <w:ind w:left="720"/>
        <w:rPr>
          <w:bCs/>
        </w:rPr>
      </w:pPr>
      <w:r>
        <w:rPr>
          <w:bCs/>
        </w:rPr>
        <w:t xml:space="preserve">In the </w:t>
      </w:r>
      <w:r w:rsidRPr="006B6D4D">
        <w:rPr>
          <w:b/>
          <w:bCs/>
        </w:rPr>
        <w:t>Publish With</w:t>
      </w:r>
      <w:r>
        <w:rPr>
          <w:bCs/>
        </w:rPr>
        <w:t xml:space="preserve"> section, select the </w:t>
      </w:r>
      <w:r w:rsidRPr="006B6D4D">
        <w:rPr>
          <w:b/>
          <w:bCs/>
        </w:rPr>
        <w:t>Email Template</w:t>
      </w:r>
      <w:r>
        <w:rPr>
          <w:b/>
          <w:bCs/>
        </w:rPr>
        <w:t xml:space="preserve"> </w:t>
      </w:r>
      <w:r w:rsidRPr="006B6D4D">
        <w:rPr>
          <w:bCs/>
        </w:rPr>
        <w:t>and</w:t>
      </w:r>
      <w:r>
        <w:rPr>
          <w:bCs/>
        </w:rPr>
        <w:t xml:space="preserve"> </w:t>
      </w:r>
      <w:r w:rsidRPr="006B6D4D">
        <w:rPr>
          <w:b/>
          <w:bCs/>
        </w:rPr>
        <w:t>SMS Template</w:t>
      </w:r>
      <w:r>
        <w:rPr>
          <w:bCs/>
        </w:rPr>
        <w:t xml:space="preserve"> from the respective lists and enter/select the publish date from the Date box. </w:t>
      </w:r>
    </w:p>
    <w:p w14:paraId="07E6056E" w14:textId="77777777" w:rsidR="008B559A" w:rsidRDefault="008B559A" w:rsidP="008B559A">
      <w:pPr>
        <w:pStyle w:val="ListNumber"/>
        <w:numPr>
          <w:ilvl w:val="0"/>
          <w:numId w:val="0"/>
        </w:numPr>
        <w:ind w:left="720"/>
        <w:rPr>
          <w:bCs/>
        </w:rPr>
      </w:pPr>
      <w:r w:rsidRPr="006B6D4D">
        <w:rPr>
          <w:b/>
          <w:bCs/>
        </w:rPr>
        <w:t>Note</w:t>
      </w:r>
      <w:r>
        <w:rPr>
          <w:bCs/>
        </w:rPr>
        <w:t xml:space="preserve">: The configured email/SMS details are sent to the Customers regarding the Coupon. </w:t>
      </w:r>
    </w:p>
    <w:p w14:paraId="1E6B07A2" w14:textId="77777777" w:rsidR="008B559A" w:rsidRDefault="008B559A" w:rsidP="008B559A">
      <w:pPr>
        <w:pStyle w:val="ListNumber"/>
        <w:numPr>
          <w:ilvl w:val="0"/>
          <w:numId w:val="15"/>
        </w:numPr>
        <w:ind w:left="720"/>
        <w:rPr>
          <w:bCs/>
        </w:rPr>
      </w:pPr>
      <w:r>
        <w:rPr>
          <w:bCs/>
        </w:rPr>
        <w:t xml:space="preserve">Enter the notes in the </w:t>
      </w:r>
      <w:r w:rsidRPr="00DB279B">
        <w:rPr>
          <w:b/>
          <w:bCs/>
        </w:rPr>
        <w:t>Notes</w:t>
      </w:r>
      <w:r>
        <w:rPr>
          <w:bCs/>
        </w:rPr>
        <w:t xml:space="preserve"> box if required. </w:t>
      </w:r>
    </w:p>
    <w:p w14:paraId="0B108DF3" w14:textId="77777777" w:rsidR="008B559A" w:rsidRDefault="008B559A" w:rsidP="008B559A">
      <w:pPr>
        <w:pStyle w:val="ListNumber"/>
        <w:numPr>
          <w:ilvl w:val="0"/>
          <w:numId w:val="15"/>
        </w:numPr>
        <w:ind w:left="720"/>
        <w:rPr>
          <w:bCs/>
        </w:rPr>
      </w:pPr>
      <w:r>
        <w:rPr>
          <w:bCs/>
        </w:rPr>
        <w:t xml:space="preserve">Click </w:t>
      </w:r>
      <w:r w:rsidRPr="00583490">
        <w:rPr>
          <w:b/>
          <w:bCs/>
        </w:rPr>
        <w:t>Save</w:t>
      </w:r>
      <w:r>
        <w:rPr>
          <w:bCs/>
        </w:rPr>
        <w:t xml:space="preserve"> to save the coupon distribution.</w:t>
      </w:r>
    </w:p>
    <w:p w14:paraId="15224A51" w14:textId="77777777" w:rsidR="008B559A" w:rsidRDefault="008B559A" w:rsidP="008B559A">
      <w:pPr>
        <w:pStyle w:val="ListNumber"/>
        <w:numPr>
          <w:ilvl w:val="0"/>
          <w:numId w:val="0"/>
        </w:numPr>
        <w:ind w:left="900" w:hanging="360"/>
        <w:rPr>
          <w:bCs/>
        </w:rPr>
      </w:pPr>
    </w:p>
    <w:p w14:paraId="5F89D140" w14:textId="77777777" w:rsidR="008B559A" w:rsidRDefault="008B559A" w:rsidP="008B559A">
      <w:pPr>
        <w:pStyle w:val="BodyText"/>
        <w:spacing w:before="0"/>
      </w:pPr>
      <w:r w:rsidRPr="00C77CF4">
        <w:rPr>
          <w:b/>
          <w:u w:val="single"/>
        </w:rPr>
        <w:t>Points</w:t>
      </w:r>
      <w:r>
        <w:t>:</w:t>
      </w:r>
    </w:p>
    <w:p w14:paraId="452D7D8F" w14:textId="77777777" w:rsidR="008B559A" w:rsidRDefault="008B559A" w:rsidP="008B559A">
      <w:pPr>
        <w:pStyle w:val="BodyText"/>
      </w:pPr>
      <w:r>
        <w:t xml:space="preserve">Following are the miscellaneous points with respect to the </w:t>
      </w:r>
      <w:r w:rsidRPr="00D708F9">
        <w:rPr>
          <w:b/>
        </w:rPr>
        <w:t>Coupon Distribution</w:t>
      </w:r>
      <w:r>
        <w:t xml:space="preserve"> feature:</w:t>
      </w:r>
    </w:p>
    <w:p w14:paraId="7D36B3B5" w14:textId="77777777" w:rsidR="008B559A" w:rsidRDefault="008B559A" w:rsidP="008B559A">
      <w:pPr>
        <w:pStyle w:val="ListBullet2"/>
        <w:tabs>
          <w:tab w:val="clear" w:pos="2880"/>
        </w:tabs>
        <w:ind w:left="720"/>
      </w:pPr>
      <w:r>
        <w:t>Coupons that are distributed to the Operational Entities would be given by the Operators for their Customers from the Native Portal and these Coupons will not be displayed in the Self-Care portal.</w:t>
      </w:r>
    </w:p>
    <w:p w14:paraId="36992203" w14:textId="77777777" w:rsidR="008B559A" w:rsidRPr="00EC2BBA" w:rsidRDefault="008B559A" w:rsidP="008B559A">
      <w:pPr>
        <w:pStyle w:val="ListBullet2"/>
        <w:tabs>
          <w:tab w:val="clear" w:pos="2880"/>
        </w:tabs>
        <w:ind w:left="720"/>
        <w:rPr>
          <w:rFonts w:ascii="Times New Roman" w:eastAsia="Times New Roman" w:hAnsi="Times New Roman" w:cs="Times New Roman"/>
          <w:szCs w:val="24"/>
        </w:rPr>
      </w:pPr>
      <w:r w:rsidRPr="00EC2BBA">
        <w:rPr>
          <w:rFonts w:eastAsia="Times New Roman" w:cs="Times New Roman"/>
          <w:szCs w:val="24"/>
        </w:rPr>
        <w:t xml:space="preserve">In case of </w:t>
      </w:r>
      <w:r>
        <w:rPr>
          <w:rFonts w:eastAsia="Times New Roman" w:cs="Times New Roman"/>
          <w:szCs w:val="24"/>
        </w:rPr>
        <w:t xml:space="preserve">a </w:t>
      </w:r>
      <w:r w:rsidRPr="00EC2BBA">
        <w:rPr>
          <w:rFonts w:eastAsia="Times New Roman" w:cs="Times New Roman"/>
          <w:szCs w:val="24"/>
        </w:rPr>
        <w:t>coupon that has to be publish</w:t>
      </w:r>
      <w:r>
        <w:rPr>
          <w:rFonts w:eastAsia="Times New Roman" w:cs="Times New Roman"/>
          <w:szCs w:val="24"/>
        </w:rPr>
        <w:t>ed</w:t>
      </w:r>
      <w:r w:rsidRPr="00EC2BBA">
        <w:rPr>
          <w:rFonts w:eastAsia="Times New Roman" w:cs="Times New Roman"/>
          <w:szCs w:val="24"/>
        </w:rPr>
        <w:t xml:space="preserve"> with </w:t>
      </w:r>
      <w:r>
        <w:rPr>
          <w:rFonts w:eastAsia="Times New Roman" w:cs="Times New Roman"/>
          <w:szCs w:val="24"/>
        </w:rPr>
        <w:t xml:space="preserve">a </w:t>
      </w:r>
      <w:r w:rsidRPr="00EC2BBA">
        <w:rPr>
          <w:rFonts w:eastAsia="Times New Roman" w:cs="Times New Roman"/>
          <w:szCs w:val="24"/>
        </w:rPr>
        <w:t xml:space="preserve">future date, a job </w:t>
      </w:r>
      <w:r w:rsidRPr="00EC2BBA">
        <w:rPr>
          <w:rFonts w:eastAsia="Times New Roman" w:cs="Times New Roman"/>
          <w:b/>
          <w:szCs w:val="24"/>
        </w:rPr>
        <w:t>Publish Coupons</w:t>
      </w:r>
      <w:r w:rsidRPr="00EC2BBA">
        <w:rPr>
          <w:rFonts w:eastAsia="Times New Roman" w:cs="Times New Roman"/>
          <w:szCs w:val="24"/>
        </w:rPr>
        <w:t xml:space="preserve"> is provided for sending Email/</w:t>
      </w:r>
      <w:r>
        <w:rPr>
          <w:rFonts w:eastAsia="Times New Roman" w:cs="Times New Roman"/>
          <w:szCs w:val="24"/>
        </w:rPr>
        <w:t>SMS</w:t>
      </w:r>
      <w:r w:rsidRPr="00EC2BBA">
        <w:rPr>
          <w:rFonts w:eastAsia="Times New Roman" w:cs="Times New Roman"/>
          <w:szCs w:val="24"/>
        </w:rPr>
        <w:t xml:space="preserve"> on </w:t>
      </w:r>
      <w:r>
        <w:rPr>
          <w:rFonts w:eastAsia="Times New Roman" w:cs="Times New Roman"/>
          <w:szCs w:val="24"/>
        </w:rPr>
        <w:t xml:space="preserve">the </w:t>
      </w:r>
      <w:r w:rsidRPr="00EC2BBA">
        <w:rPr>
          <w:rFonts w:eastAsia="Times New Roman" w:cs="Times New Roman"/>
          <w:szCs w:val="24"/>
        </w:rPr>
        <w:t>publish date.</w:t>
      </w:r>
    </w:p>
    <w:p w14:paraId="2BBA9F4A" w14:textId="18F745B9" w:rsidR="008B559A" w:rsidRDefault="008B559A" w:rsidP="008B559A">
      <w:pPr>
        <w:pStyle w:val="ListBullet2"/>
        <w:tabs>
          <w:tab w:val="clear" w:pos="2880"/>
        </w:tabs>
        <w:ind w:left="720"/>
      </w:pPr>
      <w:r>
        <w:t xml:space="preserve">The coupon with </w:t>
      </w:r>
      <w:r w:rsidR="001C0BD9">
        <w:t xml:space="preserve">the </w:t>
      </w:r>
      <w:r>
        <w:t xml:space="preserve">maximum discount will be displayed by the System even if more than one coupon is distributed to the Customer. </w:t>
      </w:r>
    </w:p>
    <w:p w14:paraId="317D9753" w14:textId="77777777" w:rsidR="008B559A" w:rsidRPr="00EC2BBA" w:rsidRDefault="008B559A" w:rsidP="008B559A">
      <w:pPr>
        <w:pStyle w:val="ListBullet2"/>
        <w:tabs>
          <w:tab w:val="clear" w:pos="2880"/>
        </w:tabs>
        <w:ind w:left="720"/>
        <w:rPr>
          <w:rFonts w:ascii="Times New Roman" w:hAnsi="Times New Roman"/>
        </w:rPr>
      </w:pPr>
      <w:r>
        <w:t>The u</w:t>
      </w:r>
      <w:r w:rsidRPr="00EC2BBA">
        <w:t xml:space="preserve">ser can </w:t>
      </w:r>
      <w:r w:rsidRPr="00D708F9">
        <w:rPr>
          <w:i/>
        </w:rPr>
        <w:t>Approve</w:t>
      </w:r>
      <w:r w:rsidRPr="00EC2BBA">
        <w:t xml:space="preserve"> or </w:t>
      </w:r>
      <w:proofErr w:type="gramStart"/>
      <w:r w:rsidRPr="00EC2BBA">
        <w:t>can do</w:t>
      </w:r>
      <w:proofErr w:type="gramEnd"/>
      <w:r w:rsidRPr="00EC2BBA">
        <w:t xml:space="preserve"> </w:t>
      </w:r>
      <w:r>
        <w:t xml:space="preserve">a </w:t>
      </w:r>
      <w:r w:rsidRPr="00D708F9">
        <w:rPr>
          <w:i/>
        </w:rPr>
        <w:t xml:space="preserve">Pending </w:t>
      </w:r>
      <w:r w:rsidRPr="00EC2BBA">
        <w:t>transaction.</w:t>
      </w:r>
    </w:p>
    <w:p w14:paraId="3A2322E5" w14:textId="77777777" w:rsidR="008B559A" w:rsidRPr="00EC2BBA" w:rsidRDefault="008B559A" w:rsidP="008B559A">
      <w:pPr>
        <w:pStyle w:val="ListBullet2"/>
        <w:tabs>
          <w:tab w:val="clear" w:pos="2880"/>
        </w:tabs>
        <w:ind w:left="720"/>
        <w:rPr>
          <w:rFonts w:ascii="Times New Roman" w:eastAsia="Times New Roman" w:hAnsi="Times New Roman" w:cs="Times New Roman"/>
          <w:szCs w:val="24"/>
        </w:rPr>
      </w:pPr>
      <w:r>
        <w:t>The u</w:t>
      </w:r>
      <w:r w:rsidRPr="00EC2BBA">
        <w:t>ser</w:t>
      </w:r>
      <w:r w:rsidRPr="00EC2BBA">
        <w:rPr>
          <w:rFonts w:eastAsia="Times New Roman" w:cs="Times New Roman"/>
          <w:szCs w:val="24"/>
        </w:rPr>
        <w:t xml:space="preserve"> has the option to select coupons </w:t>
      </w:r>
      <w:r>
        <w:rPr>
          <w:rFonts w:eastAsia="Times New Roman" w:cs="Times New Roman"/>
          <w:szCs w:val="24"/>
        </w:rPr>
        <w:t xml:space="preserve">that are </w:t>
      </w:r>
      <w:r w:rsidRPr="00D708F9">
        <w:rPr>
          <w:rFonts w:eastAsia="Times New Roman" w:cs="Times New Roman"/>
          <w:i/>
          <w:szCs w:val="24"/>
        </w:rPr>
        <w:t>Entity-</w:t>
      </w:r>
      <w:r w:rsidRPr="00EC2BBA">
        <w:rPr>
          <w:rFonts w:eastAsia="Times New Roman" w:cs="Times New Roman"/>
          <w:i/>
          <w:szCs w:val="24"/>
        </w:rPr>
        <w:t>specific</w:t>
      </w:r>
      <w:r w:rsidRPr="00EC2BBA">
        <w:rPr>
          <w:rFonts w:eastAsia="Times New Roman" w:cs="Times New Roman"/>
          <w:szCs w:val="24"/>
        </w:rPr>
        <w:t>.</w:t>
      </w:r>
    </w:p>
    <w:p w14:paraId="0D4776A3" w14:textId="77777777" w:rsidR="00197BF7" w:rsidRDefault="008B559A" w:rsidP="008B559A">
      <w:pPr>
        <w:pStyle w:val="ListBullet2"/>
        <w:tabs>
          <w:tab w:val="clear" w:pos="2880"/>
        </w:tabs>
        <w:ind w:left="720"/>
        <w:rPr>
          <w:rFonts w:eastAsia="Times New Roman" w:cs="Times New Roman"/>
          <w:szCs w:val="24"/>
        </w:rPr>
        <w:sectPr w:rsidR="00197BF7" w:rsidSect="008125FE">
          <w:headerReference w:type="default" r:id="rId44"/>
          <w:footerReference w:type="default" r:id="rId45"/>
          <w:headerReference w:type="first" r:id="rId46"/>
          <w:footerReference w:type="first" r:id="rId47"/>
          <w:pgSz w:w="12240" w:h="15840"/>
          <w:pgMar w:top="1712" w:right="1322" w:bottom="1260" w:left="1560" w:header="936" w:footer="936" w:gutter="0"/>
          <w:pgNumType w:start="1"/>
          <w:cols w:space="720"/>
          <w:noEndnote/>
          <w:titlePg/>
          <w:docGrid w:linePitch="272"/>
        </w:sectPr>
      </w:pPr>
      <w:r w:rsidRPr="00EC2BBA">
        <w:rPr>
          <w:rFonts w:eastAsia="Times New Roman" w:cs="Times New Roman"/>
          <w:szCs w:val="24"/>
        </w:rPr>
        <w:t xml:space="preserve">Publish can be done only in </w:t>
      </w:r>
      <w:r>
        <w:rPr>
          <w:rFonts w:eastAsia="Times New Roman" w:cs="Times New Roman"/>
          <w:szCs w:val="24"/>
        </w:rPr>
        <w:t xml:space="preserve">the </w:t>
      </w:r>
      <w:r w:rsidRPr="00EC2BBA">
        <w:rPr>
          <w:rFonts w:eastAsia="Times New Roman" w:cs="Times New Roman"/>
          <w:szCs w:val="24"/>
        </w:rPr>
        <w:t xml:space="preserve">case of </w:t>
      </w:r>
      <w:r w:rsidRPr="00EC2BBA">
        <w:rPr>
          <w:rFonts w:eastAsia="Times New Roman" w:cs="Times New Roman"/>
          <w:i/>
          <w:szCs w:val="24"/>
        </w:rPr>
        <w:t>Segment</w:t>
      </w:r>
      <w:r w:rsidRPr="00EC2BBA">
        <w:rPr>
          <w:rFonts w:eastAsia="Times New Roman" w:cs="Times New Roman"/>
          <w:szCs w:val="24"/>
        </w:rPr>
        <w:t xml:space="preserve"> and </w:t>
      </w:r>
      <w:r w:rsidRPr="00EC2BBA">
        <w:rPr>
          <w:rFonts w:eastAsia="Times New Roman" w:cs="Times New Roman"/>
          <w:i/>
          <w:szCs w:val="24"/>
        </w:rPr>
        <w:t>Customer</w:t>
      </w:r>
      <w:r w:rsidRPr="00EC2BBA">
        <w:rPr>
          <w:rFonts w:eastAsia="Times New Roman" w:cs="Times New Roman"/>
          <w:szCs w:val="24"/>
        </w:rPr>
        <w:t xml:space="preserve"> distribution.</w:t>
      </w:r>
    </w:p>
    <w:p w14:paraId="6D8A895D" w14:textId="77777777" w:rsidR="008B559A" w:rsidRDefault="008B559A" w:rsidP="008B559A">
      <w:pPr>
        <w:pStyle w:val="ListBullet2"/>
        <w:tabs>
          <w:tab w:val="clear" w:pos="2880"/>
        </w:tabs>
        <w:ind w:left="720"/>
      </w:pPr>
      <w:r>
        <w:t xml:space="preserve">Tagged Coupons (Customers of the Segment) will be displayed on the </w:t>
      </w:r>
      <w:r w:rsidRPr="00D708F9">
        <w:rPr>
          <w:b/>
        </w:rPr>
        <w:t>Home</w:t>
      </w:r>
      <w:r>
        <w:t xml:space="preserve"> page of the Self-care portal if not published.</w:t>
      </w:r>
    </w:p>
    <w:p w14:paraId="76C49EF5" w14:textId="77777777" w:rsidR="008B559A" w:rsidRDefault="008B559A" w:rsidP="008B559A">
      <w:pPr>
        <w:pStyle w:val="ListBullet2"/>
        <w:tabs>
          <w:tab w:val="clear" w:pos="2880"/>
        </w:tabs>
        <w:ind w:left="720"/>
      </w:pPr>
      <w:r>
        <w:t>An ART report will be provided to view the list of customers associated with coupons.</w:t>
      </w:r>
    </w:p>
    <w:p w14:paraId="701305AD" w14:textId="77777777" w:rsidR="002067F1" w:rsidRDefault="00524531" w:rsidP="002067F1">
      <w:pPr>
        <w:pStyle w:val="ListBullet2"/>
        <w:numPr>
          <w:ilvl w:val="0"/>
          <w:numId w:val="0"/>
        </w:numPr>
        <w:ind w:left="180"/>
      </w:pPr>
      <w:r>
        <w:rPr>
          <w:noProof/>
        </w:rPr>
        <w:drawing>
          <wp:inline distT="0" distB="0" distL="0" distR="0" wp14:anchorId="555AEF36" wp14:editId="1C97D791">
            <wp:extent cx="5942330" cy="3867785"/>
            <wp:effectExtent l="19050" t="19050" r="20320" b="184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NEW.png"/>
                    <pic:cNvPicPr/>
                  </pic:nvPicPr>
                  <pic:blipFill>
                    <a:blip r:embed="rId48">
                      <a:extLst>
                        <a:ext uri="{28A0092B-C50C-407E-A947-70E740481C1C}">
                          <a14:useLocalDpi xmlns:a14="http://schemas.microsoft.com/office/drawing/2010/main" val="0"/>
                        </a:ext>
                      </a:extLst>
                    </a:blip>
                    <a:stretch>
                      <a:fillRect/>
                    </a:stretch>
                  </pic:blipFill>
                  <pic:spPr>
                    <a:xfrm>
                      <a:off x="0" y="0"/>
                      <a:ext cx="5942330" cy="3867785"/>
                    </a:xfrm>
                    <a:prstGeom prst="rect">
                      <a:avLst/>
                    </a:prstGeom>
                    <a:ln>
                      <a:solidFill>
                        <a:schemeClr val="bg1">
                          <a:lumMod val="75000"/>
                        </a:schemeClr>
                      </a:solidFill>
                    </a:ln>
                  </pic:spPr>
                </pic:pic>
              </a:graphicData>
            </a:graphic>
          </wp:inline>
        </w:drawing>
      </w:r>
    </w:p>
    <w:p w14:paraId="24CDB49C" w14:textId="77777777" w:rsidR="002067F1" w:rsidRPr="002067F1" w:rsidRDefault="002067F1" w:rsidP="002067F1">
      <w:pPr>
        <w:pStyle w:val="ListBullet2"/>
        <w:numPr>
          <w:ilvl w:val="0"/>
          <w:numId w:val="0"/>
        </w:numPr>
        <w:spacing w:before="0"/>
        <w:ind w:left="180"/>
        <w:rPr>
          <w:i/>
          <w:sz w:val="22"/>
          <w:szCs w:val="22"/>
        </w:rPr>
      </w:pPr>
      <w:r w:rsidRPr="002067F1">
        <w:rPr>
          <w:i/>
          <w:sz w:val="22"/>
          <w:szCs w:val="22"/>
        </w:rPr>
        <w:t xml:space="preserve">Screenshot showing </w:t>
      </w:r>
      <w:r w:rsidRPr="002067F1">
        <w:rPr>
          <w:b/>
          <w:i/>
          <w:sz w:val="22"/>
          <w:szCs w:val="22"/>
        </w:rPr>
        <w:t>Coupon Distribution</w:t>
      </w:r>
      <w:r w:rsidRPr="002067F1">
        <w:rPr>
          <w:i/>
          <w:sz w:val="22"/>
          <w:szCs w:val="22"/>
        </w:rPr>
        <w:t xml:space="preserve"> screen</w:t>
      </w:r>
    </w:p>
    <w:p w14:paraId="733F360D" w14:textId="77777777" w:rsidR="00197BF7" w:rsidRDefault="00197BF7" w:rsidP="005D2DEA">
      <w:pPr>
        <w:pStyle w:val="BodyText"/>
      </w:pPr>
      <w:bookmarkStart w:id="12" w:name="_Toc80104443"/>
    </w:p>
    <w:p w14:paraId="0341952F" w14:textId="77777777" w:rsidR="00197BF7" w:rsidRDefault="00197BF7" w:rsidP="005D2DEA">
      <w:pPr>
        <w:pStyle w:val="BodyText"/>
      </w:pPr>
    </w:p>
    <w:p w14:paraId="1E024CED" w14:textId="77777777" w:rsidR="00197BF7" w:rsidRDefault="00197BF7" w:rsidP="005D2DEA">
      <w:pPr>
        <w:pStyle w:val="BodyText"/>
      </w:pPr>
    </w:p>
    <w:p w14:paraId="6CCB886F" w14:textId="77777777" w:rsidR="00197BF7" w:rsidRDefault="00197BF7" w:rsidP="005D2DEA">
      <w:pPr>
        <w:pStyle w:val="BodyText"/>
      </w:pPr>
    </w:p>
    <w:p w14:paraId="28189B55" w14:textId="77777777" w:rsidR="00197BF7" w:rsidRDefault="00197BF7" w:rsidP="005D2DEA">
      <w:pPr>
        <w:pStyle w:val="BodyText"/>
      </w:pPr>
    </w:p>
    <w:p w14:paraId="42E2BCFF" w14:textId="77777777" w:rsidR="00D209E4" w:rsidRDefault="00D209E4" w:rsidP="005D2DEA">
      <w:pPr>
        <w:pStyle w:val="BodyText"/>
      </w:pPr>
    </w:p>
    <w:p w14:paraId="3160C5F7" w14:textId="77777777" w:rsidR="00D209E4" w:rsidRDefault="00D209E4" w:rsidP="005D2DEA">
      <w:pPr>
        <w:pStyle w:val="BodyText"/>
      </w:pPr>
    </w:p>
    <w:p w14:paraId="68226DF2" w14:textId="77777777" w:rsidR="00D209E4" w:rsidRDefault="00D209E4" w:rsidP="005D2DEA">
      <w:pPr>
        <w:pStyle w:val="BodyText"/>
      </w:pPr>
    </w:p>
    <w:p w14:paraId="6FAFBAD5" w14:textId="77777777" w:rsidR="00D209E4" w:rsidRDefault="00D209E4" w:rsidP="005D2DEA">
      <w:pPr>
        <w:pStyle w:val="BodyText"/>
      </w:pPr>
    </w:p>
    <w:p w14:paraId="62D07198" w14:textId="77777777" w:rsidR="000C78F3" w:rsidRDefault="000C78F3" w:rsidP="005D2DEA">
      <w:pPr>
        <w:pStyle w:val="BodyText"/>
      </w:pPr>
      <w:bookmarkStart w:id="13" w:name="_Toc122957698"/>
    </w:p>
    <w:p w14:paraId="02969AC5" w14:textId="09BE4101" w:rsidR="008B559A" w:rsidRDefault="008B559A" w:rsidP="00496989">
      <w:pPr>
        <w:pStyle w:val="Heading2"/>
      </w:pPr>
      <w:r>
        <w:t>Coupon Redemption</w:t>
      </w:r>
      <w:bookmarkEnd w:id="12"/>
      <w:bookmarkEnd w:id="13"/>
    </w:p>
    <w:p w14:paraId="66BC1FBA" w14:textId="77777777" w:rsidR="008B559A" w:rsidRDefault="008B559A" w:rsidP="008B559A">
      <w:pPr>
        <w:pStyle w:val="BodyText"/>
      </w:pPr>
      <w:r>
        <w:t xml:space="preserve">This screen is used to redeem the distributed coupon. The coupons that are defined and distributed to </w:t>
      </w:r>
      <w:r w:rsidRPr="00CC558A">
        <w:rPr>
          <w:i/>
        </w:rPr>
        <w:t>Customer #</w:t>
      </w:r>
      <w:r>
        <w:t xml:space="preserve"> and </w:t>
      </w:r>
      <w:r w:rsidRPr="00CC558A">
        <w:rPr>
          <w:i/>
        </w:rPr>
        <w:t>Segments</w:t>
      </w:r>
      <w:r>
        <w:t xml:space="preserve"> in the </w:t>
      </w:r>
      <w:r w:rsidRPr="00CC558A">
        <w:rPr>
          <w:b/>
        </w:rPr>
        <w:t xml:space="preserve">Coupon Distribution </w:t>
      </w:r>
      <w:r>
        <w:t xml:space="preserve">screen can be redeemed from this screen. </w:t>
      </w:r>
    </w:p>
    <w:p w14:paraId="5A1A0A32" w14:textId="77777777" w:rsidR="008B559A" w:rsidRDefault="008B559A" w:rsidP="008B559A">
      <w:pPr>
        <w:pStyle w:val="BodyText"/>
      </w:pPr>
      <w:r w:rsidRPr="006F6FC0">
        <w:rPr>
          <w:b/>
        </w:rPr>
        <w:t>Note</w:t>
      </w:r>
      <w:r>
        <w:t xml:space="preserve">: </w:t>
      </w:r>
    </w:p>
    <w:p w14:paraId="34061906" w14:textId="77777777" w:rsidR="008B559A" w:rsidRPr="003549C8" w:rsidRDefault="008B559A" w:rsidP="008B559A">
      <w:pPr>
        <w:pStyle w:val="ListBullet2"/>
        <w:tabs>
          <w:tab w:val="clear" w:pos="2880"/>
          <w:tab w:val="num" w:pos="-2610"/>
        </w:tabs>
        <w:ind w:left="720"/>
        <w:rPr>
          <w:rFonts w:ascii="Times New Roman" w:hAnsi="Times New Roman"/>
        </w:rPr>
      </w:pPr>
      <w:r w:rsidRPr="003549C8">
        <w:t xml:space="preserve">This screen is used to redeem only </w:t>
      </w:r>
      <w:r w:rsidR="008965D6" w:rsidRPr="003549C8">
        <w:t xml:space="preserve">the </w:t>
      </w:r>
      <w:r w:rsidRPr="003549C8">
        <w:t>charge coupons.</w:t>
      </w:r>
    </w:p>
    <w:p w14:paraId="68FAD47E" w14:textId="77777777" w:rsidR="00C0377C" w:rsidRPr="00C0377C" w:rsidRDefault="008965D6" w:rsidP="008B559A">
      <w:pPr>
        <w:pStyle w:val="ListBullet2"/>
        <w:tabs>
          <w:tab w:val="clear" w:pos="2880"/>
          <w:tab w:val="num" w:pos="-2610"/>
        </w:tabs>
        <w:ind w:left="720"/>
        <w:rPr>
          <w:rFonts w:ascii="Times New Roman" w:hAnsi="Times New Roman"/>
        </w:rPr>
      </w:pPr>
      <w:r>
        <w:t xml:space="preserve">In the </w:t>
      </w:r>
      <w:r w:rsidRPr="008965D6">
        <w:rPr>
          <w:b/>
        </w:rPr>
        <w:t>New Coupon</w:t>
      </w:r>
      <w:r>
        <w:t xml:space="preserve"> screen, the </w:t>
      </w:r>
      <w:r w:rsidRPr="008965D6">
        <w:rPr>
          <w:b/>
        </w:rPr>
        <w:t>Applicable Product</w:t>
      </w:r>
      <w:r>
        <w:t xml:space="preserve"> selection should be </w:t>
      </w:r>
      <w:r w:rsidR="00C0377C">
        <w:t xml:space="preserve">to </w:t>
      </w:r>
      <w:r>
        <w:t xml:space="preserve">a single plan </w:t>
      </w:r>
      <w:r w:rsidR="00C0377C">
        <w:t xml:space="preserve">for </w:t>
      </w:r>
      <w:r>
        <w:t>redeem</w:t>
      </w:r>
      <w:r w:rsidR="00C0377C">
        <w:t>ing</w:t>
      </w:r>
      <w:r>
        <w:t xml:space="preserve"> the coupon from the </w:t>
      </w:r>
      <w:r w:rsidRPr="008965D6">
        <w:rPr>
          <w:b/>
        </w:rPr>
        <w:t>Coupon Redemption</w:t>
      </w:r>
      <w:r>
        <w:t xml:space="preserve"> screen. In other words, </w:t>
      </w:r>
      <w:r w:rsidR="00C0377C">
        <w:t>From Coupon Redemption screen, only single plan is considered for redeeming the coupon.</w:t>
      </w:r>
    </w:p>
    <w:p w14:paraId="79B6D364" w14:textId="77777777" w:rsidR="00C0377C" w:rsidRPr="00C0377C" w:rsidRDefault="00C0377C" w:rsidP="00C0377C">
      <w:pPr>
        <w:pStyle w:val="ListBullet2"/>
        <w:numPr>
          <w:ilvl w:val="0"/>
          <w:numId w:val="0"/>
        </w:numPr>
        <w:ind w:left="720"/>
        <w:rPr>
          <w:rFonts w:ascii="Times New Roman" w:hAnsi="Times New Roman"/>
        </w:rPr>
      </w:pPr>
      <w:r>
        <w:rPr>
          <w:noProof/>
        </w:rPr>
        <w:drawing>
          <wp:inline distT="0" distB="0" distL="0" distR="0" wp14:anchorId="08358D34" wp14:editId="0976A7DC">
            <wp:extent cx="1949569" cy="1418701"/>
            <wp:effectExtent l="19050" t="19050" r="12700" b="1016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1950988" cy="1419734"/>
                    </a:xfrm>
                    <a:prstGeom prst="rect">
                      <a:avLst/>
                    </a:prstGeom>
                    <a:ln>
                      <a:solidFill>
                        <a:schemeClr val="bg1">
                          <a:lumMod val="75000"/>
                        </a:schemeClr>
                      </a:solidFill>
                    </a:ln>
                  </pic:spPr>
                </pic:pic>
              </a:graphicData>
            </a:graphic>
          </wp:inline>
        </w:drawing>
      </w:r>
      <w:r>
        <w:t xml:space="preserve"> </w:t>
      </w:r>
    </w:p>
    <w:p w14:paraId="75D89990" w14:textId="77777777" w:rsidR="008B559A" w:rsidRDefault="008B559A" w:rsidP="008B559A">
      <w:pPr>
        <w:pStyle w:val="ListBullet2"/>
        <w:tabs>
          <w:tab w:val="clear" w:pos="2880"/>
          <w:tab w:val="num" w:pos="-2520"/>
        </w:tabs>
        <w:ind w:left="720"/>
      </w:pPr>
      <w:r>
        <w:t xml:space="preserve">The </w:t>
      </w:r>
      <w:r w:rsidRPr="003B23B9">
        <w:rPr>
          <w:i/>
        </w:rPr>
        <w:t>Entity Specific</w:t>
      </w:r>
      <w:r>
        <w:t xml:space="preserve"> coupons will not be shown in the </w:t>
      </w:r>
      <w:r w:rsidRPr="003B23B9">
        <w:rPr>
          <w:b/>
        </w:rPr>
        <w:t>Coupon Redemption</w:t>
      </w:r>
      <w:r>
        <w:t xml:space="preserve"> but will be showed in the </w:t>
      </w:r>
      <w:r w:rsidRPr="003B23B9">
        <w:rPr>
          <w:b/>
        </w:rPr>
        <w:t>Service Order</w:t>
      </w:r>
      <w:r>
        <w:t xml:space="preserve"> screen. </w:t>
      </w:r>
    </w:p>
    <w:p w14:paraId="11881B6E" w14:textId="77777777" w:rsidR="008B559A" w:rsidRPr="006F6FC0" w:rsidRDefault="008B559A" w:rsidP="008B559A">
      <w:pPr>
        <w:pStyle w:val="ListBullet2"/>
        <w:tabs>
          <w:tab w:val="clear" w:pos="2880"/>
          <w:tab w:val="num" w:pos="-2610"/>
        </w:tabs>
        <w:ind w:left="720"/>
        <w:rPr>
          <w:rFonts w:ascii="Times New Roman" w:hAnsi="Times New Roman"/>
        </w:rPr>
      </w:pPr>
      <w:r w:rsidRPr="006F6FC0">
        <w:t>The base coupon must be defined with single plan.</w:t>
      </w:r>
    </w:p>
    <w:p w14:paraId="2D911704" w14:textId="77777777" w:rsidR="008B559A" w:rsidRPr="006F6FC0" w:rsidRDefault="008B559A" w:rsidP="008B559A">
      <w:pPr>
        <w:pStyle w:val="ListBullet2"/>
        <w:tabs>
          <w:tab w:val="clear" w:pos="2880"/>
          <w:tab w:val="num" w:pos="-2610"/>
        </w:tabs>
        <w:ind w:left="720"/>
        <w:rPr>
          <w:rFonts w:ascii="Times New Roman" w:hAnsi="Times New Roman"/>
        </w:rPr>
      </w:pPr>
      <w:r w:rsidRPr="006F6FC0">
        <w:t>The plan should have single billing frequency mapped to it.</w:t>
      </w:r>
    </w:p>
    <w:p w14:paraId="322CB5F1" w14:textId="77777777" w:rsidR="008B559A" w:rsidRPr="002067F1" w:rsidRDefault="008B559A" w:rsidP="008B559A">
      <w:pPr>
        <w:pStyle w:val="ListBullet2"/>
        <w:tabs>
          <w:tab w:val="clear" w:pos="2880"/>
          <w:tab w:val="num" w:pos="-2610"/>
        </w:tabs>
        <w:ind w:left="720"/>
        <w:rPr>
          <w:rFonts w:ascii="Times New Roman" w:hAnsi="Times New Roman"/>
        </w:rPr>
      </w:pPr>
      <w:r w:rsidRPr="006F6FC0">
        <w:t xml:space="preserve">For </w:t>
      </w:r>
      <w:proofErr w:type="gramStart"/>
      <w:r w:rsidRPr="006F6FC0">
        <w:t>now</w:t>
      </w:r>
      <w:proofErr w:type="gramEnd"/>
      <w:r w:rsidRPr="006F6FC0">
        <w:t xml:space="preserve"> while redeeming, the list of billing frequency will come only for plans defined from simple product screen. </w:t>
      </w:r>
    </w:p>
    <w:p w14:paraId="30E0764C" w14:textId="77777777" w:rsidR="008B559A" w:rsidRPr="002344B5" w:rsidRDefault="008B559A" w:rsidP="008B559A">
      <w:pPr>
        <w:pStyle w:val="BodyText"/>
        <w:rPr>
          <w:b/>
          <w:bCs/>
        </w:rPr>
      </w:pPr>
      <w:r>
        <w:rPr>
          <w:b/>
          <w:bCs/>
        </w:rPr>
        <w:t>Follow these Steps:</w:t>
      </w:r>
    </w:p>
    <w:p w14:paraId="2E27092B" w14:textId="77777777" w:rsidR="008B559A" w:rsidRPr="008B559A" w:rsidRDefault="008B559A" w:rsidP="002D654D">
      <w:pPr>
        <w:pStyle w:val="ListNumber"/>
        <w:numPr>
          <w:ilvl w:val="0"/>
          <w:numId w:val="23"/>
        </w:numPr>
        <w:ind w:left="720"/>
        <w:rPr>
          <w:bCs/>
        </w:rPr>
      </w:pPr>
      <w:r w:rsidRPr="002B0340">
        <w:t xml:space="preserve">On </w:t>
      </w:r>
      <w:r w:rsidRPr="008B559A">
        <w:rPr>
          <w:b/>
        </w:rPr>
        <w:t xml:space="preserve">Order Management </w:t>
      </w:r>
      <w:r>
        <w:t xml:space="preserve">menu item, click </w:t>
      </w:r>
      <w:r w:rsidRPr="008B559A">
        <w:rPr>
          <w:b/>
        </w:rPr>
        <w:t>Coupon Redemption</w:t>
      </w:r>
      <w:r>
        <w:t>.</w:t>
      </w:r>
    </w:p>
    <w:p w14:paraId="2A977C02" w14:textId="77777777" w:rsidR="008B559A" w:rsidRPr="006F6FC0" w:rsidRDefault="008B559A" w:rsidP="008B559A">
      <w:pPr>
        <w:pStyle w:val="ListNumber"/>
        <w:ind w:left="720"/>
        <w:rPr>
          <w:bCs/>
        </w:rPr>
      </w:pPr>
      <w:r>
        <w:t xml:space="preserve">In the </w:t>
      </w:r>
      <w:r w:rsidRPr="00E61A53">
        <w:rPr>
          <w:b/>
        </w:rPr>
        <w:t>Customer #</w:t>
      </w:r>
      <w:r>
        <w:t xml:space="preserve"> box, enter the customer number to whom you want to distribute the coupon. </w:t>
      </w:r>
    </w:p>
    <w:p w14:paraId="107D13D9" w14:textId="77777777" w:rsidR="008B559A" w:rsidRPr="006F6FC0" w:rsidRDefault="008B559A" w:rsidP="008B559A">
      <w:pPr>
        <w:pStyle w:val="ListNumber"/>
        <w:numPr>
          <w:ilvl w:val="0"/>
          <w:numId w:val="0"/>
        </w:numPr>
        <w:ind w:left="720"/>
        <w:rPr>
          <w:bCs/>
        </w:rPr>
      </w:pPr>
      <w:r w:rsidRPr="00E61A53">
        <w:rPr>
          <w:b/>
          <w:bCs/>
        </w:rPr>
        <w:t>Note</w:t>
      </w:r>
      <w:r>
        <w:rPr>
          <w:bCs/>
        </w:rPr>
        <w:t xml:space="preserve">: The coupon distribution mapping between the </w:t>
      </w:r>
      <w:r w:rsidRPr="00E61A53">
        <w:rPr>
          <w:bCs/>
          <w:i/>
        </w:rPr>
        <w:t>Coupon Code</w:t>
      </w:r>
      <w:r>
        <w:rPr>
          <w:bCs/>
        </w:rPr>
        <w:t xml:space="preserve"> and </w:t>
      </w:r>
      <w:r w:rsidRPr="00E61A53">
        <w:rPr>
          <w:bCs/>
          <w:i/>
        </w:rPr>
        <w:t>Customer Number</w:t>
      </w:r>
      <w:r>
        <w:rPr>
          <w:bCs/>
        </w:rPr>
        <w:t xml:space="preserve"> should already exist and is done in the </w:t>
      </w:r>
      <w:r w:rsidRPr="00E61A53">
        <w:rPr>
          <w:b/>
          <w:bCs/>
        </w:rPr>
        <w:t>Coupon Distribution</w:t>
      </w:r>
      <w:r>
        <w:rPr>
          <w:bCs/>
        </w:rPr>
        <w:t xml:space="preserve"> screen. </w:t>
      </w:r>
    </w:p>
    <w:p w14:paraId="296F2B5F" w14:textId="77777777" w:rsidR="008B559A" w:rsidRDefault="008B559A" w:rsidP="008B559A">
      <w:pPr>
        <w:pStyle w:val="ListNumber"/>
        <w:ind w:left="720"/>
        <w:rPr>
          <w:bCs/>
        </w:rPr>
      </w:pPr>
      <w:r>
        <w:rPr>
          <w:bCs/>
        </w:rPr>
        <w:t xml:space="preserve">Enter the distributed coupon code in the </w:t>
      </w:r>
      <w:r w:rsidRPr="00E61A53">
        <w:rPr>
          <w:b/>
          <w:bCs/>
        </w:rPr>
        <w:t>Coupon Code</w:t>
      </w:r>
      <w:r>
        <w:rPr>
          <w:bCs/>
        </w:rPr>
        <w:t xml:space="preserve"> box and click Enter key. </w:t>
      </w:r>
    </w:p>
    <w:p w14:paraId="28DFB68D" w14:textId="77777777" w:rsidR="008B559A" w:rsidRDefault="008B559A" w:rsidP="008B559A">
      <w:pPr>
        <w:pStyle w:val="ListNumber"/>
        <w:numPr>
          <w:ilvl w:val="0"/>
          <w:numId w:val="0"/>
        </w:numPr>
        <w:ind w:left="720"/>
        <w:rPr>
          <w:bCs/>
        </w:rPr>
      </w:pPr>
      <w:r>
        <w:rPr>
          <w:bCs/>
        </w:rPr>
        <w:t xml:space="preserve">The coupon related details appear below in the </w:t>
      </w:r>
      <w:r w:rsidRPr="00E61A53">
        <w:rPr>
          <w:b/>
          <w:bCs/>
        </w:rPr>
        <w:t xml:space="preserve">Coupon Info </w:t>
      </w:r>
      <w:r>
        <w:rPr>
          <w:bCs/>
        </w:rPr>
        <w:t xml:space="preserve">section. </w:t>
      </w:r>
    </w:p>
    <w:p w14:paraId="53DCC44F" w14:textId="77777777" w:rsidR="00197BF7" w:rsidRDefault="008B559A" w:rsidP="008B559A">
      <w:pPr>
        <w:pStyle w:val="ListNumber"/>
        <w:ind w:left="720"/>
        <w:rPr>
          <w:bCs/>
        </w:rPr>
        <w:sectPr w:rsidR="00197BF7" w:rsidSect="008125FE">
          <w:footerReference w:type="default" r:id="rId50"/>
          <w:footerReference w:type="first" r:id="rId51"/>
          <w:pgSz w:w="12240" w:h="15840"/>
          <w:pgMar w:top="1712" w:right="1322" w:bottom="1260" w:left="1560" w:header="936" w:footer="936" w:gutter="0"/>
          <w:pgNumType w:start="1"/>
          <w:cols w:space="720"/>
          <w:noEndnote/>
          <w:titlePg/>
          <w:docGrid w:linePitch="272"/>
        </w:sectPr>
      </w:pPr>
      <w:r>
        <w:rPr>
          <w:bCs/>
        </w:rPr>
        <w:t xml:space="preserve">Click </w:t>
      </w:r>
      <w:r w:rsidRPr="00E61A53">
        <w:rPr>
          <w:b/>
          <w:bCs/>
        </w:rPr>
        <w:t>Save</w:t>
      </w:r>
      <w:r>
        <w:rPr>
          <w:bCs/>
        </w:rPr>
        <w:t xml:space="preserve"> to distribute the coupon to the Customer.</w:t>
      </w:r>
    </w:p>
    <w:p w14:paraId="296B0D4D" w14:textId="77777777" w:rsidR="008B559A" w:rsidRDefault="008B559A" w:rsidP="00197BF7">
      <w:pPr>
        <w:pStyle w:val="ListNumber"/>
        <w:numPr>
          <w:ilvl w:val="0"/>
          <w:numId w:val="0"/>
        </w:numPr>
        <w:ind w:left="720"/>
        <w:rPr>
          <w:bCs/>
        </w:rPr>
      </w:pPr>
    </w:p>
    <w:p w14:paraId="0AEA00CB" w14:textId="77777777" w:rsidR="008B559A" w:rsidRDefault="00524531" w:rsidP="008B559A">
      <w:pPr>
        <w:pStyle w:val="ListNumber"/>
        <w:numPr>
          <w:ilvl w:val="0"/>
          <w:numId w:val="0"/>
        </w:numPr>
        <w:ind w:left="720"/>
        <w:rPr>
          <w:bCs/>
        </w:rPr>
      </w:pPr>
      <w:r>
        <w:rPr>
          <w:bCs/>
          <w:noProof/>
        </w:rPr>
        <w:drawing>
          <wp:inline distT="0" distB="0" distL="0" distR="0" wp14:anchorId="28125D98" wp14:editId="639D4C4F">
            <wp:extent cx="5942330" cy="2206625"/>
            <wp:effectExtent l="19050" t="19050" r="20320" b="222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NEW.png"/>
                    <pic:cNvPicPr/>
                  </pic:nvPicPr>
                  <pic:blipFill>
                    <a:blip r:embed="rId52">
                      <a:extLst>
                        <a:ext uri="{28A0092B-C50C-407E-A947-70E740481C1C}">
                          <a14:useLocalDpi xmlns:a14="http://schemas.microsoft.com/office/drawing/2010/main" val="0"/>
                        </a:ext>
                      </a:extLst>
                    </a:blip>
                    <a:stretch>
                      <a:fillRect/>
                    </a:stretch>
                  </pic:blipFill>
                  <pic:spPr>
                    <a:xfrm>
                      <a:off x="0" y="0"/>
                      <a:ext cx="5942330" cy="2206625"/>
                    </a:xfrm>
                    <a:prstGeom prst="rect">
                      <a:avLst/>
                    </a:prstGeom>
                    <a:ln>
                      <a:solidFill>
                        <a:schemeClr val="bg1">
                          <a:lumMod val="75000"/>
                        </a:schemeClr>
                      </a:solidFill>
                    </a:ln>
                  </pic:spPr>
                </pic:pic>
              </a:graphicData>
            </a:graphic>
          </wp:inline>
        </w:drawing>
      </w:r>
    </w:p>
    <w:p w14:paraId="4E2D199A" w14:textId="75620916" w:rsidR="008B559A" w:rsidRPr="00E61A53" w:rsidRDefault="008B559A" w:rsidP="008B559A">
      <w:pPr>
        <w:pStyle w:val="BodyText"/>
        <w:spacing w:before="0"/>
        <w:ind w:left="360"/>
        <w:rPr>
          <w:i/>
          <w:sz w:val="22"/>
          <w:szCs w:val="22"/>
        </w:rPr>
      </w:pPr>
      <w:r>
        <w:rPr>
          <w:i/>
          <w:sz w:val="22"/>
          <w:szCs w:val="22"/>
        </w:rPr>
        <w:t xml:space="preserve">         </w:t>
      </w:r>
      <w:r w:rsidRPr="00E61A53">
        <w:rPr>
          <w:i/>
          <w:sz w:val="22"/>
          <w:szCs w:val="22"/>
        </w:rPr>
        <w:t xml:space="preserve">Screenshot showing </w:t>
      </w:r>
      <w:r w:rsidRPr="00E61A53">
        <w:rPr>
          <w:b/>
          <w:i/>
          <w:sz w:val="22"/>
          <w:szCs w:val="22"/>
        </w:rPr>
        <w:t>Coupon Redemption</w:t>
      </w:r>
      <w:r w:rsidRPr="00E61A53">
        <w:rPr>
          <w:i/>
          <w:sz w:val="22"/>
          <w:szCs w:val="22"/>
        </w:rPr>
        <w:t xml:space="preserve"> screen </w:t>
      </w:r>
    </w:p>
    <w:p w14:paraId="6579DE78" w14:textId="77777777" w:rsidR="00D209E4" w:rsidRDefault="00D209E4" w:rsidP="005D2DEA">
      <w:pPr>
        <w:pStyle w:val="BodyText"/>
      </w:pPr>
      <w:bookmarkStart w:id="14" w:name="_Toc80104444"/>
    </w:p>
    <w:p w14:paraId="2BC39E07" w14:textId="77777777" w:rsidR="005D2DEA" w:rsidRDefault="005D2DEA" w:rsidP="008B559A">
      <w:pPr>
        <w:pStyle w:val="Heading3"/>
        <w:sectPr w:rsidR="005D2DEA" w:rsidSect="008125FE">
          <w:footerReference w:type="default" r:id="rId53"/>
          <w:headerReference w:type="first" r:id="rId54"/>
          <w:footerReference w:type="first" r:id="rId55"/>
          <w:pgSz w:w="12240" w:h="15840"/>
          <w:pgMar w:top="1712" w:right="1322" w:bottom="1260" w:left="1560" w:header="936" w:footer="936" w:gutter="0"/>
          <w:pgNumType w:start="1"/>
          <w:cols w:space="720"/>
          <w:noEndnote/>
          <w:titlePg/>
          <w:docGrid w:linePitch="272"/>
        </w:sectPr>
      </w:pPr>
      <w:bookmarkStart w:id="15" w:name="_Toc122957699"/>
    </w:p>
    <w:p w14:paraId="21351FD5" w14:textId="7FFBBFAC" w:rsidR="008B559A" w:rsidRDefault="008B559A" w:rsidP="008B559A">
      <w:pPr>
        <w:pStyle w:val="Heading3"/>
      </w:pPr>
      <w:r>
        <w:t>Screenshot Examples</w:t>
      </w:r>
      <w:bookmarkEnd w:id="14"/>
      <w:bookmarkEnd w:id="15"/>
    </w:p>
    <w:p w14:paraId="0E12E082" w14:textId="77777777" w:rsidR="008B559A" w:rsidRDefault="008B559A" w:rsidP="008B559A">
      <w:pPr>
        <w:pStyle w:val="BodyText"/>
      </w:pPr>
      <w:r>
        <w:t>Following screenshots shows the sequence of events for the Coupon definition, distribution, and redemption.</w:t>
      </w:r>
    </w:p>
    <w:p w14:paraId="053BA290" w14:textId="77777777" w:rsidR="008B559A" w:rsidRPr="00EE7326" w:rsidRDefault="008B559A" w:rsidP="008B559A">
      <w:pPr>
        <w:pStyle w:val="BodyText"/>
      </w:pPr>
      <w:r w:rsidRPr="008542DD">
        <w:rPr>
          <w:b/>
          <w:u w:val="single"/>
        </w:rPr>
        <w:t>Screenshot 1</w:t>
      </w:r>
      <w:r>
        <w:t>: This screenshot shows a definition of a sample Plan (</w:t>
      </w:r>
      <w:r w:rsidRPr="00EE7326">
        <w:rPr>
          <w:b/>
        </w:rPr>
        <w:t>Plan ABC</w:t>
      </w:r>
      <w:r>
        <w:t xml:space="preserve">) in the </w:t>
      </w:r>
      <w:r w:rsidRPr="008542DD">
        <w:rPr>
          <w:b/>
        </w:rPr>
        <w:t>Simple Product</w:t>
      </w:r>
      <w:r>
        <w:rPr>
          <w:b/>
        </w:rPr>
        <w:t xml:space="preserve"> </w:t>
      </w:r>
      <w:r>
        <w:t>screen.</w:t>
      </w:r>
    </w:p>
    <w:p w14:paraId="1F4343A4" w14:textId="09929F00" w:rsidR="004451FB" w:rsidRDefault="004451FB" w:rsidP="008B559A">
      <w:pPr>
        <w:pStyle w:val="BodyText"/>
        <w:sectPr w:rsidR="004451FB" w:rsidSect="008125FE">
          <w:pgSz w:w="12240" w:h="15840"/>
          <w:pgMar w:top="1712" w:right="1322" w:bottom="1260" w:left="1560" w:header="936" w:footer="936" w:gutter="0"/>
          <w:pgNumType w:start="1"/>
          <w:cols w:space="720"/>
          <w:noEndnote/>
          <w:titlePg/>
          <w:docGrid w:linePitch="272"/>
        </w:sectPr>
      </w:pPr>
      <w:r>
        <w:rPr>
          <w:noProof/>
        </w:rPr>
        <w:drawing>
          <wp:inline distT="0" distB="0" distL="0" distR="0" wp14:anchorId="58EA7C2B" wp14:editId="06EB7F22">
            <wp:extent cx="5942330" cy="4354195"/>
            <wp:effectExtent l="0" t="0" r="1270" b="8255"/>
            <wp:docPr id="54239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98589" name=""/>
                    <pic:cNvPicPr/>
                  </pic:nvPicPr>
                  <pic:blipFill>
                    <a:blip r:embed="rId56"/>
                    <a:stretch>
                      <a:fillRect/>
                    </a:stretch>
                  </pic:blipFill>
                  <pic:spPr>
                    <a:xfrm>
                      <a:off x="0" y="0"/>
                      <a:ext cx="5942330" cy="4354195"/>
                    </a:xfrm>
                    <a:prstGeom prst="rect">
                      <a:avLst/>
                    </a:prstGeom>
                  </pic:spPr>
                </pic:pic>
              </a:graphicData>
            </a:graphic>
          </wp:inline>
        </w:drawing>
      </w:r>
    </w:p>
    <w:p w14:paraId="0D22193B" w14:textId="77777777" w:rsidR="008B559A" w:rsidRDefault="008B559A" w:rsidP="008B559A">
      <w:pPr>
        <w:pStyle w:val="BodyText"/>
      </w:pPr>
      <w:r w:rsidRPr="00EE7326">
        <w:rPr>
          <w:b/>
          <w:u w:val="single"/>
        </w:rPr>
        <w:t>Screenshot 2</w:t>
      </w:r>
      <w:r>
        <w:t xml:space="preserve">: This screenshot shows the definition of a sample coupon (MONSOON) in the </w:t>
      </w:r>
      <w:r w:rsidRPr="00EE7326">
        <w:rPr>
          <w:b/>
        </w:rPr>
        <w:t>New Coupon</w:t>
      </w:r>
      <w:r>
        <w:t xml:space="preserve"> screen. Here, Coupon (MONSOON) is mapped to the Plan (Plan ABC).</w:t>
      </w:r>
    </w:p>
    <w:p w14:paraId="702EAAD9" w14:textId="77777777" w:rsidR="008B559A" w:rsidRDefault="008B559A" w:rsidP="008B559A">
      <w:pPr>
        <w:pStyle w:val="BodyText"/>
      </w:pPr>
      <w:r>
        <w:rPr>
          <w:noProof/>
        </w:rPr>
        <w:drawing>
          <wp:inline distT="0" distB="0" distL="0" distR="0" wp14:anchorId="4420A565" wp14:editId="3375F074">
            <wp:extent cx="5942330" cy="6647180"/>
            <wp:effectExtent l="19050" t="19050" r="20320" b="203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Coupon.jpg"/>
                    <pic:cNvPicPr/>
                  </pic:nvPicPr>
                  <pic:blipFill>
                    <a:blip r:embed="rId57">
                      <a:extLst>
                        <a:ext uri="{28A0092B-C50C-407E-A947-70E740481C1C}">
                          <a14:useLocalDpi xmlns:a14="http://schemas.microsoft.com/office/drawing/2010/main" val="0"/>
                        </a:ext>
                      </a:extLst>
                    </a:blip>
                    <a:stretch>
                      <a:fillRect/>
                    </a:stretch>
                  </pic:blipFill>
                  <pic:spPr>
                    <a:xfrm>
                      <a:off x="0" y="0"/>
                      <a:ext cx="5942330" cy="6647180"/>
                    </a:xfrm>
                    <a:prstGeom prst="rect">
                      <a:avLst/>
                    </a:prstGeom>
                    <a:ln>
                      <a:solidFill>
                        <a:schemeClr val="bg1">
                          <a:lumMod val="75000"/>
                        </a:schemeClr>
                      </a:solidFill>
                    </a:ln>
                  </pic:spPr>
                </pic:pic>
              </a:graphicData>
            </a:graphic>
          </wp:inline>
        </w:drawing>
      </w:r>
    </w:p>
    <w:p w14:paraId="495D2C6F" w14:textId="77777777" w:rsidR="008B559A" w:rsidRDefault="008B559A" w:rsidP="008B559A">
      <w:pPr>
        <w:pStyle w:val="BodyText"/>
      </w:pPr>
    </w:p>
    <w:p w14:paraId="167E83DB" w14:textId="77777777" w:rsidR="008B559A" w:rsidRDefault="008B559A" w:rsidP="008B559A">
      <w:pPr>
        <w:pStyle w:val="BodyText"/>
      </w:pPr>
    </w:p>
    <w:p w14:paraId="0E9520C2" w14:textId="77777777" w:rsidR="008B559A" w:rsidRDefault="008B559A" w:rsidP="008B559A">
      <w:pPr>
        <w:pStyle w:val="BodyText"/>
      </w:pPr>
      <w:r w:rsidRPr="00EE7326">
        <w:rPr>
          <w:b/>
          <w:u w:val="single"/>
        </w:rPr>
        <w:t xml:space="preserve">Screenshot </w:t>
      </w:r>
      <w:r>
        <w:rPr>
          <w:b/>
          <w:u w:val="single"/>
        </w:rPr>
        <w:t>3</w:t>
      </w:r>
      <w:r>
        <w:t xml:space="preserve">: This screenshot shows the </w:t>
      </w:r>
      <w:r w:rsidRPr="00EE7326">
        <w:rPr>
          <w:b/>
        </w:rPr>
        <w:t>Coupon Distribution</w:t>
      </w:r>
      <w:r>
        <w:t xml:space="preserve"> screen for the MONSOON coupon code. </w:t>
      </w:r>
    </w:p>
    <w:p w14:paraId="0A166ECC" w14:textId="77777777" w:rsidR="008B559A" w:rsidRDefault="008B559A" w:rsidP="008B559A">
      <w:pPr>
        <w:pStyle w:val="BodyText"/>
      </w:pPr>
      <w:r>
        <w:rPr>
          <w:noProof/>
        </w:rPr>
        <w:drawing>
          <wp:inline distT="0" distB="0" distL="0" distR="0" wp14:anchorId="4E966709" wp14:editId="7AFB9663">
            <wp:extent cx="5942330" cy="3867785"/>
            <wp:effectExtent l="19050" t="19050" r="20320" b="184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pon Distn.jpg"/>
                    <pic:cNvPicPr/>
                  </pic:nvPicPr>
                  <pic:blipFill>
                    <a:blip r:embed="rId58">
                      <a:extLst>
                        <a:ext uri="{28A0092B-C50C-407E-A947-70E740481C1C}">
                          <a14:useLocalDpi xmlns:a14="http://schemas.microsoft.com/office/drawing/2010/main" val="0"/>
                        </a:ext>
                      </a:extLst>
                    </a:blip>
                    <a:stretch>
                      <a:fillRect/>
                    </a:stretch>
                  </pic:blipFill>
                  <pic:spPr>
                    <a:xfrm>
                      <a:off x="0" y="0"/>
                      <a:ext cx="5942330" cy="3867785"/>
                    </a:xfrm>
                    <a:prstGeom prst="rect">
                      <a:avLst/>
                    </a:prstGeom>
                    <a:ln>
                      <a:solidFill>
                        <a:schemeClr val="bg1">
                          <a:lumMod val="75000"/>
                        </a:schemeClr>
                      </a:solidFill>
                    </a:ln>
                  </pic:spPr>
                </pic:pic>
              </a:graphicData>
            </a:graphic>
          </wp:inline>
        </w:drawing>
      </w:r>
    </w:p>
    <w:p w14:paraId="19A5440E" w14:textId="77777777" w:rsidR="008B559A" w:rsidRDefault="008B559A" w:rsidP="008B559A">
      <w:pPr>
        <w:pStyle w:val="BodyText"/>
      </w:pPr>
      <w:r w:rsidRPr="00EE7326">
        <w:rPr>
          <w:b/>
          <w:u w:val="single"/>
        </w:rPr>
        <w:t xml:space="preserve">Screenshot </w:t>
      </w:r>
      <w:r>
        <w:rPr>
          <w:b/>
          <w:u w:val="single"/>
        </w:rPr>
        <w:t>4</w:t>
      </w:r>
      <w:r>
        <w:t xml:space="preserve">: This screenshot shows the </w:t>
      </w:r>
      <w:r w:rsidRPr="00EE7326">
        <w:rPr>
          <w:b/>
        </w:rPr>
        <w:t xml:space="preserve">Coupon </w:t>
      </w:r>
      <w:r>
        <w:rPr>
          <w:b/>
        </w:rPr>
        <w:t xml:space="preserve">Redemption </w:t>
      </w:r>
      <w:r>
        <w:t>screen for redeeming the coupon code (</w:t>
      </w:r>
      <w:r w:rsidRPr="00EE7326">
        <w:rPr>
          <w:i/>
        </w:rPr>
        <w:t>Procedure 1</w:t>
      </w:r>
      <w:r>
        <w:t xml:space="preserve">). </w:t>
      </w:r>
    </w:p>
    <w:p w14:paraId="7E28FA41" w14:textId="2572EA0F" w:rsidR="00197BF7" w:rsidRDefault="008B559A" w:rsidP="008B559A">
      <w:pPr>
        <w:pStyle w:val="BodyText"/>
        <w:sectPr w:rsidR="00197BF7" w:rsidSect="008125FE">
          <w:footerReference w:type="default" r:id="rId59"/>
          <w:footerReference w:type="first" r:id="rId60"/>
          <w:pgSz w:w="12240" w:h="15840"/>
          <w:pgMar w:top="1712" w:right="1322" w:bottom="1260" w:left="1560" w:header="936" w:footer="936" w:gutter="0"/>
          <w:pgNumType w:start="1"/>
          <w:cols w:space="720"/>
          <w:noEndnote/>
          <w:titlePg/>
          <w:docGrid w:linePitch="272"/>
        </w:sectPr>
      </w:pPr>
      <w:r>
        <w:rPr>
          <w:noProof/>
        </w:rPr>
        <w:drawing>
          <wp:inline distT="0" distB="0" distL="0" distR="0" wp14:anchorId="20C5572B" wp14:editId="4DADC232">
            <wp:extent cx="5942330" cy="2419350"/>
            <wp:effectExtent l="19050" t="19050" r="20320" b="190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pon Redemption.jpg"/>
                    <pic:cNvPicPr/>
                  </pic:nvPicPr>
                  <pic:blipFill>
                    <a:blip r:embed="rId61">
                      <a:extLst>
                        <a:ext uri="{28A0092B-C50C-407E-A947-70E740481C1C}">
                          <a14:useLocalDpi xmlns:a14="http://schemas.microsoft.com/office/drawing/2010/main" val="0"/>
                        </a:ext>
                      </a:extLst>
                    </a:blip>
                    <a:stretch>
                      <a:fillRect/>
                    </a:stretch>
                  </pic:blipFill>
                  <pic:spPr>
                    <a:xfrm>
                      <a:off x="0" y="0"/>
                      <a:ext cx="5942330" cy="2419350"/>
                    </a:xfrm>
                    <a:prstGeom prst="rect">
                      <a:avLst/>
                    </a:prstGeom>
                    <a:ln>
                      <a:solidFill>
                        <a:schemeClr val="bg1">
                          <a:lumMod val="75000"/>
                        </a:schemeClr>
                      </a:solidFill>
                    </a:ln>
                  </pic:spPr>
                </pic:pic>
              </a:graphicData>
            </a:graphic>
          </wp:inline>
        </w:drawing>
      </w:r>
    </w:p>
    <w:p w14:paraId="0645FC99" w14:textId="77777777" w:rsidR="008B559A" w:rsidRDefault="008B559A" w:rsidP="008B559A">
      <w:pPr>
        <w:pStyle w:val="BodyText"/>
      </w:pPr>
      <w:r w:rsidRPr="00EE7326">
        <w:rPr>
          <w:b/>
          <w:u w:val="single"/>
        </w:rPr>
        <w:t xml:space="preserve">Screenshot </w:t>
      </w:r>
      <w:r>
        <w:rPr>
          <w:b/>
          <w:u w:val="single"/>
        </w:rPr>
        <w:t>5</w:t>
      </w:r>
      <w:r>
        <w:t xml:space="preserve">: This screenshot shows the </w:t>
      </w:r>
      <w:r>
        <w:rPr>
          <w:b/>
        </w:rPr>
        <w:t xml:space="preserve">Service Order </w:t>
      </w:r>
      <w:r>
        <w:t>screen for redeeming the coupon code (</w:t>
      </w:r>
      <w:r w:rsidRPr="00EE7326">
        <w:rPr>
          <w:i/>
        </w:rPr>
        <w:t>Procedure 2</w:t>
      </w:r>
      <w:r>
        <w:t>):</w:t>
      </w:r>
    </w:p>
    <w:p w14:paraId="45F81E99" w14:textId="77777777" w:rsidR="008B559A" w:rsidRDefault="008B559A" w:rsidP="008B559A">
      <w:pPr>
        <w:pStyle w:val="BodyText"/>
      </w:pPr>
      <w:r w:rsidRPr="00EE7326">
        <w:rPr>
          <w:b/>
          <w:u w:val="single"/>
        </w:rPr>
        <w:t>Note</w:t>
      </w:r>
      <w:r>
        <w:t xml:space="preserve">: The distributed coupon can be redeemed from the </w:t>
      </w:r>
      <w:r w:rsidRPr="00AD642C">
        <w:rPr>
          <w:b/>
        </w:rPr>
        <w:t>Service Order</w:t>
      </w:r>
      <w:r>
        <w:t xml:space="preserve"> screen. The list of distributed applicable coupons will appear in the </w:t>
      </w:r>
      <w:r w:rsidRPr="00AD642C">
        <w:rPr>
          <w:b/>
        </w:rPr>
        <w:t>Coupons List</w:t>
      </w:r>
      <w:r>
        <w:t xml:space="preserve">. </w:t>
      </w:r>
    </w:p>
    <w:p w14:paraId="5ABAA314" w14:textId="77777777" w:rsidR="008B559A" w:rsidRDefault="008B559A" w:rsidP="008B559A">
      <w:pPr>
        <w:pStyle w:val="BodyText"/>
      </w:pPr>
      <w:r>
        <w:rPr>
          <w:noProof/>
        </w:rPr>
        <w:drawing>
          <wp:inline distT="0" distB="0" distL="0" distR="0" wp14:anchorId="1DFFCD23" wp14:editId="796D6A70">
            <wp:extent cx="5942330" cy="4479290"/>
            <wp:effectExtent l="0" t="0" r="127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 Order.jpg"/>
                    <pic:cNvPicPr/>
                  </pic:nvPicPr>
                  <pic:blipFill>
                    <a:blip r:embed="rId62">
                      <a:extLst>
                        <a:ext uri="{28A0092B-C50C-407E-A947-70E740481C1C}">
                          <a14:useLocalDpi xmlns:a14="http://schemas.microsoft.com/office/drawing/2010/main" val="0"/>
                        </a:ext>
                      </a:extLst>
                    </a:blip>
                    <a:stretch>
                      <a:fillRect/>
                    </a:stretch>
                  </pic:blipFill>
                  <pic:spPr>
                    <a:xfrm>
                      <a:off x="0" y="0"/>
                      <a:ext cx="5942330" cy="4479290"/>
                    </a:xfrm>
                    <a:prstGeom prst="rect">
                      <a:avLst/>
                    </a:prstGeom>
                  </pic:spPr>
                </pic:pic>
              </a:graphicData>
            </a:graphic>
          </wp:inline>
        </w:drawing>
      </w:r>
    </w:p>
    <w:p w14:paraId="3E40A66E" w14:textId="77777777" w:rsidR="00212183" w:rsidRDefault="00212183" w:rsidP="008B559A">
      <w:pPr>
        <w:pStyle w:val="BodyText"/>
        <w:rPr>
          <w:b/>
          <w:u w:val="single"/>
        </w:rPr>
      </w:pPr>
    </w:p>
    <w:p w14:paraId="0A56166B" w14:textId="77777777" w:rsidR="00212183" w:rsidRDefault="00212183" w:rsidP="008B559A">
      <w:pPr>
        <w:pStyle w:val="BodyText"/>
        <w:rPr>
          <w:b/>
          <w:u w:val="single"/>
        </w:rPr>
      </w:pPr>
    </w:p>
    <w:p w14:paraId="1C714FE0" w14:textId="77777777" w:rsidR="00212183" w:rsidRDefault="00212183" w:rsidP="008B559A">
      <w:pPr>
        <w:pStyle w:val="BodyText"/>
        <w:rPr>
          <w:b/>
          <w:u w:val="single"/>
        </w:rPr>
      </w:pPr>
    </w:p>
    <w:p w14:paraId="2207A967" w14:textId="77777777" w:rsidR="00212183" w:rsidRDefault="00212183" w:rsidP="008B559A">
      <w:pPr>
        <w:pStyle w:val="BodyText"/>
        <w:rPr>
          <w:b/>
          <w:u w:val="single"/>
        </w:rPr>
      </w:pPr>
    </w:p>
    <w:p w14:paraId="075E7C9B" w14:textId="77777777" w:rsidR="00212183" w:rsidRDefault="00212183" w:rsidP="008B559A">
      <w:pPr>
        <w:pStyle w:val="BodyText"/>
        <w:rPr>
          <w:b/>
          <w:u w:val="single"/>
        </w:rPr>
      </w:pPr>
    </w:p>
    <w:p w14:paraId="0860E635" w14:textId="77777777" w:rsidR="00212183" w:rsidRDefault="00212183" w:rsidP="008B559A">
      <w:pPr>
        <w:pStyle w:val="BodyText"/>
        <w:rPr>
          <w:b/>
          <w:u w:val="single"/>
        </w:rPr>
      </w:pPr>
    </w:p>
    <w:p w14:paraId="26705B22" w14:textId="77777777" w:rsidR="00212183" w:rsidRDefault="00212183" w:rsidP="008B559A">
      <w:pPr>
        <w:pStyle w:val="BodyText"/>
        <w:rPr>
          <w:b/>
          <w:u w:val="single"/>
        </w:rPr>
      </w:pPr>
    </w:p>
    <w:p w14:paraId="450F2BC1" w14:textId="5FADB7C8" w:rsidR="008B559A" w:rsidRDefault="008B559A" w:rsidP="008B559A">
      <w:pPr>
        <w:pStyle w:val="BodyText"/>
      </w:pPr>
      <w:r w:rsidRPr="00EE7326">
        <w:rPr>
          <w:b/>
          <w:u w:val="single"/>
        </w:rPr>
        <w:t xml:space="preserve">Screenshot </w:t>
      </w:r>
      <w:r>
        <w:rPr>
          <w:b/>
          <w:u w:val="single"/>
        </w:rPr>
        <w:t>6</w:t>
      </w:r>
      <w:r>
        <w:t xml:space="preserve">: This screenshot shows the </w:t>
      </w:r>
      <w:r w:rsidRPr="00AD642C">
        <w:rPr>
          <w:b/>
        </w:rPr>
        <w:t>Coupons List</w:t>
      </w:r>
      <w:r>
        <w:t xml:space="preserve"> dialog box after clicking the </w:t>
      </w:r>
      <w:r>
        <w:rPr>
          <w:noProof/>
        </w:rPr>
        <w:drawing>
          <wp:inline distT="0" distB="0" distL="0" distR="0" wp14:anchorId="759949C3" wp14:editId="14AFC071">
            <wp:extent cx="146649" cy="146649"/>
            <wp:effectExtent l="19050" t="19050" r="25400" b="2540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146237" cy="146237"/>
                    </a:xfrm>
                    <a:prstGeom prst="rect">
                      <a:avLst/>
                    </a:prstGeom>
                    <a:ln>
                      <a:solidFill>
                        <a:schemeClr val="bg1">
                          <a:lumMod val="75000"/>
                        </a:schemeClr>
                      </a:solidFill>
                    </a:ln>
                  </pic:spPr>
                </pic:pic>
              </a:graphicData>
            </a:graphic>
          </wp:inline>
        </w:drawing>
      </w:r>
      <w:r>
        <w:t xml:space="preserve"> Icon</w:t>
      </w:r>
    </w:p>
    <w:p w14:paraId="720E5DC2" w14:textId="77777777" w:rsidR="008B559A" w:rsidRDefault="008B559A" w:rsidP="008B559A">
      <w:pPr>
        <w:pStyle w:val="BodyText"/>
      </w:pPr>
      <w:r>
        <w:rPr>
          <w:noProof/>
        </w:rPr>
        <w:drawing>
          <wp:inline distT="0" distB="0" distL="0" distR="0" wp14:anchorId="3576799B" wp14:editId="1D23FEE3">
            <wp:extent cx="4002656" cy="198806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pon List.jpg"/>
                    <pic:cNvPicPr/>
                  </pic:nvPicPr>
                  <pic:blipFill>
                    <a:blip r:embed="rId64">
                      <a:extLst>
                        <a:ext uri="{28A0092B-C50C-407E-A947-70E740481C1C}">
                          <a14:useLocalDpi xmlns:a14="http://schemas.microsoft.com/office/drawing/2010/main" val="0"/>
                        </a:ext>
                      </a:extLst>
                    </a:blip>
                    <a:stretch>
                      <a:fillRect/>
                    </a:stretch>
                  </pic:blipFill>
                  <pic:spPr>
                    <a:xfrm>
                      <a:off x="0" y="0"/>
                      <a:ext cx="4009989" cy="1991711"/>
                    </a:xfrm>
                    <a:prstGeom prst="rect">
                      <a:avLst/>
                    </a:prstGeom>
                  </pic:spPr>
                </pic:pic>
              </a:graphicData>
            </a:graphic>
          </wp:inline>
        </w:drawing>
      </w:r>
    </w:p>
    <w:p w14:paraId="2C2FC2BB" w14:textId="77777777" w:rsidR="008B559A" w:rsidRDefault="008B559A" w:rsidP="008B559A">
      <w:pPr>
        <w:pStyle w:val="BodyText"/>
      </w:pPr>
      <w:r w:rsidRPr="00EE7326">
        <w:rPr>
          <w:b/>
          <w:u w:val="single"/>
        </w:rPr>
        <w:t xml:space="preserve">Screenshot </w:t>
      </w:r>
      <w:r>
        <w:rPr>
          <w:b/>
          <w:u w:val="single"/>
        </w:rPr>
        <w:t>7</w:t>
      </w:r>
      <w:r>
        <w:t xml:space="preserve">: This screenshot shows the Service Order screen after the application of the distributed coupon i.e. MONSOON. </w:t>
      </w:r>
    </w:p>
    <w:p w14:paraId="50550356" w14:textId="0B9E6F99" w:rsidR="0020475A" w:rsidRDefault="008B559A" w:rsidP="008B559A">
      <w:pPr>
        <w:pStyle w:val="BodyText"/>
        <w:sectPr w:rsidR="0020475A" w:rsidSect="008125FE">
          <w:footerReference w:type="default" r:id="rId65"/>
          <w:footerReference w:type="first" r:id="rId66"/>
          <w:pgSz w:w="12240" w:h="15840"/>
          <w:pgMar w:top="1712" w:right="1322" w:bottom="1260" w:left="1560" w:header="936" w:footer="936" w:gutter="0"/>
          <w:pgNumType w:start="1"/>
          <w:cols w:space="720"/>
          <w:noEndnote/>
          <w:titlePg/>
          <w:docGrid w:linePitch="272"/>
        </w:sectPr>
      </w:pPr>
      <w:r>
        <w:rPr>
          <w:noProof/>
        </w:rPr>
        <w:drawing>
          <wp:inline distT="0" distB="0" distL="0" distR="0" wp14:anchorId="08F5FA33" wp14:editId="5F8C1EB0">
            <wp:extent cx="5942330" cy="5003800"/>
            <wp:effectExtent l="19050" t="19050" r="20320" b="2540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 Order 2.jpg"/>
                    <pic:cNvPicPr/>
                  </pic:nvPicPr>
                  <pic:blipFill>
                    <a:blip r:embed="rId67">
                      <a:extLst>
                        <a:ext uri="{28A0092B-C50C-407E-A947-70E740481C1C}">
                          <a14:useLocalDpi xmlns:a14="http://schemas.microsoft.com/office/drawing/2010/main" val="0"/>
                        </a:ext>
                      </a:extLst>
                    </a:blip>
                    <a:stretch>
                      <a:fillRect/>
                    </a:stretch>
                  </pic:blipFill>
                  <pic:spPr>
                    <a:xfrm>
                      <a:off x="0" y="0"/>
                      <a:ext cx="5942330" cy="5003800"/>
                    </a:xfrm>
                    <a:prstGeom prst="rect">
                      <a:avLst/>
                    </a:prstGeom>
                    <a:ln>
                      <a:solidFill>
                        <a:schemeClr val="bg1">
                          <a:lumMod val="75000"/>
                        </a:schemeClr>
                      </a:solidFill>
                    </a:ln>
                  </pic:spPr>
                </pic:pic>
              </a:graphicData>
            </a:graphic>
          </wp:inline>
        </w:drawing>
      </w:r>
    </w:p>
    <w:p w14:paraId="4F8B8BC4" w14:textId="77777777" w:rsidR="008B559A" w:rsidRDefault="008B559A" w:rsidP="00496989">
      <w:pPr>
        <w:pStyle w:val="Heading2"/>
      </w:pPr>
      <w:bookmarkStart w:id="16" w:name="_Toc80104445"/>
      <w:bookmarkStart w:id="17" w:name="_Toc122957700"/>
      <w:r>
        <w:t>Event</w:t>
      </w:r>
      <w:bookmarkEnd w:id="16"/>
      <w:bookmarkEnd w:id="17"/>
    </w:p>
    <w:p w14:paraId="377DCA2D" w14:textId="77777777" w:rsidR="008B559A" w:rsidRDefault="008B559A" w:rsidP="008B559A">
      <w:pPr>
        <w:pStyle w:val="BodyText"/>
      </w:pPr>
      <w:r>
        <w:t xml:space="preserve">The Coupon codes can be applied to the Events as well. </w:t>
      </w:r>
    </w:p>
    <w:p w14:paraId="6FC1F05E" w14:textId="77777777" w:rsidR="008B559A" w:rsidRDefault="008B559A" w:rsidP="008B559A">
      <w:pPr>
        <w:pStyle w:val="BodyText"/>
      </w:pPr>
      <w:r w:rsidRPr="00A145F8">
        <w:t xml:space="preserve">Events are broadcast items or video contents scheduled </w:t>
      </w:r>
      <w:r>
        <w:t>for</w:t>
      </w:r>
      <w:r w:rsidRPr="00A145F8">
        <w:t xml:space="preserve"> broadcasting on a particular date and time</w:t>
      </w:r>
      <w:r>
        <w:t xml:space="preserve"> for a particular time period</w:t>
      </w:r>
      <w:r w:rsidRPr="00A145F8">
        <w:t>. Valid events are the contents sold/provisioned as a single unit to the customer obtaining on demand services like P</w:t>
      </w:r>
      <w:r>
        <w:t>ay per View (</w:t>
      </w:r>
      <w:r w:rsidRPr="00A145F8">
        <w:t>P</w:t>
      </w:r>
      <w:r>
        <w:t>P</w:t>
      </w:r>
      <w:r w:rsidRPr="00A145F8">
        <w:t>V</w:t>
      </w:r>
      <w:r>
        <w:t>)</w:t>
      </w:r>
      <w:r w:rsidRPr="00A145F8">
        <w:t xml:space="preserve"> or V</w:t>
      </w:r>
      <w:r>
        <w:t>ideo on Demand (V</w:t>
      </w:r>
      <w:r w:rsidRPr="00A145F8">
        <w:t>OD</w:t>
      </w:r>
      <w:r>
        <w:t>)</w:t>
      </w:r>
      <w:r w:rsidRPr="00A145F8">
        <w:t>.</w:t>
      </w:r>
    </w:p>
    <w:p w14:paraId="7E2F460C" w14:textId="77777777" w:rsidR="008B559A" w:rsidRDefault="008B559A" w:rsidP="008B559A">
      <w:pPr>
        <w:pStyle w:val="BodyText"/>
      </w:pPr>
      <w:r w:rsidRPr="001F159B">
        <w:rPr>
          <w:b/>
        </w:rPr>
        <w:t>Example</w:t>
      </w:r>
      <w:r>
        <w:t xml:space="preserve">: Movies, Live program events, TV </w:t>
      </w:r>
      <w:r w:rsidR="00E93B67">
        <w:t xml:space="preserve">Reality </w:t>
      </w:r>
      <w:r>
        <w:t>shows, etc.</w:t>
      </w:r>
    </w:p>
    <w:p w14:paraId="769F3CF5" w14:textId="77777777" w:rsidR="00E93B67" w:rsidRDefault="008B559A" w:rsidP="00E93B67">
      <w:pPr>
        <w:pStyle w:val="BodyText"/>
      </w:pPr>
      <w:r>
        <w:t xml:space="preserve">The definition of coupons for the </w:t>
      </w:r>
      <w:r w:rsidRPr="00A145F8">
        <w:rPr>
          <w:b/>
        </w:rPr>
        <w:t>Events</w:t>
      </w:r>
      <w:r>
        <w:t xml:space="preserve"> is same as the </w:t>
      </w:r>
      <w:r w:rsidRPr="00A145F8">
        <w:rPr>
          <w:b/>
        </w:rPr>
        <w:t>Subscription</w:t>
      </w:r>
      <w:r>
        <w:t xml:space="preserve"> (discussed above) but with </w:t>
      </w:r>
      <w:r w:rsidR="00E93B67">
        <w:t>an a</w:t>
      </w:r>
      <w:r>
        <w:t xml:space="preserve">dditional </w:t>
      </w:r>
      <w:r w:rsidR="00E93B67">
        <w:t xml:space="preserve">event-based section </w:t>
      </w:r>
      <w:r w:rsidR="00E93B67" w:rsidRPr="00E93B67">
        <w:rPr>
          <w:b/>
        </w:rPr>
        <w:t>Gift/Freebies Product</w:t>
      </w:r>
      <w:r w:rsidR="00E93B67">
        <w:t>.</w:t>
      </w:r>
    </w:p>
    <w:p w14:paraId="55F273EB" w14:textId="77777777" w:rsidR="00E93B67" w:rsidRDefault="00E93B67" w:rsidP="00E93B67">
      <w:pPr>
        <w:pStyle w:val="BodyText"/>
        <w:numPr>
          <w:ilvl w:val="0"/>
          <w:numId w:val="25"/>
        </w:numPr>
      </w:pPr>
      <w:r>
        <w:t xml:space="preserve">In the </w:t>
      </w:r>
      <w:r w:rsidRPr="00E93B67">
        <w:rPr>
          <w:b/>
        </w:rPr>
        <w:t>Gift/Freebies Product</w:t>
      </w:r>
      <w:r>
        <w:t xml:space="preserve"> section, enter the event name in the </w:t>
      </w:r>
      <w:r w:rsidRPr="00E93B67">
        <w:rPr>
          <w:b/>
        </w:rPr>
        <w:t>Search Product</w:t>
      </w:r>
      <w:r>
        <w:t xml:space="preserve"> box to offer the product as Gift or a Freebie.</w:t>
      </w:r>
    </w:p>
    <w:p w14:paraId="5155F462" w14:textId="77777777" w:rsidR="008B559A" w:rsidRDefault="00E93B67" w:rsidP="00E93B67">
      <w:pPr>
        <w:pStyle w:val="BodyText"/>
        <w:ind w:left="720"/>
      </w:pPr>
      <w:r>
        <w:rPr>
          <w:noProof/>
        </w:rPr>
        <w:drawing>
          <wp:inline distT="0" distB="0" distL="0" distR="0" wp14:anchorId="1D822D91" wp14:editId="261ACF2C">
            <wp:extent cx="4976769" cy="4667250"/>
            <wp:effectExtent l="19050" t="19050" r="14605"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 Coupon.png"/>
                    <pic:cNvPicPr/>
                  </pic:nvPicPr>
                  <pic:blipFill>
                    <a:blip r:embed="rId68">
                      <a:extLst>
                        <a:ext uri="{28A0092B-C50C-407E-A947-70E740481C1C}">
                          <a14:useLocalDpi xmlns:a14="http://schemas.microsoft.com/office/drawing/2010/main" val="0"/>
                        </a:ext>
                      </a:extLst>
                    </a:blip>
                    <a:stretch>
                      <a:fillRect/>
                    </a:stretch>
                  </pic:blipFill>
                  <pic:spPr>
                    <a:xfrm>
                      <a:off x="0" y="0"/>
                      <a:ext cx="4978057" cy="4668458"/>
                    </a:xfrm>
                    <a:prstGeom prst="rect">
                      <a:avLst/>
                    </a:prstGeom>
                    <a:ln>
                      <a:solidFill>
                        <a:schemeClr val="bg1">
                          <a:lumMod val="75000"/>
                        </a:schemeClr>
                      </a:solidFill>
                    </a:ln>
                  </pic:spPr>
                </pic:pic>
              </a:graphicData>
            </a:graphic>
          </wp:inline>
        </w:drawing>
      </w:r>
      <w:r>
        <w:t xml:space="preserve"> </w:t>
      </w:r>
    </w:p>
    <w:p w14:paraId="698D30A9" w14:textId="7B1EAE85" w:rsidR="008B559A" w:rsidRPr="006345A0" w:rsidRDefault="00E93B67" w:rsidP="008B559A">
      <w:pPr>
        <w:pStyle w:val="ListBullet2"/>
        <w:numPr>
          <w:ilvl w:val="0"/>
          <w:numId w:val="0"/>
        </w:numPr>
        <w:spacing w:before="0"/>
        <w:ind w:left="360"/>
        <w:rPr>
          <w:i/>
          <w:sz w:val="22"/>
          <w:szCs w:val="22"/>
        </w:rPr>
      </w:pPr>
      <w:r>
        <w:rPr>
          <w:i/>
          <w:sz w:val="22"/>
          <w:szCs w:val="22"/>
        </w:rPr>
        <w:t xml:space="preserve">   </w:t>
      </w:r>
      <w:r w:rsidR="008B559A" w:rsidRPr="006345A0">
        <w:rPr>
          <w:i/>
          <w:sz w:val="22"/>
          <w:szCs w:val="22"/>
        </w:rPr>
        <w:t xml:space="preserve">Screenshot showing the </w:t>
      </w:r>
      <w:r>
        <w:rPr>
          <w:i/>
          <w:sz w:val="22"/>
          <w:szCs w:val="22"/>
        </w:rPr>
        <w:t xml:space="preserve">sample </w:t>
      </w:r>
      <w:r w:rsidR="008B559A" w:rsidRPr="006345A0">
        <w:rPr>
          <w:i/>
          <w:sz w:val="22"/>
          <w:szCs w:val="22"/>
        </w:rPr>
        <w:t xml:space="preserve">definition of the </w:t>
      </w:r>
      <w:r>
        <w:rPr>
          <w:i/>
          <w:sz w:val="22"/>
          <w:szCs w:val="22"/>
        </w:rPr>
        <w:t>c</w:t>
      </w:r>
      <w:r w:rsidR="008B559A" w:rsidRPr="006345A0">
        <w:rPr>
          <w:i/>
          <w:sz w:val="22"/>
          <w:szCs w:val="22"/>
        </w:rPr>
        <w:t xml:space="preserve">oupon </w:t>
      </w:r>
      <w:r w:rsidR="008B559A">
        <w:rPr>
          <w:i/>
          <w:sz w:val="22"/>
          <w:szCs w:val="22"/>
        </w:rPr>
        <w:t>(</w:t>
      </w:r>
      <w:r>
        <w:rPr>
          <w:i/>
          <w:sz w:val="22"/>
          <w:szCs w:val="22"/>
        </w:rPr>
        <w:t>EVENTZEE</w:t>
      </w:r>
      <w:r w:rsidR="008B559A">
        <w:rPr>
          <w:i/>
          <w:sz w:val="22"/>
          <w:szCs w:val="22"/>
        </w:rPr>
        <w:t xml:space="preserve">) </w:t>
      </w:r>
      <w:r>
        <w:rPr>
          <w:i/>
          <w:sz w:val="22"/>
          <w:szCs w:val="22"/>
        </w:rPr>
        <w:t>for the Event</w:t>
      </w:r>
    </w:p>
    <w:p w14:paraId="6890B429" w14:textId="77777777" w:rsidR="008B559A" w:rsidRDefault="008B559A" w:rsidP="00496989">
      <w:pPr>
        <w:pStyle w:val="Heading2"/>
      </w:pPr>
      <w:bookmarkStart w:id="18" w:name="_Toc80104446"/>
      <w:bookmarkStart w:id="19" w:name="_Toc122957701"/>
      <w:r>
        <w:t>Coupons Priority Order</w:t>
      </w:r>
      <w:bookmarkEnd w:id="18"/>
      <w:bookmarkEnd w:id="19"/>
    </w:p>
    <w:p w14:paraId="125C70E6" w14:textId="77777777" w:rsidR="008B559A" w:rsidRPr="005F29D2" w:rsidRDefault="008B559A" w:rsidP="008B559A">
      <w:pPr>
        <w:pStyle w:val="BodyText"/>
      </w:pPr>
      <w:r w:rsidRPr="005F29D2">
        <w:t xml:space="preserve">In case, if there are multiple coupons defined for a particular period, </w:t>
      </w:r>
      <w:r>
        <w:t xml:space="preserve">and if the Customer is eligible for multiple coupons, </w:t>
      </w:r>
      <w:r w:rsidRPr="005F29D2">
        <w:t xml:space="preserve">then the system considers only one coupon to apply for the Customer. </w:t>
      </w:r>
    </w:p>
    <w:p w14:paraId="7F63DF86" w14:textId="77777777" w:rsidR="008B559A" w:rsidRPr="005F29D2" w:rsidRDefault="008B559A" w:rsidP="008B559A">
      <w:pPr>
        <w:pStyle w:val="BodyText"/>
      </w:pPr>
      <w:r w:rsidRPr="005F29D2">
        <w:t xml:space="preserve">The selection of the coupon is done based on the Coupons Priority Order. </w:t>
      </w:r>
    </w:p>
    <w:p w14:paraId="35830BD2" w14:textId="77777777" w:rsidR="008B559A" w:rsidRPr="005F29D2" w:rsidRDefault="008B559A" w:rsidP="008B559A">
      <w:pPr>
        <w:pStyle w:val="BodyText"/>
        <w:rPr>
          <w:b/>
          <w:u w:val="single"/>
        </w:rPr>
      </w:pPr>
      <w:r w:rsidRPr="005F29D2">
        <w:rPr>
          <w:b/>
          <w:u w:val="single"/>
        </w:rPr>
        <w:t>Priority Order:</w:t>
      </w:r>
    </w:p>
    <w:p w14:paraId="7F693FBE" w14:textId="77777777" w:rsidR="008B559A" w:rsidRPr="005F29D2" w:rsidRDefault="008B559A" w:rsidP="008B559A">
      <w:pPr>
        <w:pStyle w:val="BodyText"/>
        <w:spacing w:before="0"/>
        <w:rPr>
          <w:b/>
          <w:u w:val="single"/>
        </w:rPr>
      </w:pPr>
    </w:p>
    <w:p w14:paraId="03BF4EAB" w14:textId="77777777" w:rsidR="008B559A" w:rsidRPr="003549C8" w:rsidRDefault="008B559A" w:rsidP="002D654D">
      <w:pPr>
        <w:pStyle w:val="ListNumber"/>
        <w:numPr>
          <w:ilvl w:val="0"/>
          <w:numId w:val="24"/>
        </w:numPr>
        <w:ind w:left="540"/>
      </w:pPr>
      <w:r w:rsidRPr="003549C8">
        <w:t>Birthday</w:t>
      </w:r>
    </w:p>
    <w:p w14:paraId="5D39A64C" w14:textId="77777777" w:rsidR="008B559A" w:rsidRPr="003549C8" w:rsidRDefault="008B559A" w:rsidP="008B559A">
      <w:pPr>
        <w:pStyle w:val="ListNumber"/>
        <w:ind w:left="540"/>
      </w:pPr>
      <w:r w:rsidRPr="003549C8">
        <w:t>Payment Coupon</w:t>
      </w:r>
    </w:p>
    <w:p w14:paraId="07ADA9F3" w14:textId="77777777" w:rsidR="008B559A" w:rsidRPr="003549C8" w:rsidRDefault="008B559A" w:rsidP="008B559A">
      <w:pPr>
        <w:pStyle w:val="ListNumber"/>
        <w:ind w:left="540"/>
      </w:pPr>
      <w:r w:rsidRPr="003549C8">
        <w:t xml:space="preserve">Charge Coupon (Discount Amount) </w:t>
      </w:r>
    </w:p>
    <w:p w14:paraId="2C5D77D1" w14:textId="77777777" w:rsidR="008B559A" w:rsidRPr="003549C8" w:rsidRDefault="008B559A" w:rsidP="008B559A">
      <w:pPr>
        <w:pStyle w:val="ListNumber"/>
        <w:ind w:left="540"/>
      </w:pPr>
      <w:r w:rsidRPr="003549C8">
        <w:t>Charge Coupon (Discount Percentage)</w:t>
      </w:r>
    </w:p>
    <w:p w14:paraId="18CA4AAB" w14:textId="77777777" w:rsidR="008B559A" w:rsidRPr="005F29D2" w:rsidRDefault="008B559A" w:rsidP="008B559A">
      <w:pPr>
        <w:pStyle w:val="ListNumber"/>
        <w:numPr>
          <w:ilvl w:val="0"/>
          <w:numId w:val="0"/>
        </w:numPr>
        <w:spacing w:before="0"/>
        <w:ind w:left="540"/>
      </w:pPr>
    </w:p>
    <w:p w14:paraId="239F4F60" w14:textId="77777777" w:rsidR="008B559A" w:rsidRPr="005F29D2" w:rsidRDefault="008B559A" w:rsidP="008B559A">
      <w:pPr>
        <w:pStyle w:val="BodyText"/>
      </w:pPr>
      <w:r w:rsidRPr="005F29D2">
        <w:rPr>
          <w:b/>
        </w:rPr>
        <w:t>Inference</w:t>
      </w:r>
      <w:r w:rsidRPr="005F29D2">
        <w:t>:</w:t>
      </w:r>
    </w:p>
    <w:p w14:paraId="31B4D3C4" w14:textId="77777777" w:rsidR="008B559A" w:rsidRPr="005F29D2" w:rsidRDefault="008B559A" w:rsidP="008B559A">
      <w:pPr>
        <w:pStyle w:val="BodyText"/>
        <w:spacing w:before="0" w:line="200" w:lineRule="exact"/>
      </w:pPr>
    </w:p>
    <w:p w14:paraId="012CE165" w14:textId="77777777" w:rsidR="008B559A" w:rsidRPr="005F29D2" w:rsidRDefault="008B559A" w:rsidP="008B559A">
      <w:pPr>
        <w:pStyle w:val="ListBullet2"/>
        <w:tabs>
          <w:tab w:val="clear" w:pos="2880"/>
        </w:tabs>
        <w:ind w:left="720"/>
      </w:pPr>
      <w:r w:rsidRPr="005F29D2">
        <w:t xml:space="preserve">The </w:t>
      </w:r>
      <w:r w:rsidRPr="005F29D2">
        <w:rPr>
          <w:b/>
        </w:rPr>
        <w:t>Birthday</w:t>
      </w:r>
      <w:r w:rsidRPr="005F29D2">
        <w:t xml:space="preserve"> Coupon is given the highest precedence over the rest of Coupons in the System. In other words, if the Customer has any Coupon Code (E.g. </w:t>
      </w:r>
      <w:r w:rsidRPr="005F29D2">
        <w:rPr>
          <w:b/>
          <w:i/>
        </w:rPr>
        <w:t>Payment</w:t>
      </w:r>
      <w:r w:rsidRPr="005F29D2">
        <w:t xml:space="preserve"> Coupon Code) and also if his birthday falls in the same period of the transaction, then the </w:t>
      </w:r>
      <w:r w:rsidRPr="005F29D2">
        <w:rPr>
          <w:i/>
        </w:rPr>
        <w:t>Birthday</w:t>
      </w:r>
      <w:r w:rsidRPr="005F29D2">
        <w:t xml:space="preserve"> Coupon Code will take the precedence over the </w:t>
      </w:r>
      <w:r w:rsidRPr="005F29D2">
        <w:rPr>
          <w:i/>
        </w:rPr>
        <w:t>Payment</w:t>
      </w:r>
      <w:r w:rsidRPr="005F29D2">
        <w:t xml:space="preserve"> Coupon Code and only Birthday Coupon is applied.</w:t>
      </w:r>
    </w:p>
    <w:p w14:paraId="50133FE0" w14:textId="77777777" w:rsidR="0020475A" w:rsidRDefault="008B559A" w:rsidP="008B559A">
      <w:pPr>
        <w:pStyle w:val="ListBullet2"/>
        <w:tabs>
          <w:tab w:val="clear" w:pos="2880"/>
        </w:tabs>
        <w:ind w:left="720"/>
        <w:sectPr w:rsidR="0020475A" w:rsidSect="008125FE">
          <w:footerReference w:type="default" r:id="rId69"/>
          <w:footerReference w:type="first" r:id="rId70"/>
          <w:pgSz w:w="12240" w:h="15840"/>
          <w:pgMar w:top="1712" w:right="1322" w:bottom="1260" w:left="1560" w:header="936" w:footer="936" w:gutter="0"/>
          <w:pgNumType w:start="1"/>
          <w:cols w:space="720"/>
          <w:noEndnote/>
          <w:titlePg/>
          <w:docGrid w:linePitch="272"/>
        </w:sectPr>
      </w:pPr>
      <w:r w:rsidRPr="005F29D2">
        <w:t xml:space="preserve">If there are multiple </w:t>
      </w:r>
      <w:r w:rsidRPr="005F29D2">
        <w:rPr>
          <w:b/>
        </w:rPr>
        <w:t>Charge</w:t>
      </w:r>
      <w:r w:rsidRPr="005F29D2">
        <w:t xml:space="preserve"> Coupons in the System, then the System treats </w:t>
      </w:r>
      <w:r w:rsidRPr="005F29D2">
        <w:rPr>
          <w:i/>
        </w:rPr>
        <w:t xml:space="preserve">Discount Amount </w:t>
      </w:r>
      <w:r w:rsidRPr="005F29D2">
        <w:t xml:space="preserve">as a priority over the </w:t>
      </w:r>
      <w:r w:rsidRPr="005F29D2">
        <w:rPr>
          <w:i/>
        </w:rPr>
        <w:t>Discount Percentage</w:t>
      </w:r>
      <w:r w:rsidRPr="005F29D2">
        <w:t xml:space="preserve">. </w:t>
      </w:r>
    </w:p>
    <w:p w14:paraId="5384E2F7" w14:textId="2276A87A" w:rsidR="008B559A" w:rsidRDefault="002B469E" w:rsidP="00496989">
      <w:pPr>
        <w:pStyle w:val="Heading2"/>
      </w:pPr>
      <w:bookmarkStart w:id="20" w:name="_Toc80104447"/>
      <w:bookmarkStart w:id="21" w:name="_Toc122957702"/>
      <w:r>
        <w:t>R</w:t>
      </w:r>
      <w:r w:rsidR="008B559A">
        <w:t>edeeming the Coupon</w:t>
      </w:r>
      <w:bookmarkEnd w:id="20"/>
      <w:bookmarkEnd w:id="21"/>
    </w:p>
    <w:p w14:paraId="2C040578" w14:textId="77777777" w:rsidR="008B559A" w:rsidRDefault="008B559A" w:rsidP="008B559A">
      <w:pPr>
        <w:pStyle w:val="BodyText"/>
      </w:pPr>
      <w:r>
        <w:t xml:space="preserve">In order to redeem the defined Coupon, the Customer should follow the below steps. The Coupon is redeemed from the Self-Care Portal. </w:t>
      </w:r>
    </w:p>
    <w:p w14:paraId="3152A5C2" w14:textId="77777777" w:rsidR="008B559A" w:rsidRDefault="008B559A" w:rsidP="008B559A">
      <w:pPr>
        <w:pStyle w:val="BodyText"/>
      </w:pPr>
      <w:r>
        <w:t>The Coupon can be redeemed by the Customer from two places in the Self-Care Portal.</w:t>
      </w:r>
    </w:p>
    <w:p w14:paraId="4AADE329" w14:textId="77777777" w:rsidR="008B559A" w:rsidRDefault="008B559A" w:rsidP="008B559A">
      <w:pPr>
        <w:pStyle w:val="BodyText"/>
        <w:spacing w:before="0" w:line="200" w:lineRule="exact"/>
      </w:pPr>
    </w:p>
    <w:p w14:paraId="0BF07404" w14:textId="77777777" w:rsidR="008B559A" w:rsidRDefault="008B559A" w:rsidP="008B559A">
      <w:pPr>
        <w:pStyle w:val="ListBullet2"/>
        <w:tabs>
          <w:tab w:val="clear" w:pos="2880"/>
          <w:tab w:val="num" w:pos="540"/>
          <w:tab w:val="left" w:pos="1170"/>
        </w:tabs>
        <w:ind w:left="540"/>
      </w:pPr>
      <w:r w:rsidRPr="000929B9">
        <w:rPr>
          <w:b/>
        </w:rPr>
        <w:t>Manage Subscription</w:t>
      </w:r>
      <w:r>
        <w:t xml:space="preserve"> Screen </w:t>
      </w:r>
    </w:p>
    <w:p w14:paraId="229F61F2" w14:textId="77777777" w:rsidR="008B559A" w:rsidRDefault="008B559A" w:rsidP="008B559A">
      <w:pPr>
        <w:pStyle w:val="ListBullet2"/>
        <w:tabs>
          <w:tab w:val="clear" w:pos="2880"/>
          <w:tab w:val="num" w:pos="540"/>
          <w:tab w:val="left" w:pos="1170"/>
        </w:tabs>
        <w:ind w:left="540"/>
      </w:pPr>
      <w:r w:rsidRPr="000929B9">
        <w:rPr>
          <w:b/>
        </w:rPr>
        <w:t xml:space="preserve">Sign-up </w:t>
      </w:r>
      <w:r>
        <w:t>Screen</w:t>
      </w:r>
    </w:p>
    <w:p w14:paraId="577D45FF" w14:textId="77777777" w:rsidR="008B559A" w:rsidRPr="00FE663F" w:rsidRDefault="008B559A" w:rsidP="008B559A">
      <w:pPr>
        <w:pStyle w:val="Heading3"/>
      </w:pPr>
      <w:bookmarkStart w:id="22" w:name="_Toc80104448"/>
      <w:bookmarkStart w:id="23" w:name="_Toc122957703"/>
      <w:r w:rsidRPr="00FE663F">
        <w:t>Manage Subscription</w:t>
      </w:r>
      <w:bookmarkEnd w:id="22"/>
      <w:bookmarkEnd w:id="23"/>
      <w:r w:rsidRPr="00FE663F">
        <w:t xml:space="preserve"> </w:t>
      </w:r>
    </w:p>
    <w:p w14:paraId="7BF3339B" w14:textId="77777777" w:rsidR="008B559A" w:rsidRDefault="008B559A" w:rsidP="008B559A">
      <w:pPr>
        <w:pStyle w:val="BodyText"/>
      </w:pPr>
      <w:r>
        <w:t xml:space="preserve">The </w:t>
      </w:r>
      <w:r w:rsidRPr="00EE0B09">
        <w:rPr>
          <w:b/>
        </w:rPr>
        <w:t>Manage Subscription</w:t>
      </w:r>
      <w:r>
        <w:t xml:space="preserve"> screen is used to book a new Plan order or to renew the existing Plan. </w:t>
      </w:r>
    </w:p>
    <w:p w14:paraId="3C0FB7B2" w14:textId="77777777" w:rsidR="008B559A" w:rsidRDefault="008B559A" w:rsidP="008B559A">
      <w:pPr>
        <w:pStyle w:val="ProcedureSubHeading"/>
      </w:pPr>
      <w:r>
        <w:t>Follow these steps:</w:t>
      </w:r>
    </w:p>
    <w:p w14:paraId="42070134" w14:textId="77777777" w:rsidR="008B559A" w:rsidRDefault="008B559A" w:rsidP="002D654D">
      <w:pPr>
        <w:pStyle w:val="ListNumber"/>
        <w:numPr>
          <w:ilvl w:val="0"/>
          <w:numId w:val="21"/>
        </w:numPr>
        <w:tabs>
          <w:tab w:val="clear" w:pos="2520"/>
          <w:tab w:val="clear" w:pos="3690"/>
        </w:tabs>
        <w:ind w:left="720" w:right="-30"/>
      </w:pPr>
      <w:r>
        <w:t xml:space="preserve">On the Self-Care Portal screen, click </w:t>
      </w:r>
      <w:r>
        <w:rPr>
          <w:b/>
        </w:rPr>
        <w:t>MANAGE SUBSCRIPTIONS</w:t>
      </w:r>
      <w:r w:rsidRPr="00DA1676">
        <w:t>.</w:t>
      </w:r>
    </w:p>
    <w:p w14:paraId="21C6040E" w14:textId="77777777" w:rsidR="008B559A" w:rsidRDefault="008B559A" w:rsidP="008B559A">
      <w:pPr>
        <w:pStyle w:val="ListNumber"/>
        <w:numPr>
          <w:ilvl w:val="0"/>
          <w:numId w:val="0"/>
        </w:numPr>
        <w:tabs>
          <w:tab w:val="clear" w:pos="2520"/>
          <w:tab w:val="clear" w:pos="3690"/>
        </w:tabs>
        <w:ind w:left="720" w:right="-30"/>
      </w:pPr>
      <w:r>
        <w:t xml:space="preserve">The </w:t>
      </w:r>
      <w:r w:rsidRPr="00FC5BCF">
        <w:rPr>
          <w:b/>
        </w:rPr>
        <w:t>Order Booking</w:t>
      </w:r>
      <w:r>
        <w:t xml:space="preserve"> screen appears.</w:t>
      </w:r>
    </w:p>
    <w:p w14:paraId="44965099" w14:textId="77777777" w:rsidR="008B559A" w:rsidRDefault="008B559A" w:rsidP="002D654D">
      <w:pPr>
        <w:pStyle w:val="ListNumber"/>
        <w:numPr>
          <w:ilvl w:val="0"/>
          <w:numId w:val="21"/>
        </w:numPr>
        <w:tabs>
          <w:tab w:val="clear" w:pos="2520"/>
          <w:tab w:val="clear" w:pos="3690"/>
        </w:tabs>
        <w:ind w:left="720" w:right="-30"/>
      </w:pPr>
      <w:r>
        <w:t xml:space="preserve">For the new plan selection, click the </w:t>
      </w:r>
      <w:r w:rsidRPr="003E72B1">
        <w:rPr>
          <w:b/>
        </w:rPr>
        <w:t>New Plan</w:t>
      </w:r>
      <w:r>
        <w:t xml:space="preserve"> tab.</w:t>
      </w:r>
    </w:p>
    <w:p w14:paraId="559ECA4F" w14:textId="77777777" w:rsidR="008B559A" w:rsidRDefault="008B559A" w:rsidP="008B559A">
      <w:pPr>
        <w:pStyle w:val="ListNumber"/>
        <w:numPr>
          <w:ilvl w:val="0"/>
          <w:numId w:val="0"/>
        </w:numPr>
        <w:tabs>
          <w:tab w:val="clear" w:pos="2520"/>
          <w:tab w:val="clear" w:pos="3690"/>
        </w:tabs>
        <w:ind w:left="720" w:right="-30"/>
      </w:pPr>
      <w:r>
        <w:t xml:space="preserve">The new plans appear in the </w:t>
      </w:r>
      <w:r w:rsidRPr="003E72B1">
        <w:rPr>
          <w:i/>
        </w:rPr>
        <w:t>Base</w:t>
      </w:r>
      <w:r>
        <w:t xml:space="preserve">, </w:t>
      </w:r>
      <w:r w:rsidRPr="003E72B1">
        <w:rPr>
          <w:i/>
        </w:rPr>
        <w:t>Bouquets</w:t>
      </w:r>
      <w:r>
        <w:t xml:space="preserve">, and </w:t>
      </w:r>
      <w:proofErr w:type="spellStart"/>
      <w:r w:rsidRPr="003E72B1">
        <w:rPr>
          <w:i/>
        </w:rPr>
        <w:t>Alacarte</w:t>
      </w:r>
      <w:proofErr w:type="spellEnd"/>
      <w:r w:rsidRPr="003E72B1">
        <w:rPr>
          <w:i/>
        </w:rPr>
        <w:t xml:space="preserve"> </w:t>
      </w:r>
      <w:r>
        <w:t>lists respectively.</w:t>
      </w:r>
    </w:p>
    <w:p w14:paraId="47C4128A" w14:textId="77777777" w:rsidR="008B559A" w:rsidRDefault="008B559A" w:rsidP="002D654D">
      <w:pPr>
        <w:pStyle w:val="ListNumber"/>
        <w:numPr>
          <w:ilvl w:val="0"/>
          <w:numId w:val="21"/>
        </w:numPr>
        <w:tabs>
          <w:tab w:val="clear" w:pos="2520"/>
          <w:tab w:val="clear" w:pos="3690"/>
        </w:tabs>
        <w:ind w:left="720" w:right="-30"/>
      </w:pPr>
      <w:r>
        <w:t xml:space="preserve">Select the Plan from the list (E.g. Base Plan). The corresponding plan appears in the </w:t>
      </w:r>
      <w:r w:rsidRPr="000929B9">
        <w:rPr>
          <w:b/>
        </w:rPr>
        <w:t>Cart</w:t>
      </w:r>
      <w:r>
        <w:t xml:space="preserve"> section with the Plan’s Subscription Charge details.  </w:t>
      </w:r>
    </w:p>
    <w:p w14:paraId="480809CE" w14:textId="77777777" w:rsidR="008B559A" w:rsidRDefault="008B559A" w:rsidP="008B559A">
      <w:pPr>
        <w:pStyle w:val="ListNumber"/>
        <w:numPr>
          <w:ilvl w:val="0"/>
          <w:numId w:val="0"/>
        </w:numPr>
        <w:tabs>
          <w:tab w:val="clear" w:pos="2520"/>
          <w:tab w:val="clear" w:pos="3690"/>
        </w:tabs>
        <w:ind w:left="878" w:right="-30"/>
      </w:pPr>
      <w:r>
        <w:t xml:space="preserve">If the Coupon is defined and applicable for the Customer, the same (Coupon Code) is shown in the </w:t>
      </w:r>
      <w:r w:rsidRPr="00DD647A">
        <w:rPr>
          <w:b/>
        </w:rPr>
        <w:t>Coupon Code</w:t>
      </w:r>
      <w:r>
        <w:t xml:space="preserve"> list. </w:t>
      </w:r>
    </w:p>
    <w:p w14:paraId="776CFD39" w14:textId="77777777" w:rsidR="008B559A" w:rsidRDefault="008B559A" w:rsidP="002D654D">
      <w:pPr>
        <w:pStyle w:val="ListNumber"/>
        <w:numPr>
          <w:ilvl w:val="0"/>
          <w:numId w:val="21"/>
        </w:numPr>
        <w:tabs>
          <w:tab w:val="clear" w:pos="2520"/>
          <w:tab w:val="clear" w:pos="3690"/>
        </w:tabs>
        <w:ind w:left="720" w:right="-30"/>
      </w:pPr>
      <w:r>
        <w:t xml:space="preserve">Click the </w:t>
      </w:r>
      <w:r w:rsidRPr="00DD647A">
        <w:rPr>
          <w:b/>
        </w:rPr>
        <w:t>Coupon Code</w:t>
      </w:r>
      <w:r>
        <w:t xml:space="preserve"> list and click </w:t>
      </w:r>
      <w:r w:rsidRPr="00DD647A">
        <w:rPr>
          <w:b/>
        </w:rPr>
        <w:t>Apply</w:t>
      </w:r>
      <w:r>
        <w:t xml:space="preserve"> to apply the Coupon.</w:t>
      </w:r>
    </w:p>
    <w:p w14:paraId="2B3B684C" w14:textId="77777777" w:rsidR="008B559A" w:rsidRDefault="008B559A" w:rsidP="008B559A">
      <w:pPr>
        <w:pStyle w:val="ListNumber"/>
        <w:numPr>
          <w:ilvl w:val="0"/>
          <w:numId w:val="0"/>
        </w:numPr>
        <w:tabs>
          <w:tab w:val="clear" w:pos="2520"/>
          <w:tab w:val="clear" w:pos="3690"/>
        </w:tabs>
        <w:ind w:left="720" w:right="-30"/>
      </w:pPr>
      <w:r>
        <w:t xml:space="preserve">Once the Coupon is applied, the discount value is deducted from the </w:t>
      </w:r>
      <w:r w:rsidRPr="000929B9">
        <w:rPr>
          <w:b/>
        </w:rPr>
        <w:t>Grand Total</w:t>
      </w:r>
      <w:r>
        <w:t xml:space="preserve"> amount and the remaining Payable amount is shown below the Grand Total. </w:t>
      </w:r>
    </w:p>
    <w:p w14:paraId="211CF75D" w14:textId="77777777" w:rsidR="008B559A" w:rsidRDefault="008B559A" w:rsidP="008B559A">
      <w:pPr>
        <w:pStyle w:val="ListNumber"/>
        <w:numPr>
          <w:ilvl w:val="0"/>
          <w:numId w:val="0"/>
        </w:numPr>
        <w:tabs>
          <w:tab w:val="clear" w:pos="2520"/>
          <w:tab w:val="clear" w:pos="3690"/>
        </w:tabs>
        <w:ind w:left="720" w:right="-30"/>
      </w:pPr>
      <w:r>
        <w:t xml:space="preserve">For the Customer’s readability, the Grand Total amount is shown </w:t>
      </w:r>
      <w:r w:rsidRPr="007024D1">
        <w:rPr>
          <w:strike/>
        </w:rPr>
        <w:t>strikethrough</w:t>
      </w:r>
      <w:r>
        <w:t xml:space="preserve"> and the payable amount (Grant Total – Discount Amount) is shown along with the discount value description.</w:t>
      </w:r>
    </w:p>
    <w:p w14:paraId="6F4A76C3" w14:textId="77777777" w:rsidR="008B559A" w:rsidRDefault="008B559A" w:rsidP="002D654D">
      <w:pPr>
        <w:pStyle w:val="ListNumber"/>
        <w:numPr>
          <w:ilvl w:val="0"/>
          <w:numId w:val="21"/>
        </w:numPr>
        <w:tabs>
          <w:tab w:val="clear" w:pos="2520"/>
          <w:tab w:val="clear" w:pos="3690"/>
        </w:tabs>
        <w:ind w:left="720" w:right="-30"/>
      </w:pPr>
      <w:r>
        <w:t xml:space="preserve">Once the Payable amount is shown, click </w:t>
      </w:r>
      <w:r w:rsidRPr="003277AE">
        <w:rPr>
          <w:b/>
        </w:rPr>
        <w:t>Confirm</w:t>
      </w:r>
      <w:r>
        <w:t xml:space="preserve"> to book the order. </w:t>
      </w:r>
    </w:p>
    <w:p w14:paraId="16BAF7BA" w14:textId="77777777" w:rsidR="008B559A" w:rsidRDefault="008B559A" w:rsidP="008B559A">
      <w:pPr>
        <w:pStyle w:val="ListNumber"/>
        <w:numPr>
          <w:ilvl w:val="0"/>
          <w:numId w:val="0"/>
        </w:numPr>
        <w:tabs>
          <w:tab w:val="clear" w:pos="2520"/>
          <w:tab w:val="clear" w:pos="3690"/>
        </w:tabs>
        <w:ind w:left="720" w:right="-30"/>
      </w:pPr>
      <w:r>
        <w:t xml:space="preserve">Screen navigates to the </w:t>
      </w:r>
      <w:r w:rsidRPr="009844ED">
        <w:rPr>
          <w:b/>
        </w:rPr>
        <w:t>Price Details</w:t>
      </w:r>
      <w:r>
        <w:t xml:space="preserve"> screen. </w:t>
      </w:r>
    </w:p>
    <w:p w14:paraId="1DBE48CE" w14:textId="77777777" w:rsidR="008B559A" w:rsidRDefault="008B559A" w:rsidP="002D654D">
      <w:pPr>
        <w:pStyle w:val="ListNumber"/>
        <w:numPr>
          <w:ilvl w:val="0"/>
          <w:numId w:val="21"/>
        </w:numPr>
        <w:tabs>
          <w:tab w:val="clear" w:pos="2520"/>
          <w:tab w:val="clear" w:pos="3690"/>
        </w:tabs>
        <w:ind w:left="720" w:right="-30"/>
      </w:pPr>
      <w:r>
        <w:t xml:space="preserve">In the </w:t>
      </w:r>
      <w:r w:rsidRPr="009844ED">
        <w:rPr>
          <w:b/>
        </w:rPr>
        <w:t>Price Details</w:t>
      </w:r>
      <w:r>
        <w:t xml:space="preserve"> screen, after verifying the details, click </w:t>
      </w:r>
      <w:r w:rsidRPr="009844ED">
        <w:rPr>
          <w:b/>
        </w:rPr>
        <w:t>Pay Now</w:t>
      </w:r>
      <w:r>
        <w:t xml:space="preserve"> to navigate to the Merchant’s Payment Gateway. </w:t>
      </w:r>
    </w:p>
    <w:p w14:paraId="27FBBD16" w14:textId="20799C1D" w:rsidR="008B559A" w:rsidRDefault="008B559A" w:rsidP="008B559A">
      <w:pPr>
        <w:pStyle w:val="ListNumber"/>
        <w:numPr>
          <w:ilvl w:val="0"/>
          <w:numId w:val="0"/>
        </w:numPr>
        <w:tabs>
          <w:tab w:val="clear" w:pos="2520"/>
          <w:tab w:val="clear" w:pos="3690"/>
        </w:tabs>
        <w:ind w:left="720" w:right="-30"/>
      </w:pPr>
      <w:r w:rsidRPr="009844ED">
        <w:rPr>
          <w:b/>
        </w:rPr>
        <w:t>Note</w:t>
      </w:r>
      <w:r>
        <w:t xml:space="preserve">: The </w:t>
      </w:r>
      <w:r w:rsidRPr="009844ED">
        <w:rPr>
          <w:b/>
        </w:rPr>
        <w:t>Pay Now</w:t>
      </w:r>
      <w:r>
        <w:t xml:space="preserve"> button is driven by the Profile Option </w:t>
      </w:r>
      <w:r w:rsidRPr="009844ED">
        <w:rPr>
          <w:b/>
        </w:rPr>
        <w:t>Online Payment on Selfcare Order</w:t>
      </w:r>
      <w:r>
        <w:t xml:space="preserve">. </w:t>
      </w:r>
    </w:p>
    <w:p w14:paraId="45ACB58E" w14:textId="77777777" w:rsidR="0020475A" w:rsidRDefault="0020475A" w:rsidP="0020475A">
      <w:pPr>
        <w:pStyle w:val="ListNumber"/>
        <w:numPr>
          <w:ilvl w:val="0"/>
          <w:numId w:val="0"/>
        </w:numPr>
        <w:tabs>
          <w:tab w:val="clear" w:pos="2520"/>
          <w:tab w:val="clear" w:pos="3690"/>
        </w:tabs>
        <w:ind w:left="900" w:right="-30" w:hanging="360"/>
        <w:sectPr w:rsidR="0020475A" w:rsidSect="008125FE">
          <w:footerReference w:type="default" r:id="rId71"/>
          <w:headerReference w:type="first" r:id="rId72"/>
          <w:footerReference w:type="first" r:id="rId73"/>
          <w:pgSz w:w="12240" w:h="15840"/>
          <w:pgMar w:top="1712" w:right="1322" w:bottom="1260" w:left="1560" w:header="936" w:footer="936" w:gutter="0"/>
          <w:pgNumType w:start="1"/>
          <w:cols w:space="720"/>
          <w:noEndnote/>
          <w:titlePg/>
          <w:docGrid w:linePitch="272"/>
        </w:sectPr>
      </w:pPr>
    </w:p>
    <w:p w14:paraId="7F91BBF2" w14:textId="0E47DF0E" w:rsidR="008B559A" w:rsidRDefault="008B559A" w:rsidP="00E63C4B">
      <w:pPr>
        <w:pStyle w:val="ListNumber"/>
        <w:numPr>
          <w:ilvl w:val="0"/>
          <w:numId w:val="0"/>
        </w:numPr>
        <w:tabs>
          <w:tab w:val="clear" w:pos="2520"/>
          <w:tab w:val="clear" w:pos="3690"/>
        </w:tabs>
        <w:ind w:left="540" w:right="-30"/>
      </w:pPr>
      <w:r>
        <w:t xml:space="preserve">If the Profile Option value is </w:t>
      </w:r>
      <w:r>
        <w:rPr>
          <w:i/>
        </w:rPr>
        <w:t>Y</w:t>
      </w:r>
      <w:r w:rsidRPr="00EF52F5">
        <w:rPr>
          <w:i/>
        </w:rPr>
        <w:t>es</w:t>
      </w:r>
      <w:r>
        <w:t xml:space="preserve">, then the </w:t>
      </w:r>
      <w:r w:rsidRPr="00EF52F5">
        <w:rPr>
          <w:b/>
        </w:rPr>
        <w:t>Pay Now</w:t>
      </w:r>
      <w:r>
        <w:t xml:space="preserve"> button appears in the </w:t>
      </w:r>
      <w:r w:rsidRPr="00EF52F5">
        <w:rPr>
          <w:b/>
        </w:rPr>
        <w:t xml:space="preserve">Price </w:t>
      </w:r>
      <w:proofErr w:type="gramStart"/>
      <w:r w:rsidRPr="00EF52F5">
        <w:rPr>
          <w:b/>
        </w:rPr>
        <w:t>Details</w:t>
      </w:r>
      <w:r>
        <w:t xml:space="preserve"> </w:t>
      </w:r>
      <w:r w:rsidR="00695CBC">
        <w:t xml:space="preserve"> </w:t>
      </w:r>
      <w:r>
        <w:t>Screen</w:t>
      </w:r>
      <w:proofErr w:type="gramEnd"/>
      <w:r>
        <w:t xml:space="preserve"> to navigate to the Merchant’s Gateway. </w:t>
      </w:r>
    </w:p>
    <w:p w14:paraId="14E433A5" w14:textId="77777777" w:rsidR="008B559A" w:rsidRPr="009844ED" w:rsidRDefault="008B559A" w:rsidP="00D04718">
      <w:pPr>
        <w:pStyle w:val="ListNumber"/>
        <w:numPr>
          <w:ilvl w:val="0"/>
          <w:numId w:val="0"/>
        </w:numPr>
        <w:tabs>
          <w:tab w:val="clear" w:pos="2520"/>
          <w:tab w:val="clear" w:pos="3690"/>
        </w:tabs>
        <w:ind w:left="900" w:right="-30" w:hanging="360"/>
      </w:pPr>
      <w:r>
        <w:t xml:space="preserve">If the value is </w:t>
      </w:r>
      <w:r w:rsidRPr="00EF52F5">
        <w:rPr>
          <w:i/>
        </w:rPr>
        <w:t>No</w:t>
      </w:r>
      <w:r>
        <w:t xml:space="preserve">, then the </w:t>
      </w:r>
      <w:r w:rsidRPr="00EF52F5">
        <w:rPr>
          <w:b/>
        </w:rPr>
        <w:t>Save</w:t>
      </w:r>
      <w:r>
        <w:t xml:space="preserve"> button appears to save the Order Booking. </w:t>
      </w:r>
    </w:p>
    <w:p w14:paraId="119DF6D1" w14:textId="77777777" w:rsidR="008B559A" w:rsidRDefault="005F2768" w:rsidP="008B559A">
      <w:pPr>
        <w:pStyle w:val="BodyText"/>
        <w:ind w:left="720"/>
      </w:pPr>
      <w:r>
        <w:rPr>
          <w:noProof/>
        </w:rPr>
        <w:drawing>
          <wp:inline distT="0" distB="0" distL="0" distR="0" wp14:anchorId="6D8A8700" wp14:editId="7669F7CB">
            <wp:extent cx="5942330" cy="3702685"/>
            <wp:effectExtent l="19050" t="19050" r="20320" b="1206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 Subscriptions.png"/>
                    <pic:cNvPicPr/>
                  </pic:nvPicPr>
                  <pic:blipFill>
                    <a:blip r:embed="rId74">
                      <a:extLst>
                        <a:ext uri="{28A0092B-C50C-407E-A947-70E740481C1C}">
                          <a14:useLocalDpi xmlns:a14="http://schemas.microsoft.com/office/drawing/2010/main" val="0"/>
                        </a:ext>
                      </a:extLst>
                    </a:blip>
                    <a:stretch>
                      <a:fillRect/>
                    </a:stretch>
                  </pic:blipFill>
                  <pic:spPr>
                    <a:xfrm>
                      <a:off x="0" y="0"/>
                      <a:ext cx="5942330" cy="3702685"/>
                    </a:xfrm>
                    <a:prstGeom prst="rect">
                      <a:avLst/>
                    </a:prstGeom>
                    <a:ln>
                      <a:solidFill>
                        <a:schemeClr val="bg1">
                          <a:lumMod val="75000"/>
                        </a:schemeClr>
                      </a:solidFill>
                    </a:ln>
                  </pic:spPr>
                </pic:pic>
              </a:graphicData>
            </a:graphic>
          </wp:inline>
        </w:drawing>
      </w:r>
    </w:p>
    <w:p w14:paraId="74127A67" w14:textId="77777777" w:rsidR="008B559A" w:rsidRDefault="008B559A" w:rsidP="008B559A">
      <w:pPr>
        <w:pStyle w:val="BodyText"/>
        <w:spacing w:before="0"/>
        <w:rPr>
          <w:i/>
          <w:sz w:val="22"/>
          <w:szCs w:val="22"/>
        </w:rPr>
      </w:pPr>
      <w:r>
        <w:rPr>
          <w:i/>
          <w:sz w:val="22"/>
          <w:szCs w:val="22"/>
        </w:rPr>
        <w:t xml:space="preserve">                 </w:t>
      </w:r>
      <w:r w:rsidRPr="000367C2">
        <w:rPr>
          <w:i/>
          <w:sz w:val="22"/>
          <w:szCs w:val="22"/>
        </w:rPr>
        <w:t xml:space="preserve">Screenshot showing </w:t>
      </w:r>
      <w:r w:rsidRPr="000367C2">
        <w:rPr>
          <w:b/>
          <w:i/>
          <w:sz w:val="22"/>
          <w:szCs w:val="22"/>
        </w:rPr>
        <w:t>Manage Subscriptions</w:t>
      </w:r>
      <w:r w:rsidRPr="000367C2">
        <w:rPr>
          <w:i/>
          <w:sz w:val="22"/>
          <w:szCs w:val="22"/>
        </w:rPr>
        <w:t xml:space="preserve"> screen for Order Booking</w:t>
      </w:r>
    </w:p>
    <w:p w14:paraId="03EEB064" w14:textId="77777777" w:rsidR="008B559A" w:rsidRDefault="008B559A" w:rsidP="008B559A">
      <w:pPr>
        <w:pStyle w:val="BodyText"/>
        <w:spacing w:before="0"/>
        <w:rPr>
          <w:i/>
          <w:sz w:val="22"/>
          <w:szCs w:val="22"/>
        </w:rPr>
      </w:pPr>
      <w:r>
        <w:rPr>
          <w:i/>
          <w:sz w:val="22"/>
          <w:szCs w:val="22"/>
        </w:rPr>
        <w:t xml:space="preserve">               (Coupon Code: </w:t>
      </w:r>
      <w:r>
        <w:rPr>
          <w:b/>
          <w:i/>
          <w:sz w:val="22"/>
          <w:szCs w:val="22"/>
        </w:rPr>
        <w:t>NEWYEAR</w:t>
      </w:r>
      <w:r>
        <w:rPr>
          <w:i/>
          <w:sz w:val="22"/>
          <w:szCs w:val="22"/>
        </w:rPr>
        <w:t>; Discount of Rs.30/- is applied against the coupon code</w:t>
      </w:r>
      <w:r w:rsidRPr="000367C2">
        <w:rPr>
          <w:i/>
          <w:sz w:val="22"/>
          <w:szCs w:val="22"/>
        </w:rPr>
        <w:t>.</w:t>
      </w:r>
      <w:r>
        <w:rPr>
          <w:i/>
          <w:sz w:val="22"/>
          <w:szCs w:val="22"/>
        </w:rPr>
        <w:t>)</w:t>
      </w:r>
      <w:r w:rsidRPr="000367C2">
        <w:rPr>
          <w:i/>
          <w:sz w:val="22"/>
          <w:szCs w:val="22"/>
        </w:rPr>
        <w:t xml:space="preserve"> </w:t>
      </w:r>
    </w:p>
    <w:p w14:paraId="76F1A040" w14:textId="77777777" w:rsidR="008B559A" w:rsidRDefault="008B559A" w:rsidP="008B559A">
      <w:pPr>
        <w:pStyle w:val="BodyText"/>
        <w:spacing w:before="0"/>
        <w:rPr>
          <w:i/>
          <w:sz w:val="22"/>
          <w:szCs w:val="22"/>
        </w:rPr>
      </w:pPr>
    </w:p>
    <w:p w14:paraId="2E9DB2BC" w14:textId="77777777" w:rsidR="008B559A" w:rsidRDefault="008B559A" w:rsidP="008B559A">
      <w:pPr>
        <w:pStyle w:val="BodyText"/>
        <w:spacing w:before="0"/>
        <w:rPr>
          <w:sz w:val="22"/>
          <w:szCs w:val="22"/>
        </w:rPr>
      </w:pPr>
      <w:r w:rsidRPr="007F5532">
        <w:rPr>
          <w:b/>
          <w:sz w:val="22"/>
          <w:szCs w:val="22"/>
        </w:rPr>
        <w:t>Note</w:t>
      </w:r>
      <w:r>
        <w:rPr>
          <w:sz w:val="22"/>
          <w:szCs w:val="22"/>
        </w:rPr>
        <w:t xml:space="preserve">: </w:t>
      </w:r>
    </w:p>
    <w:p w14:paraId="72DE96F5" w14:textId="77777777" w:rsidR="008B559A" w:rsidRDefault="008B559A" w:rsidP="008B559A">
      <w:pPr>
        <w:pStyle w:val="BodyText"/>
        <w:spacing w:before="0"/>
        <w:rPr>
          <w:sz w:val="22"/>
          <w:szCs w:val="22"/>
        </w:rPr>
      </w:pPr>
    </w:p>
    <w:p w14:paraId="60522BD7" w14:textId="77777777" w:rsidR="008B559A" w:rsidRDefault="008B559A" w:rsidP="008B559A">
      <w:pPr>
        <w:pStyle w:val="BodyText"/>
        <w:spacing w:before="0"/>
        <w:rPr>
          <w:sz w:val="22"/>
          <w:szCs w:val="22"/>
        </w:rPr>
      </w:pPr>
      <w:r>
        <w:rPr>
          <w:sz w:val="22"/>
          <w:szCs w:val="22"/>
        </w:rPr>
        <w:t xml:space="preserve">The above screenshot illustrates the example for the Manage Subscription </w:t>
      </w:r>
      <w:r w:rsidRPr="007F5532">
        <w:rPr>
          <w:b/>
          <w:sz w:val="22"/>
          <w:szCs w:val="22"/>
        </w:rPr>
        <w:t>New Plan</w:t>
      </w:r>
      <w:r>
        <w:rPr>
          <w:sz w:val="22"/>
          <w:szCs w:val="22"/>
        </w:rPr>
        <w:t xml:space="preserve">. </w:t>
      </w:r>
    </w:p>
    <w:p w14:paraId="4B68B43E" w14:textId="77777777" w:rsidR="008B559A" w:rsidRPr="007F5532" w:rsidRDefault="008B559A" w:rsidP="008B559A">
      <w:pPr>
        <w:pStyle w:val="BodyText"/>
        <w:spacing w:before="0"/>
        <w:rPr>
          <w:sz w:val="22"/>
          <w:szCs w:val="22"/>
        </w:rPr>
      </w:pPr>
      <w:r>
        <w:rPr>
          <w:sz w:val="22"/>
          <w:szCs w:val="22"/>
        </w:rPr>
        <w:t xml:space="preserve">In the case of Manage Subscription </w:t>
      </w:r>
      <w:r w:rsidRPr="00246EEA">
        <w:rPr>
          <w:b/>
          <w:sz w:val="22"/>
          <w:szCs w:val="22"/>
        </w:rPr>
        <w:t>My Plans</w:t>
      </w:r>
      <w:r>
        <w:rPr>
          <w:sz w:val="22"/>
          <w:szCs w:val="22"/>
        </w:rPr>
        <w:t xml:space="preserve">, if the coupon exists, the same procedure is followed for applying the coupon. </w:t>
      </w:r>
    </w:p>
    <w:p w14:paraId="0AD77FE6" w14:textId="77777777" w:rsidR="008B559A" w:rsidRPr="00203516" w:rsidRDefault="008B559A" w:rsidP="008B559A">
      <w:pPr>
        <w:pStyle w:val="Heading3"/>
      </w:pPr>
      <w:bookmarkStart w:id="24" w:name="_Toc80104449"/>
      <w:bookmarkStart w:id="25" w:name="_Toc122957704"/>
      <w:r w:rsidRPr="00203516">
        <w:t>Sign-up</w:t>
      </w:r>
      <w:bookmarkEnd w:id="24"/>
      <w:bookmarkEnd w:id="25"/>
      <w:r w:rsidRPr="00203516">
        <w:t xml:space="preserve"> </w:t>
      </w:r>
    </w:p>
    <w:p w14:paraId="08525813" w14:textId="77777777" w:rsidR="008B559A" w:rsidRDefault="008B559A" w:rsidP="008B559A">
      <w:pPr>
        <w:pStyle w:val="BodyText"/>
      </w:pPr>
      <w:r>
        <w:t xml:space="preserve">The </w:t>
      </w:r>
      <w:r w:rsidRPr="00CB05A0">
        <w:rPr>
          <w:b/>
        </w:rPr>
        <w:t>Sign-up</w:t>
      </w:r>
      <w:r>
        <w:t xml:space="preserve"> screen is used by the Customer to register his details with the Self-Care Portal.</w:t>
      </w:r>
    </w:p>
    <w:p w14:paraId="5A09893F" w14:textId="77777777" w:rsidR="008B559A" w:rsidRDefault="008B559A" w:rsidP="008B559A">
      <w:pPr>
        <w:pStyle w:val="BodyText"/>
      </w:pPr>
      <w:r>
        <w:t xml:space="preserve"> From this screen, the Customer not only can register his details with the System but also can make an Order Booking of the Plans.</w:t>
      </w:r>
    </w:p>
    <w:p w14:paraId="061BF6AE" w14:textId="77777777" w:rsidR="008B559A" w:rsidRDefault="008B559A" w:rsidP="008B559A">
      <w:pPr>
        <w:pStyle w:val="BodyText"/>
        <w:rPr>
          <w:b/>
        </w:rPr>
      </w:pPr>
      <w:r>
        <w:rPr>
          <w:b/>
        </w:rPr>
        <w:t>The f</w:t>
      </w:r>
      <w:r w:rsidRPr="006D1633">
        <w:rPr>
          <w:b/>
        </w:rPr>
        <w:t xml:space="preserve">ollowing screenshots illustrates the usage of the Coupons in the Sign-up Screen.  </w:t>
      </w:r>
    </w:p>
    <w:p w14:paraId="79D317DF" w14:textId="77777777" w:rsidR="008B559A" w:rsidRPr="006D1633" w:rsidRDefault="008B559A" w:rsidP="008B559A">
      <w:pPr>
        <w:pStyle w:val="BodyText"/>
        <w:rPr>
          <w:b/>
        </w:rPr>
      </w:pPr>
      <w:r w:rsidRPr="009F1667">
        <w:rPr>
          <w:b/>
          <w:u w:val="single"/>
        </w:rPr>
        <w:t>Screenshot 1</w:t>
      </w:r>
      <w:r>
        <w:rPr>
          <w:b/>
        </w:rPr>
        <w:t xml:space="preserve">: </w:t>
      </w:r>
      <w:r>
        <w:t xml:space="preserve">Click the </w:t>
      </w:r>
      <w:r w:rsidRPr="009F1667">
        <w:rPr>
          <w:b/>
        </w:rPr>
        <w:t>Register</w:t>
      </w:r>
      <w:r>
        <w:t xml:space="preserve"> button for Self-Care Registration. </w:t>
      </w:r>
      <w:r>
        <w:rPr>
          <w:b/>
        </w:rPr>
        <w:t xml:space="preserve"> </w:t>
      </w:r>
    </w:p>
    <w:p w14:paraId="3247BBBA" w14:textId="77777777" w:rsidR="008B559A" w:rsidRDefault="008B559A" w:rsidP="008B559A">
      <w:pPr>
        <w:pStyle w:val="BodyText"/>
      </w:pPr>
      <w:r>
        <w:rPr>
          <w:noProof/>
        </w:rPr>
        <w:drawing>
          <wp:inline distT="0" distB="0" distL="0" distR="0" wp14:anchorId="5A541D0E" wp14:editId="67EB9B18">
            <wp:extent cx="5942330" cy="3043555"/>
            <wp:effectExtent l="19050" t="19050" r="20320" b="2349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 Login.jpg"/>
                    <pic:cNvPicPr/>
                  </pic:nvPicPr>
                  <pic:blipFill>
                    <a:blip r:embed="rId75">
                      <a:extLst>
                        <a:ext uri="{28A0092B-C50C-407E-A947-70E740481C1C}">
                          <a14:useLocalDpi xmlns:a14="http://schemas.microsoft.com/office/drawing/2010/main" val="0"/>
                        </a:ext>
                      </a:extLst>
                    </a:blip>
                    <a:stretch>
                      <a:fillRect/>
                    </a:stretch>
                  </pic:blipFill>
                  <pic:spPr>
                    <a:xfrm>
                      <a:off x="0" y="0"/>
                      <a:ext cx="5942330" cy="3043555"/>
                    </a:xfrm>
                    <a:prstGeom prst="rect">
                      <a:avLst/>
                    </a:prstGeom>
                    <a:ln>
                      <a:solidFill>
                        <a:schemeClr val="bg1">
                          <a:lumMod val="75000"/>
                        </a:schemeClr>
                      </a:solidFill>
                    </a:ln>
                  </pic:spPr>
                </pic:pic>
              </a:graphicData>
            </a:graphic>
          </wp:inline>
        </w:drawing>
      </w:r>
    </w:p>
    <w:p w14:paraId="04F98FD6" w14:textId="77777777" w:rsidR="008B559A" w:rsidRPr="006D1633" w:rsidRDefault="008B559A" w:rsidP="008B559A">
      <w:pPr>
        <w:pStyle w:val="BodyText"/>
        <w:rPr>
          <w:b/>
        </w:rPr>
      </w:pPr>
      <w:r w:rsidRPr="009F1667">
        <w:rPr>
          <w:b/>
          <w:u w:val="single"/>
        </w:rPr>
        <w:t xml:space="preserve">Screenshot </w:t>
      </w:r>
      <w:r>
        <w:rPr>
          <w:b/>
          <w:u w:val="single"/>
        </w:rPr>
        <w:t>2</w:t>
      </w:r>
      <w:r>
        <w:rPr>
          <w:b/>
        </w:rPr>
        <w:t xml:space="preserve">: </w:t>
      </w:r>
      <w:r>
        <w:t xml:space="preserve">Select the required Plan. </w:t>
      </w:r>
      <w:r>
        <w:rPr>
          <w:b/>
        </w:rPr>
        <w:t xml:space="preserve"> </w:t>
      </w:r>
    </w:p>
    <w:p w14:paraId="750FC03B" w14:textId="77777777" w:rsidR="008B559A" w:rsidRDefault="008B559A" w:rsidP="008B559A">
      <w:pPr>
        <w:pStyle w:val="BodyText"/>
      </w:pPr>
      <w:r>
        <w:rPr>
          <w:noProof/>
        </w:rPr>
        <w:drawing>
          <wp:inline distT="0" distB="0" distL="0" distR="0" wp14:anchorId="54A9CEF8" wp14:editId="1175E57A">
            <wp:extent cx="5942330" cy="2715895"/>
            <wp:effectExtent l="19050" t="19050" r="20320" b="273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s.jpg"/>
                    <pic:cNvPicPr/>
                  </pic:nvPicPr>
                  <pic:blipFill>
                    <a:blip r:embed="rId76">
                      <a:extLst>
                        <a:ext uri="{28A0092B-C50C-407E-A947-70E740481C1C}">
                          <a14:useLocalDpi xmlns:a14="http://schemas.microsoft.com/office/drawing/2010/main" val="0"/>
                        </a:ext>
                      </a:extLst>
                    </a:blip>
                    <a:stretch>
                      <a:fillRect/>
                    </a:stretch>
                  </pic:blipFill>
                  <pic:spPr>
                    <a:xfrm>
                      <a:off x="0" y="0"/>
                      <a:ext cx="5942330" cy="2715895"/>
                    </a:xfrm>
                    <a:prstGeom prst="rect">
                      <a:avLst/>
                    </a:prstGeom>
                    <a:ln>
                      <a:solidFill>
                        <a:schemeClr val="bg1">
                          <a:lumMod val="75000"/>
                        </a:schemeClr>
                      </a:solidFill>
                    </a:ln>
                  </pic:spPr>
                </pic:pic>
              </a:graphicData>
            </a:graphic>
          </wp:inline>
        </w:drawing>
      </w:r>
    </w:p>
    <w:p w14:paraId="784EA02D" w14:textId="77777777" w:rsidR="008B559A" w:rsidRDefault="008B559A" w:rsidP="008B559A">
      <w:pPr>
        <w:pStyle w:val="BodyText"/>
      </w:pPr>
      <w:r w:rsidRPr="009F1667">
        <w:rPr>
          <w:b/>
          <w:u w:val="single"/>
        </w:rPr>
        <w:t>Screenshot 3</w:t>
      </w:r>
      <w:r>
        <w:t xml:space="preserve">: Enter the registration details like </w:t>
      </w:r>
      <w:r w:rsidRPr="009F1667">
        <w:rPr>
          <w:i/>
        </w:rPr>
        <w:t>Name</w:t>
      </w:r>
      <w:r>
        <w:t xml:space="preserve">, </w:t>
      </w:r>
      <w:r w:rsidRPr="009F1667">
        <w:rPr>
          <w:i/>
        </w:rPr>
        <w:t>Email</w:t>
      </w:r>
      <w:r>
        <w:t xml:space="preserve">, </w:t>
      </w:r>
      <w:r w:rsidRPr="009F1667">
        <w:rPr>
          <w:i/>
        </w:rPr>
        <w:t>Mobile</w:t>
      </w:r>
      <w:r>
        <w:t xml:space="preserve">, </w:t>
      </w:r>
      <w:r w:rsidRPr="009F1667">
        <w:rPr>
          <w:i/>
        </w:rPr>
        <w:t>Password</w:t>
      </w:r>
      <w:r>
        <w:rPr>
          <w:i/>
        </w:rPr>
        <w:t>, and Preferred Language</w:t>
      </w:r>
      <w:r>
        <w:t xml:space="preserve">. Select the </w:t>
      </w:r>
      <w:r w:rsidRPr="009F1667">
        <w:rPr>
          <w:b/>
        </w:rPr>
        <w:t>Coupon Code</w:t>
      </w:r>
      <w:r>
        <w:t xml:space="preserve"> and click </w:t>
      </w:r>
      <w:r w:rsidRPr="009F1667">
        <w:rPr>
          <w:b/>
        </w:rPr>
        <w:t>Apply</w:t>
      </w:r>
      <w:r>
        <w:t>.</w:t>
      </w:r>
    </w:p>
    <w:p w14:paraId="5669F26C" w14:textId="64B0BFDE" w:rsidR="0093300A" w:rsidRDefault="008B559A" w:rsidP="008B559A">
      <w:pPr>
        <w:pStyle w:val="BodyText"/>
        <w:sectPr w:rsidR="0093300A" w:rsidSect="008125FE">
          <w:footerReference w:type="default" r:id="rId77"/>
          <w:headerReference w:type="first" r:id="rId78"/>
          <w:footerReference w:type="first" r:id="rId79"/>
          <w:pgSz w:w="12240" w:h="15840"/>
          <w:pgMar w:top="1712" w:right="1322" w:bottom="1260" w:left="1560" w:header="936" w:footer="936" w:gutter="0"/>
          <w:pgNumType w:start="1"/>
          <w:cols w:space="720"/>
          <w:noEndnote/>
          <w:titlePg/>
          <w:docGrid w:linePitch="272"/>
        </w:sectPr>
      </w:pPr>
      <w:r w:rsidRPr="001B3569">
        <w:rPr>
          <w:b/>
        </w:rPr>
        <w:t>Example</w:t>
      </w:r>
      <w:r>
        <w:t xml:space="preserve">: Here, the Coupon Code </w:t>
      </w:r>
      <w:r>
        <w:rPr>
          <w:b/>
        </w:rPr>
        <w:t>NEWYEAR</w:t>
      </w:r>
      <w:r>
        <w:t xml:space="preserve"> is applied for the discount of Rs.30</w:t>
      </w:r>
    </w:p>
    <w:p w14:paraId="33936E13" w14:textId="77777777" w:rsidR="0093300A" w:rsidRDefault="0093300A" w:rsidP="008B559A">
      <w:pPr>
        <w:pStyle w:val="BodyText"/>
      </w:pPr>
    </w:p>
    <w:p w14:paraId="3E77FA56" w14:textId="77777777" w:rsidR="008B559A" w:rsidRDefault="008B559A" w:rsidP="008B559A">
      <w:pPr>
        <w:pStyle w:val="BodyText"/>
      </w:pPr>
      <w:r>
        <w:rPr>
          <w:noProof/>
        </w:rPr>
        <w:drawing>
          <wp:inline distT="0" distB="0" distL="0" distR="0" wp14:anchorId="72F12394" wp14:editId="27EECFB1">
            <wp:extent cx="5480474" cy="6419850"/>
            <wp:effectExtent l="19050" t="19050" r="25400" b="190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up.jpg"/>
                    <pic:cNvPicPr/>
                  </pic:nvPicPr>
                  <pic:blipFill>
                    <a:blip r:embed="rId80">
                      <a:extLst>
                        <a:ext uri="{28A0092B-C50C-407E-A947-70E740481C1C}">
                          <a14:useLocalDpi xmlns:a14="http://schemas.microsoft.com/office/drawing/2010/main" val="0"/>
                        </a:ext>
                      </a:extLst>
                    </a:blip>
                    <a:stretch>
                      <a:fillRect/>
                    </a:stretch>
                  </pic:blipFill>
                  <pic:spPr>
                    <a:xfrm>
                      <a:off x="0" y="0"/>
                      <a:ext cx="5479303" cy="6418478"/>
                    </a:xfrm>
                    <a:prstGeom prst="rect">
                      <a:avLst/>
                    </a:prstGeom>
                    <a:ln>
                      <a:solidFill>
                        <a:schemeClr val="bg1">
                          <a:lumMod val="75000"/>
                        </a:schemeClr>
                      </a:solidFill>
                    </a:ln>
                  </pic:spPr>
                </pic:pic>
              </a:graphicData>
            </a:graphic>
          </wp:inline>
        </w:drawing>
      </w:r>
    </w:p>
    <w:p w14:paraId="1BCB8ABD" w14:textId="77777777" w:rsidR="008B559A" w:rsidRDefault="008B559A" w:rsidP="008B559A">
      <w:pPr>
        <w:keepLines w:val="0"/>
        <w:spacing w:after="200" w:line="276" w:lineRule="auto"/>
        <w:ind w:left="0"/>
        <w:rPr>
          <w:rStyle w:val="BodyTextChar"/>
          <w:rFonts w:asciiTheme="minorHAnsi" w:hAnsiTheme="minorHAnsi"/>
          <w:b/>
          <w:color w:val="BC2D30"/>
          <w:sz w:val="36"/>
          <w:szCs w:val="32"/>
        </w:rPr>
      </w:pPr>
      <w:r>
        <w:rPr>
          <w:rStyle w:val="BodyTextChar"/>
          <w:rFonts w:asciiTheme="minorHAnsi" w:hAnsiTheme="minorHAnsi"/>
          <w:sz w:val="36"/>
          <w:szCs w:val="32"/>
        </w:rPr>
        <w:br w:type="page"/>
      </w:r>
    </w:p>
    <w:p w14:paraId="6A9631CD" w14:textId="77777777" w:rsidR="008B559A" w:rsidRDefault="008B559A" w:rsidP="008B559A">
      <w:pPr>
        <w:pStyle w:val="Heading3"/>
      </w:pPr>
      <w:bookmarkStart w:id="26" w:name="_Toc80104450"/>
      <w:bookmarkStart w:id="27" w:name="_Toc122957705"/>
      <w:r w:rsidRPr="006345A0">
        <w:t>Event</w:t>
      </w:r>
      <w:bookmarkEnd w:id="26"/>
      <w:bookmarkEnd w:id="27"/>
    </w:p>
    <w:p w14:paraId="1F0167B5" w14:textId="77777777" w:rsidR="008B559A" w:rsidRDefault="008B559A" w:rsidP="008B559A">
      <w:pPr>
        <w:pStyle w:val="BodyText"/>
      </w:pPr>
      <w:r>
        <w:t>The following screenshots demonstrate the coupon redemption for the Event in the Self-Care portal.</w:t>
      </w:r>
    </w:p>
    <w:p w14:paraId="13F44341" w14:textId="77777777" w:rsidR="008B559A" w:rsidRDefault="008B559A" w:rsidP="008B559A">
      <w:pPr>
        <w:pStyle w:val="BodyText"/>
      </w:pPr>
      <w:r>
        <w:rPr>
          <w:noProof/>
        </w:rPr>
        <w:drawing>
          <wp:inline distT="0" distB="0" distL="0" distR="0" wp14:anchorId="0FA27493" wp14:editId="665ED283">
            <wp:extent cx="5942330" cy="3012440"/>
            <wp:effectExtent l="19050" t="19050" r="20320" b="165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ies.jpg"/>
                    <pic:cNvPicPr/>
                  </pic:nvPicPr>
                  <pic:blipFill>
                    <a:blip r:embed="rId81">
                      <a:extLst>
                        <a:ext uri="{28A0092B-C50C-407E-A947-70E740481C1C}">
                          <a14:useLocalDpi xmlns:a14="http://schemas.microsoft.com/office/drawing/2010/main" val="0"/>
                        </a:ext>
                      </a:extLst>
                    </a:blip>
                    <a:stretch>
                      <a:fillRect/>
                    </a:stretch>
                  </pic:blipFill>
                  <pic:spPr>
                    <a:xfrm>
                      <a:off x="0" y="0"/>
                      <a:ext cx="5942330" cy="3012440"/>
                    </a:xfrm>
                    <a:prstGeom prst="rect">
                      <a:avLst/>
                    </a:prstGeom>
                    <a:ln>
                      <a:solidFill>
                        <a:schemeClr val="bg1">
                          <a:lumMod val="75000"/>
                        </a:schemeClr>
                      </a:solidFill>
                    </a:ln>
                  </pic:spPr>
                </pic:pic>
              </a:graphicData>
            </a:graphic>
          </wp:inline>
        </w:drawing>
      </w:r>
    </w:p>
    <w:p w14:paraId="1CC4C671" w14:textId="77777777" w:rsidR="008B559A" w:rsidRPr="00143E35" w:rsidRDefault="008B559A" w:rsidP="008B559A">
      <w:pPr>
        <w:pStyle w:val="BodyText"/>
        <w:spacing w:before="0"/>
        <w:rPr>
          <w:i/>
          <w:sz w:val="22"/>
          <w:szCs w:val="22"/>
        </w:rPr>
      </w:pPr>
      <w:r w:rsidRPr="00143E35">
        <w:rPr>
          <w:i/>
          <w:sz w:val="22"/>
          <w:szCs w:val="22"/>
        </w:rPr>
        <w:t xml:space="preserve">Screenshot showing the selection of Event (Movies) in the Sure Self-Care portal </w:t>
      </w:r>
    </w:p>
    <w:p w14:paraId="43FDAEDF" w14:textId="77777777" w:rsidR="008B559A" w:rsidRDefault="008B559A" w:rsidP="008B559A">
      <w:pPr>
        <w:pStyle w:val="BodyText"/>
      </w:pPr>
      <w:r>
        <w:rPr>
          <w:noProof/>
        </w:rPr>
        <w:drawing>
          <wp:inline distT="0" distB="0" distL="0" distR="0" wp14:anchorId="5EBEE4BF" wp14:editId="5C5A6893">
            <wp:extent cx="3876675" cy="3429102"/>
            <wp:effectExtent l="19050" t="19050" r="9525" b="190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ies 2.jpg"/>
                    <pic:cNvPicPr/>
                  </pic:nvPicPr>
                  <pic:blipFill>
                    <a:blip r:embed="rId82">
                      <a:extLst>
                        <a:ext uri="{28A0092B-C50C-407E-A947-70E740481C1C}">
                          <a14:useLocalDpi xmlns:a14="http://schemas.microsoft.com/office/drawing/2010/main" val="0"/>
                        </a:ext>
                      </a:extLst>
                    </a:blip>
                    <a:stretch>
                      <a:fillRect/>
                    </a:stretch>
                  </pic:blipFill>
                  <pic:spPr>
                    <a:xfrm>
                      <a:off x="0" y="0"/>
                      <a:ext cx="3877698" cy="3430007"/>
                    </a:xfrm>
                    <a:prstGeom prst="rect">
                      <a:avLst/>
                    </a:prstGeom>
                    <a:ln>
                      <a:solidFill>
                        <a:schemeClr val="bg1">
                          <a:lumMod val="75000"/>
                        </a:schemeClr>
                      </a:solidFill>
                    </a:ln>
                  </pic:spPr>
                </pic:pic>
              </a:graphicData>
            </a:graphic>
          </wp:inline>
        </w:drawing>
      </w:r>
    </w:p>
    <w:p w14:paraId="2BEB1DA3" w14:textId="77777777" w:rsidR="00E63C4B" w:rsidRDefault="008B559A" w:rsidP="008B559A">
      <w:pPr>
        <w:pStyle w:val="BodyText"/>
        <w:spacing w:before="0"/>
        <w:rPr>
          <w:i/>
          <w:sz w:val="22"/>
          <w:szCs w:val="22"/>
        </w:rPr>
        <w:sectPr w:rsidR="00E63C4B" w:rsidSect="008125FE">
          <w:footerReference w:type="default" r:id="rId83"/>
          <w:footerReference w:type="first" r:id="rId84"/>
          <w:pgSz w:w="12240" w:h="15840"/>
          <w:pgMar w:top="1712" w:right="1322" w:bottom="1260" w:left="1560" w:header="936" w:footer="936" w:gutter="0"/>
          <w:pgNumType w:start="1"/>
          <w:cols w:space="720"/>
          <w:noEndnote/>
          <w:titlePg/>
          <w:docGrid w:linePitch="272"/>
        </w:sectPr>
      </w:pPr>
      <w:r w:rsidRPr="00143E35">
        <w:rPr>
          <w:i/>
          <w:sz w:val="22"/>
          <w:szCs w:val="22"/>
        </w:rPr>
        <w:t>Screenshot showing the application of Coupon code (EVENTCOUPON) for the Even</w:t>
      </w:r>
    </w:p>
    <w:p w14:paraId="6E0A6881" w14:textId="65C21F43" w:rsidR="00D22D0A" w:rsidRPr="006345A0" w:rsidRDefault="009F1667" w:rsidP="00496989">
      <w:pPr>
        <w:pStyle w:val="Heading2"/>
      </w:pPr>
      <w:bookmarkStart w:id="28" w:name="_Toc122957706"/>
      <w:r w:rsidRPr="006345A0">
        <w:t xml:space="preserve">Coupon </w:t>
      </w:r>
      <w:r w:rsidR="00D22D0A" w:rsidRPr="006345A0">
        <w:t>related Tables</w:t>
      </w:r>
      <w:bookmarkEnd w:id="28"/>
    </w:p>
    <w:p w14:paraId="20581619" w14:textId="77777777" w:rsidR="00D22D0A" w:rsidRPr="006345A0" w:rsidRDefault="00D22D0A" w:rsidP="000B6C03">
      <w:pPr>
        <w:pStyle w:val="ProcedureSubHeading"/>
      </w:pPr>
      <w:r w:rsidRPr="006345A0">
        <w:t xml:space="preserve">Following are the Database tables that are related to the </w:t>
      </w:r>
      <w:r w:rsidR="009F1667" w:rsidRPr="006345A0">
        <w:t>Coupons</w:t>
      </w:r>
      <w:r w:rsidRPr="006345A0">
        <w:t>.</w:t>
      </w:r>
    </w:p>
    <w:p w14:paraId="6E549306" w14:textId="77777777" w:rsidR="009F1667" w:rsidRPr="006345A0" w:rsidRDefault="009F1667" w:rsidP="009F1667">
      <w:pPr>
        <w:pStyle w:val="BodyText"/>
        <w:spacing w:before="0"/>
      </w:pPr>
    </w:p>
    <w:p w14:paraId="3D993422" w14:textId="77777777" w:rsidR="00253855" w:rsidRDefault="00D22D0A" w:rsidP="002D654D">
      <w:pPr>
        <w:pStyle w:val="ListNumber"/>
        <w:numPr>
          <w:ilvl w:val="0"/>
          <w:numId w:val="22"/>
        </w:numPr>
      </w:pPr>
      <w:r w:rsidRPr="006345A0">
        <w:t>PROMOTION</w:t>
      </w:r>
    </w:p>
    <w:p w14:paraId="3971C602" w14:textId="77777777" w:rsidR="00D22D0A" w:rsidRPr="006345A0" w:rsidRDefault="00253855" w:rsidP="00D22D0A">
      <w:pPr>
        <w:pStyle w:val="ListNumber"/>
        <w:numPr>
          <w:ilvl w:val="0"/>
          <w:numId w:val="15"/>
        </w:numPr>
      </w:pPr>
      <w:r>
        <w:t>PROMOTION</w:t>
      </w:r>
      <w:r w:rsidR="009E56AC">
        <w:t>_QUALIFIER</w:t>
      </w:r>
      <w:r w:rsidR="00D22D0A" w:rsidRPr="006345A0">
        <w:t xml:space="preserve"> </w:t>
      </w:r>
    </w:p>
    <w:p w14:paraId="5CC60368" w14:textId="77777777" w:rsidR="00D22D0A" w:rsidRPr="006345A0" w:rsidRDefault="005354DC" w:rsidP="00D22D0A">
      <w:pPr>
        <w:pStyle w:val="ListNumber"/>
        <w:numPr>
          <w:ilvl w:val="0"/>
          <w:numId w:val="15"/>
        </w:numPr>
      </w:pPr>
      <w:r w:rsidRPr="006345A0">
        <w:t>COUPON</w:t>
      </w:r>
    </w:p>
    <w:p w14:paraId="337D8DF7" w14:textId="77777777" w:rsidR="00D22D0A" w:rsidRPr="006345A0" w:rsidRDefault="005354DC" w:rsidP="00D22D0A">
      <w:pPr>
        <w:pStyle w:val="ListNumber"/>
        <w:numPr>
          <w:ilvl w:val="0"/>
          <w:numId w:val="15"/>
        </w:numPr>
      </w:pPr>
      <w:r w:rsidRPr="006345A0">
        <w:t>COUPON_RATE_PRICE</w:t>
      </w:r>
    </w:p>
    <w:p w14:paraId="72BC06C2" w14:textId="77777777" w:rsidR="00D22D0A" w:rsidRPr="006345A0" w:rsidRDefault="005354DC" w:rsidP="00D22D0A">
      <w:pPr>
        <w:pStyle w:val="ListNumber"/>
        <w:numPr>
          <w:ilvl w:val="0"/>
          <w:numId w:val="15"/>
        </w:numPr>
      </w:pPr>
      <w:r w:rsidRPr="006345A0">
        <w:t>COUPON_QUALIFIER</w:t>
      </w:r>
    </w:p>
    <w:p w14:paraId="325C2C00" w14:textId="77777777" w:rsidR="00D22D0A" w:rsidRPr="006345A0" w:rsidRDefault="005354DC" w:rsidP="00D22D0A">
      <w:pPr>
        <w:pStyle w:val="ListNumber"/>
        <w:numPr>
          <w:ilvl w:val="0"/>
          <w:numId w:val="15"/>
        </w:numPr>
      </w:pPr>
      <w:r w:rsidRPr="006345A0">
        <w:t>CUSTOMER_ORDER</w:t>
      </w:r>
      <w:r w:rsidR="007A7FC2" w:rsidRPr="006345A0">
        <w:t>S</w:t>
      </w:r>
    </w:p>
    <w:p w14:paraId="1510C8A8" w14:textId="77777777" w:rsidR="00D22D0A" w:rsidRPr="006345A0" w:rsidRDefault="005354DC" w:rsidP="00D22D0A">
      <w:pPr>
        <w:pStyle w:val="ListNumber"/>
        <w:numPr>
          <w:ilvl w:val="0"/>
          <w:numId w:val="15"/>
        </w:numPr>
      </w:pPr>
      <w:r w:rsidRPr="006345A0">
        <w:t>CUSTOMER_COUPON_REDEEM_DTL</w:t>
      </w:r>
    </w:p>
    <w:p w14:paraId="3FEE818A" w14:textId="77777777" w:rsidR="000B7F73" w:rsidRDefault="00D22D0A" w:rsidP="000B7F73">
      <w:pPr>
        <w:pStyle w:val="BodyText"/>
      </w:pPr>
      <w:r w:rsidRPr="00040F8E">
        <w:rPr>
          <w:highlight w:val="yellow"/>
        </w:rPr>
        <w:br/>
      </w:r>
    </w:p>
    <w:p w14:paraId="3BEC60ED" w14:textId="77777777" w:rsidR="000B7F73" w:rsidRDefault="000B7F73">
      <w:pPr>
        <w:keepLines w:val="0"/>
        <w:spacing w:after="200" w:line="276" w:lineRule="auto"/>
        <w:ind w:left="0"/>
        <w:rPr>
          <w:rFonts w:asciiTheme="minorHAnsi" w:hAnsiTheme="minorHAnsi"/>
          <w:b/>
          <w:color w:val="BC2D30"/>
          <w:sz w:val="36"/>
          <w:szCs w:val="32"/>
        </w:rPr>
      </w:pPr>
      <w:r>
        <w:br w:type="page"/>
      </w:r>
    </w:p>
    <w:p w14:paraId="764F3D1C" w14:textId="77777777" w:rsidR="00D22D0A" w:rsidRDefault="00DF7F1D" w:rsidP="00496989">
      <w:pPr>
        <w:pStyle w:val="Heading2"/>
      </w:pPr>
      <w:bookmarkStart w:id="29" w:name="_Toc122957707"/>
      <w:r w:rsidRPr="00DF7F1D">
        <w:t>Time Zones in Coupons</w:t>
      </w:r>
      <w:bookmarkEnd w:id="29"/>
    </w:p>
    <w:p w14:paraId="63CFD196" w14:textId="77777777" w:rsidR="00DF7F1D" w:rsidRDefault="00DF7F1D" w:rsidP="00DF7F1D">
      <w:pPr>
        <w:pStyle w:val="BodyText"/>
      </w:pPr>
      <w:r>
        <w:t xml:space="preserve">The Time Zone feature in Coupon enables the System to show the time with </w:t>
      </w:r>
      <w:r w:rsidR="00D85045">
        <w:t xml:space="preserve">the </w:t>
      </w:r>
      <w:r>
        <w:t>timestamp. This feature is enabled with the Profile Opt</w:t>
      </w:r>
      <w:r w:rsidR="000B7F73">
        <w:t xml:space="preserve">ion </w:t>
      </w:r>
      <w:r w:rsidR="000B7F73" w:rsidRPr="000B7F73">
        <w:rPr>
          <w:b/>
        </w:rPr>
        <w:t xml:space="preserve">Enable </w:t>
      </w:r>
      <w:proofErr w:type="gramStart"/>
      <w:r w:rsidR="000B7F73" w:rsidRPr="000B7F73">
        <w:rPr>
          <w:b/>
        </w:rPr>
        <w:t>time based</w:t>
      </w:r>
      <w:proofErr w:type="gramEnd"/>
      <w:r w:rsidR="000B7F73" w:rsidRPr="000B7F73">
        <w:rPr>
          <w:b/>
        </w:rPr>
        <w:t xml:space="preserve"> subscription</w:t>
      </w:r>
      <w:r w:rsidR="000B7F73">
        <w:t>.</w:t>
      </w:r>
    </w:p>
    <w:p w14:paraId="36A85EEE" w14:textId="77777777" w:rsidR="00162697" w:rsidRDefault="00162697" w:rsidP="00DF7F1D">
      <w:pPr>
        <w:pStyle w:val="BodyText"/>
      </w:pPr>
      <w:r>
        <w:t xml:space="preserve">Once the time zone feature is enabled, the Date component of the Contract is appended with Time Stamp. </w:t>
      </w:r>
    </w:p>
    <w:p w14:paraId="744E9877" w14:textId="77777777" w:rsidR="00162697" w:rsidRDefault="00162697" w:rsidP="00DF7F1D">
      <w:pPr>
        <w:pStyle w:val="BodyText"/>
      </w:pPr>
      <w:r w:rsidRPr="00162697">
        <w:rPr>
          <w:b/>
        </w:rPr>
        <w:t>Example</w:t>
      </w:r>
      <w:r>
        <w:t xml:space="preserve">: The dates like </w:t>
      </w:r>
      <w:r w:rsidRPr="00162697">
        <w:rPr>
          <w:i/>
        </w:rPr>
        <w:t>Start Date</w:t>
      </w:r>
      <w:r>
        <w:t xml:space="preserve">, </w:t>
      </w:r>
      <w:r w:rsidRPr="00162697">
        <w:rPr>
          <w:i/>
        </w:rPr>
        <w:t>End Date</w:t>
      </w:r>
      <w:r>
        <w:t xml:space="preserve">, </w:t>
      </w:r>
      <w:r w:rsidRPr="00162697">
        <w:rPr>
          <w:i/>
        </w:rPr>
        <w:t>Effective Date</w:t>
      </w:r>
      <w:r>
        <w:t xml:space="preserve">, and </w:t>
      </w:r>
      <w:r w:rsidRPr="00162697">
        <w:rPr>
          <w:i/>
        </w:rPr>
        <w:t>Order Date</w:t>
      </w:r>
      <w:r>
        <w:t xml:space="preserve"> of the Contract </w:t>
      </w:r>
      <w:r w:rsidR="00D85045">
        <w:t>are</w:t>
      </w:r>
      <w:r>
        <w:t xml:space="preserve"> appended with the Timestamp. </w:t>
      </w:r>
    </w:p>
    <w:p w14:paraId="063BFC6E" w14:textId="77777777" w:rsidR="00162697" w:rsidRDefault="00AB2400" w:rsidP="00DF7F1D">
      <w:pPr>
        <w:pStyle w:val="BodyText"/>
      </w:pPr>
      <w:r w:rsidRPr="00162697">
        <w:rPr>
          <w:b/>
        </w:rPr>
        <w:t>Following are the points with respect to Time Zone</w:t>
      </w:r>
      <w:r w:rsidR="00162697">
        <w:t>:</w:t>
      </w:r>
    </w:p>
    <w:p w14:paraId="464FAA5A" w14:textId="77777777" w:rsidR="00AB2400" w:rsidRDefault="00AB2400" w:rsidP="00162697">
      <w:pPr>
        <w:pStyle w:val="BodyText"/>
        <w:numPr>
          <w:ilvl w:val="0"/>
          <w:numId w:val="25"/>
        </w:numPr>
      </w:pPr>
      <w:r>
        <w:t xml:space="preserve">With </w:t>
      </w:r>
      <w:r w:rsidR="00CC7E70">
        <w:t>disable</w:t>
      </w:r>
      <w:r>
        <w:t xml:space="preserve"> of the Time Zone feature (Profile Option</w:t>
      </w:r>
      <w:r w:rsidR="00CC7E70">
        <w:t xml:space="preserve"> Value </w:t>
      </w:r>
      <w:r w:rsidR="00CC7E70" w:rsidRPr="00162697">
        <w:rPr>
          <w:b/>
          <w:i/>
        </w:rPr>
        <w:t>No</w:t>
      </w:r>
      <w:r>
        <w:t xml:space="preserve">), the contract end date </w:t>
      </w:r>
      <w:r w:rsidR="00CC7E70">
        <w:t xml:space="preserve">or any corresponding dates </w:t>
      </w:r>
      <w:r>
        <w:t xml:space="preserve">will be calculated on </w:t>
      </w:r>
      <w:r w:rsidR="00D85045">
        <w:t xml:space="preserve">a daily </w:t>
      </w:r>
      <w:r>
        <w:t xml:space="preserve">basis but not on </w:t>
      </w:r>
      <w:r w:rsidR="00D85045">
        <w:t xml:space="preserve">a </w:t>
      </w:r>
      <w:r>
        <w:t xml:space="preserve">timestamp basis. </w:t>
      </w:r>
    </w:p>
    <w:p w14:paraId="794726D8" w14:textId="77777777" w:rsidR="00AB2400" w:rsidRDefault="00AB2400" w:rsidP="00162697">
      <w:pPr>
        <w:pStyle w:val="BodyText"/>
        <w:ind w:left="720"/>
      </w:pPr>
      <w:r w:rsidRPr="00CC7E70">
        <w:rPr>
          <w:b/>
        </w:rPr>
        <w:t>Example</w:t>
      </w:r>
      <w:r>
        <w:t>: If a Contract Validity of a Plan</w:t>
      </w:r>
      <w:r w:rsidR="00CC7E70">
        <w:t xml:space="preserve"> ABC</w:t>
      </w:r>
      <w:r>
        <w:t xml:space="preserve"> is 1 Month i.e. Plan Effective Date is </w:t>
      </w:r>
      <w:proofErr w:type="gramStart"/>
      <w:r>
        <w:t>1 Jan 2021</w:t>
      </w:r>
      <w:proofErr w:type="gramEnd"/>
      <w:r>
        <w:t xml:space="preserve"> then the Contract End Date would be </w:t>
      </w:r>
      <w:r w:rsidR="00CC7E70">
        <w:t xml:space="preserve">31 Jan 2021, as </w:t>
      </w:r>
      <w:r w:rsidR="00D85045">
        <w:t xml:space="preserve">the </w:t>
      </w:r>
      <w:r w:rsidR="00CC7E70">
        <w:t xml:space="preserve">time zone is disabled. </w:t>
      </w:r>
    </w:p>
    <w:p w14:paraId="39AA18BE" w14:textId="77777777" w:rsidR="00CC7E70" w:rsidRDefault="00CC7E70" w:rsidP="00162697">
      <w:pPr>
        <w:pStyle w:val="BodyText"/>
        <w:ind w:left="720"/>
      </w:pPr>
      <w:r>
        <w:t xml:space="preserve">Similarly, in </w:t>
      </w:r>
      <w:r w:rsidR="00D85045">
        <w:t xml:space="preserve">the </w:t>
      </w:r>
      <w:r>
        <w:t xml:space="preserve">case of </w:t>
      </w:r>
      <w:r w:rsidRPr="00CC7E70">
        <w:rPr>
          <w:i/>
        </w:rPr>
        <w:t>Renew</w:t>
      </w:r>
      <w:r>
        <w:rPr>
          <w:i/>
        </w:rPr>
        <w:t>al</w:t>
      </w:r>
      <w:r>
        <w:t xml:space="preserve"> of the Plan, the renewed plan would come into effect after one day after the Contract End date (I.e. Contract End date + 1). </w:t>
      </w:r>
    </w:p>
    <w:p w14:paraId="4D83F6A2" w14:textId="77777777" w:rsidR="00CC7E70" w:rsidRDefault="00CC7E70" w:rsidP="00162697">
      <w:pPr>
        <w:pStyle w:val="BodyText"/>
        <w:ind w:left="720"/>
      </w:pPr>
      <w:r w:rsidRPr="00CC7E70">
        <w:rPr>
          <w:b/>
        </w:rPr>
        <w:t>Example</w:t>
      </w:r>
      <w:r>
        <w:t>: If the same plan ABC is renewed, then the effective date of that renewal plan would be from 01 February 2021.</w:t>
      </w:r>
    </w:p>
    <w:p w14:paraId="5A9974E0" w14:textId="77777777" w:rsidR="00CC7E70" w:rsidRDefault="00CC7E70" w:rsidP="00162697">
      <w:pPr>
        <w:pStyle w:val="BodyText"/>
        <w:numPr>
          <w:ilvl w:val="0"/>
          <w:numId w:val="25"/>
        </w:numPr>
      </w:pPr>
      <w:r>
        <w:t xml:space="preserve">With enable of the Time Zone feature (i.e. Profile Option value </w:t>
      </w:r>
      <w:r w:rsidRPr="00162697">
        <w:rPr>
          <w:b/>
          <w:i/>
        </w:rPr>
        <w:t>Yes</w:t>
      </w:r>
      <w:r>
        <w:t xml:space="preserve">), the contract end date or any corresponding dates will be calculated on </w:t>
      </w:r>
      <w:r w:rsidR="00D85045">
        <w:t xml:space="preserve">a </w:t>
      </w:r>
      <w:r>
        <w:t xml:space="preserve">timestamp basis. </w:t>
      </w:r>
    </w:p>
    <w:p w14:paraId="4C258EEA" w14:textId="77777777" w:rsidR="00CC7E70" w:rsidRDefault="00CC7E70" w:rsidP="00162697">
      <w:pPr>
        <w:pStyle w:val="BodyText"/>
        <w:ind w:left="720"/>
      </w:pPr>
      <w:r w:rsidRPr="00162697">
        <w:rPr>
          <w:b/>
        </w:rPr>
        <w:t>Example</w:t>
      </w:r>
      <w:r>
        <w:t>:  If a Contract Validity of a Plan XYZ is 1 Month i.e. Plan Effective Date is 1 Jan 2021, 00:00:00 (HH:</w:t>
      </w:r>
      <w:proofErr w:type="gramStart"/>
      <w:r>
        <w:t>MM:SS</w:t>
      </w:r>
      <w:proofErr w:type="gramEnd"/>
      <w:r>
        <w:t>) then the Contract End Date would be 31 Jan 2021, 23:59:00) as</w:t>
      </w:r>
      <w:r w:rsidR="00D85045">
        <w:t xml:space="preserve"> the</w:t>
      </w:r>
      <w:r>
        <w:t xml:space="preserve"> time zone is enabled. </w:t>
      </w:r>
    </w:p>
    <w:p w14:paraId="57E8832B" w14:textId="77777777" w:rsidR="00162697" w:rsidRDefault="00CC7E70" w:rsidP="00162697">
      <w:pPr>
        <w:pStyle w:val="BodyText"/>
        <w:ind w:left="720"/>
      </w:pPr>
      <w:r>
        <w:t xml:space="preserve">Similarly, in </w:t>
      </w:r>
      <w:r w:rsidR="00D85045">
        <w:t xml:space="preserve">the </w:t>
      </w:r>
      <w:r>
        <w:t xml:space="preserve">case of </w:t>
      </w:r>
      <w:r w:rsidRPr="00CC7E70">
        <w:rPr>
          <w:i/>
        </w:rPr>
        <w:t>Renew</w:t>
      </w:r>
      <w:r>
        <w:rPr>
          <w:i/>
        </w:rPr>
        <w:t xml:space="preserve">al </w:t>
      </w:r>
      <w:r>
        <w:t xml:space="preserve">of the Plan, the renewed plan would come into effect after one Minute after the Contract End date (I.e. Contract End </w:t>
      </w:r>
      <w:r w:rsidR="00162697">
        <w:t>Minute</w:t>
      </w:r>
      <w:r>
        <w:t xml:space="preserve"> + 1).</w:t>
      </w:r>
    </w:p>
    <w:p w14:paraId="0DFCF280" w14:textId="77777777" w:rsidR="00162697" w:rsidRDefault="00162697" w:rsidP="00162697">
      <w:pPr>
        <w:pStyle w:val="BodyText"/>
        <w:ind w:left="720"/>
      </w:pPr>
      <w:r w:rsidRPr="00CC7E70">
        <w:rPr>
          <w:b/>
        </w:rPr>
        <w:t>Example</w:t>
      </w:r>
      <w:r>
        <w:t>: If the same plan XYZ is renewed, then the effective date of that renewal plan would be from 01 February 2021</w:t>
      </w:r>
      <w:r w:rsidR="00D85045">
        <w:t>,</w:t>
      </w:r>
      <w:r>
        <w:t xml:space="preserve"> 00:00:00.</w:t>
      </w:r>
    </w:p>
    <w:p w14:paraId="3DFD2FD3" w14:textId="77777777" w:rsidR="0093300A" w:rsidRDefault="00CC7E70" w:rsidP="00162697">
      <w:pPr>
        <w:pStyle w:val="BodyText"/>
        <w:ind w:left="720"/>
        <w:sectPr w:rsidR="0093300A" w:rsidSect="008125FE">
          <w:footerReference w:type="default" r:id="rId85"/>
          <w:headerReference w:type="first" r:id="rId86"/>
          <w:footerReference w:type="first" r:id="rId87"/>
          <w:pgSz w:w="12240" w:h="15840"/>
          <w:pgMar w:top="1712" w:right="1322" w:bottom="1260" w:left="1560" w:header="936" w:footer="936" w:gutter="0"/>
          <w:pgNumType w:start="1"/>
          <w:cols w:space="720"/>
          <w:noEndnote/>
          <w:titlePg/>
          <w:docGrid w:linePitch="272"/>
        </w:sectPr>
      </w:pPr>
      <w:r>
        <w:t xml:space="preserve"> </w:t>
      </w:r>
    </w:p>
    <w:p w14:paraId="6F1AB425" w14:textId="77777777" w:rsidR="00162697" w:rsidRPr="00162697" w:rsidRDefault="00162697" w:rsidP="00DF7F1D">
      <w:pPr>
        <w:pStyle w:val="BodyText"/>
        <w:rPr>
          <w:b/>
        </w:rPr>
      </w:pPr>
      <w:r w:rsidRPr="00162697">
        <w:rPr>
          <w:b/>
        </w:rPr>
        <w:t>The following screenshot examples show the significance of the Time Zone fea</w:t>
      </w:r>
      <w:r w:rsidR="007E5DC2">
        <w:rPr>
          <w:b/>
        </w:rPr>
        <w:t>ture:</w:t>
      </w:r>
    </w:p>
    <w:p w14:paraId="6E7DF1F7" w14:textId="77777777" w:rsidR="000B7F73" w:rsidRDefault="000B7F73" w:rsidP="00DF7F1D">
      <w:pPr>
        <w:pStyle w:val="BodyText"/>
      </w:pPr>
      <w:r w:rsidRPr="000B7F73">
        <w:rPr>
          <w:b/>
          <w:u w:val="single"/>
        </w:rPr>
        <w:t>Screenshot 1</w:t>
      </w:r>
      <w:r>
        <w:t xml:space="preserve">: The Profile </w:t>
      </w:r>
      <w:r w:rsidRPr="000B7F73">
        <w:rPr>
          <w:b/>
        </w:rPr>
        <w:t xml:space="preserve">Option Enable </w:t>
      </w:r>
      <w:proofErr w:type="gramStart"/>
      <w:r w:rsidRPr="000B7F73">
        <w:rPr>
          <w:b/>
        </w:rPr>
        <w:t>time based</w:t>
      </w:r>
      <w:proofErr w:type="gramEnd"/>
      <w:r w:rsidRPr="000B7F73">
        <w:rPr>
          <w:b/>
        </w:rPr>
        <w:t xml:space="preserve"> subscription</w:t>
      </w:r>
      <w:r>
        <w:t xml:space="preserve"> with value </w:t>
      </w:r>
      <w:r w:rsidRPr="000B7F73">
        <w:rPr>
          <w:b/>
        </w:rPr>
        <w:t>No</w:t>
      </w:r>
    </w:p>
    <w:p w14:paraId="70B87AC0" w14:textId="77777777" w:rsidR="00DF7F1D" w:rsidRDefault="00DF7F1D" w:rsidP="00DF7F1D">
      <w:pPr>
        <w:pStyle w:val="BodyText"/>
      </w:pPr>
      <w:r>
        <w:rPr>
          <w:noProof/>
        </w:rPr>
        <w:drawing>
          <wp:inline distT="0" distB="0" distL="0" distR="0" wp14:anchorId="136AAC8B" wp14:editId="7E69FB80">
            <wp:extent cx="5942330" cy="1751965"/>
            <wp:effectExtent l="19050" t="19050" r="20320" b="196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 Option No.png"/>
                    <pic:cNvPicPr/>
                  </pic:nvPicPr>
                  <pic:blipFill>
                    <a:blip r:embed="rId88">
                      <a:extLst>
                        <a:ext uri="{28A0092B-C50C-407E-A947-70E740481C1C}">
                          <a14:useLocalDpi xmlns:a14="http://schemas.microsoft.com/office/drawing/2010/main" val="0"/>
                        </a:ext>
                      </a:extLst>
                    </a:blip>
                    <a:stretch>
                      <a:fillRect/>
                    </a:stretch>
                  </pic:blipFill>
                  <pic:spPr>
                    <a:xfrm>
                      <a:off x="0" y="0"/>
                      <a:ext cx="5942330" cy="1751965"/>
                    </a:xfrm>
                    <a:prstGeom prst="rect">
                      <a:avLst/>
                    </a:prstGeom>
                    <a:ln>
                      <a:solidFill>
                        <a:schemeClr val="bg1">
                          <a:lumMod val="75000"/>
                        </a:schemeClr>
                      </a:solidFill>
                    </a:ln>
                  </pic:spPr>
                </pic:pic>
              </a:graphicData>
            </a:graphic>
          </wp:inline>
        </w:drawing>
      </w:r>
    </w:p>
    <w:p w14:paraId="704A18D9" w14:textId="77777777" w:rsidR="000B7F73" w:rsidRDefault="000B7F73" w:rsidP="00DF7F1D">
      <w:pPr>
        <w:pStyle w:val="BodyText"/>
      </w:pPr>
      <w:r w:rsidRPr="000B7F73">
        <w:rPr>
          <w:b/>
          <w:u w:val="single"/>
        </w:rPr>
        <w:t>Screenshot 2</w:t>
      </w:r>
      <w:r>
        <w:t>: Sample screen (Service Order) showing the Order Date and Effective Date with No timestamp.</w:t>
      </w:r>
    </w:p>
    <w:p w14:paraId="65A83BD5" w14:textId="77777777" w:rsidR="00DF7F1D" w:rsidRPr="00DF7F1D" w:rsidRDefault="00DF7F1D" w:rsidP="00DF7F1D">
      <w:pPr>
        <w:pStyle w:val="BodyText"/>
      </w:pPr>
      <w:r>
        <w:rPr>
          <w:noProof/>
        </w:rPr>
        <w:drawing>
          <wp:inline distT="0" distB="0" distL="0" distR="0" wp14:anchorId="42E267BE" wp14:editId="02B2C2D0">
            <wp:extent cx="5942330" cy="2615565"/>
            <wp:effectExtent l="19050" t="19050" r="20320" b="133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 Order.png"/>
                    <pic:cNvPicPr/>
                  </pic:nvPicPr>
                  <pic:blipFill>
                    <a:blip r:embed="rId89">
                      <a:extLst>
                        <a:ext uri="{28A0092B-C50C-407E-A947-70E740481C1C}">
                          <a14:useLocalDpi xmlns:a14="http://schemas.microsoft.com/office/drawing/2010/main" val="0"/>
                        </a:ext>
                      </a:extLst>
                    </a:blip>
                    <a:stretch>
                      <a:fillRect/>
                    </a:stretch>
                  </pic:blipFill>
                  <pic:spPr>
                    <a:xfrm>
                      <a:off x="0" y="0"/>
                      <a:ext cx="5942330" cy="2615565"/>
                    </a:xfrm>
                    <a:prstGeom prst="rect">
                      <a:avLst/>
                    </a:prstGeom>
                    <a:ln>
                      <a:solidFill>
                        <a:schemeClr val="bg1">
                          <a:lumMod val="75000"/>
                        </a:schemeClr>
                      </a:solidFill>
                    </a:ln>
                  </pic:spPr>
                </pic:pic>
              </a:graphicData>
            </a:graphic>
          </wp:inline>
        </w:drawing>
      </w:r>
    </w:p>
    <w:p w14:paraId="02106A0B" w14:textId="77777777" w:rsidR="008B54D9" w:rsidRDefault="008B54D9" w:rsidP="00AB2400">
      <w:pPr>
        <w:pStyle w:val="BodyText"/>
        <w:rPr>
          <w:b/>
          <w:u w:val="single"/>
        </w:rPr>
      </w:pPr>
    </w:p>
    <w:p w14:paraId="5A99B675" w14:textId="77777777" w:rsidR="008B54D9" w:rsidRDefault="008B54D9" w:rsidP="00AB2400">
      <w:pPr>
        <w:pStyle w:val="BodyText"/>
        <w:rPr>
          <w:b/>
          <w:u w:val="single"/>
        </w:rPr>
      </w:pPr>
    </w:p>
    <w:p w14:paraId="6426DB28" w14:textId="77777777" w:rsidR="008B54D9" w:rsidRDefault="008B54D9" w:rsidP="00AB2400">
      <w:pPr>
        <w:pStyle w:val="BodyText"/>
        <w:rPr>
          <w:b/>
          <w:u w:val="single"/>
        </w:rPr>
      </w:pPr>
    </w:p>
    <w:p w14:paraId="22C5BCB8" w14:textId="77777777" w:rsidR="008B54D9" w:rsidRDefault="008B54D9" w:rsidP="00AB2400">
      <w:pPr>
        <w:pStyle w:val="BodyText"/>
        <w:rPr>
          <w:b/>
          <w:u w:val="single"/>
        </w:rPr>
      </w:pPr>
    </w:p>
    <w:p w14:paraId="49E5FD9F" w14:textId="77777777" w:rsidR="008B54D9" w:rsidRDefault="008B54D9" w:rsidP="00AB2400">
      <w:pPr>
        <w:pStyle w:val="BodyText"/>
        <w:rPr>
          <w:b/>
          <w:u w:val="single"/>
        </w:rPr>
      </w:pPr>
    </w:p>
    <w:p w14:paraId="4EA63F24" w14:textId="77777777" w:rsidR="008B54D9" w:rsidRDefault="008B54D9" w:rsidP="00AB2400">
      <w:pPr>
        <w:pStyle w:val="BodyText"/>
        <w:rPr>
          <w:b/>
          <w:u w:val="single"/>
        </w:rPr>
      </w:pPr>
    </w:p>
    <w:p w14:paraId="020C5617" w14:textId="5D061D7D" w:rsidR="00AB2400" w:rsidRDefault="00AB2400" w:rsidP="00AB2400">
      <w:pPr>
        <w:pStyle w:val="BodyText"/>
      </w:pPr>
      <w:r>
        <w:rPr>
          <w:b/>
          <w:u w:val="single"/>
        </w:rPr>
        <w:t>Screenshot 3</w:t>
      </w:r>
      <w:r>
        <w:t xml:space="preserve">: The Profile </w:t>
      </w:r>
      <w:r w:rsidRPr="000B7F73">
        <w:rPr>
          <w:b/>
        </w:rPr>
        <w:t xml:space="preserve">Option Enable </w:t>
      </w:r>
      <w:proofErr w:type="gramStart"/>
      <w:r w:rsidRPr="000B7F73">
        <w:rPr>
          <w:b/>
        </w:rPr>
        <w:t>time based</w:t>
      </w:r>
      <w:proofErr w:type="gramEnd"/>
      <w:r w:rsidRPr="000B7F73">
        <w:rPr>
          <w:b/>
        </w:rPr>
        <w:t xml:space="preserve"> subscription</w:t>
      </w:r>
      <w:r>
        <w:t xml:space="preserve"> with value </w:t>
      </w:r>
      <w:r>
        <w:rPr>
          <w:b/>
        </w:rPr>
        <w:t>Yes</w:t>
      </w:r>
    </w:p>
    <w:p w14:paraId="2E4F5F90" w14:textId="77777777" w:rsidR="00DF7F1D" w:rsidRDefault="00DF7F1D" w:rsidP="00DF7F1D">
      <w:pPr>
        <w:pStyle w:val="ListNumber"/>
        <w:numPr>
          <w:ilvl w:val="0"/>
          <w:numId w:val="0"/>
        </w:numPr>
        <w:spacing w:before="0"/>
        <w:ind w:left="900"/>
      </w:pPr>
    </w:p>
    <w:p w14:paraId="3611DB6D" w14:textId="77777777" w:rsidR="00DF7F1D" w:rsidRDefault="00DF7F1D" w:rsidP="000B7F73">
      <w:pPr>
        <w:pStyle w:val="ListNumber"/>
        <w:numPr>
          <w:ilvl w:val="0"/>
          <w:numId w:val="0"/>
        </w:numPr>
        <w:spacing w:before="0"/>
      </w:pPr>
      <w:r>
        <w:rPr>
          <w:noProof/>
        </w:rPr>
        <w:drawing>
          <wp:inline distT="0" distB="0" distL="0" distR="0" wp14:anchorId="1EE8506D" wp14:editId="5162152E">
            <wp:extent cx="5942330" cy="1746250"/>
            <wp:effectExtent l="19050" t="19050" r="20320" b="254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 Option Yes.png"/>
                    <pic:cNvPicPr/>
                  </pic:nvPicPr>
                  <pic:blipFill>
                    <a:blip r:embed="rId90">
                      <a:extLst>
                        <a:ext uri="{28A0092B-C50C-407E-A947-70E740481C1C}">
                          <a14:useLocalDpi xmlns:a14="http://schemas.microsoft.com/office/drawing/2010/main" val="0"/>
                        </a:ext>
                      </a:extLst>
                    </a:blip>
                    <a:stretch>
                      <a:fillRect/>
                    </a:stretch>
                  </pic:blipFill>
                  <pic:spPr>
                    <a:xfrm>
                      <a:off x="0" y="0"/>
                      <a:ext cx="5942330" cy="1746250"/>
                    </a:xfrm>
                    <a:prstGeom prst="rect">
                      <a:avLst/>
                    </a:prstGeom>
                    <a:ln>
                      <a:solidFill>
                        <a:schemeClr val="bg1">
                          <a:lumMod val="75000"/>
                        </a:schemeClr>
                      </a:solidFill>
                    </a:ln>
                  </pic:spPr>
                </pic:pic>
              </a:graphicData>
            </a:graphic>
          </wp:inline>
        </w:drawing>
      </w:r>
    </w:p>
    <w:p w14:paraId="661BB358" w14:textId="77777777" w:rsidR="00AB2400" w:rsidRDefault="00AB2400" w:rsidP="00AB2400">
      <w:pPr>
        <w:pStyle w:val="BodyText"/>
      </w:pPr>
      <w:r>
        <w:rPr>
          <w:b/>
          <w:u w:val="single"/>
        </w:rPr>
        <w:t>Screenshot 4</w:t>
      </w:r>
      <w:r>
        <w:t xml:space="preserve">: Sample screen (Service Order) showing the </w:t>
      </w:r>
      <w:r w:rsidRPr="00AB2400">
        <w:rPr>
          <w:i/>
        </w:rPr>
        <w:t xml:space="preserve">Order Date </w:t>
      </w:r>
      <w:r>
        <w:t xml:space="preserve">and </w:t>
      </w:r>
      <w:r w:rsidRPr="00AB2400">
        <w:rPr>
          <w:i/>
        </w:rPr>
        <w:t>Effective Date</w:t>
      </w:r>
      <w:r>
        <w:t xml:space="preserve"> with timestamp.</w:t>
      </w:r>
    </w:p>
    <w:p w14:paraId="4FBC3380" w14:textId="77777777" w:rsidR="000B7F73" w:rsidRDefault="000B7F73" w:rsidP="000B7F73">
      <w:pPr>
        <w:pStyle w:val="ListNumber"/>
        <w:numPr>
          <w:ilvl w:val="0"/>
          <w:numId w:val="0"/>
        </w:numPr>
        <w:spacing w:before="0"/>
      </w:pPr>
    </w:p>
    <w:p w14:paraId="02108AFF" w14:textId="77777777" w:rsidR="000B7F73" w:rsidRDefault="000B7F73" w:rsidP="000B7F73">
      <w:pPr>
        <w:pStyle w:val="ListNumber"/>
        <w:numPr>
          <w:ilvl w:val="0"/>
          <w:numId w:val="0"/>
        </w:numPr>
        <w:spacing w:before="0"/>
        <w:sectPr w:rsidR="000B7F73" w:rsidSect="008125FE">
          <w:footerReference w:type="default" r:id="rId91"/>
          <w:headerReference w:type="first" r:id="rId92"/>
          <w:footerReference w:type="first" r:id="rId93"/>
          <w:pgSz w:w="12240" w:h="15840"/>
          <w:pgMar w:top="1712" w:right="1322" w:bottom="1260" w:left="1560" w:header="936" w:footer="936" w:gutter="0"/>
          <w:pgNumType w:start="1"/>
          <w:cols w:space="720"/>
          <w:noEndnote/>
          <w:titlePg/>
          <w:docGrid w:linePitch="272"/>
        </w:sectPr>
      </w:pPr>
      <w:r>
        <w:rPr>
          <w:noProof/>
        </w:rPr>
        <w:drawing>
          <wp:inline distT="0" distB="0" distL="0" distR="0" wp14:anchorId="3AD35D4E" wp14:editId="59AF39C6">
            <wp:extent cx="5942330" cy="2626995"/>
            <wp:effectExtent l="19050" t="19050" r="20320" b="209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 Order 2.png"/>
                    <pic:cNvPicPr/>
                  </pic:nvPicPr>
                  <pic:blipFill>
                    <a:blip r:embed="rId94">
                      <a:extLst>
                        <a:ext uri="{28A0092B-C50C-407E-A947-70E740481C1C}">
                          <a14:useLocalDpi xmlns:a14="http://schemas.microsoft.com/office/drawing/2010/main" val="0"/>
                        </a:ext>
                      </a:extLst>
                    </a:blip>
                    <a:stretch>
                      <a:fillRect/>
                    </a:stretch>
                  </pic:blipFill>
                  <pic:spPr>
                    <a:xfrm>
                      <a:off x="0" y="0"/>
                      <a:ext cx="5942330" cy="2626995"/>
                    </a:xfrm>
                    <a:prstGeom prst="rect">
                      <a:avLst/>
                    </a:prstGeom>
                    <a:ln>
                      <a:solidFill>
                        <a:schemeClr val="bg1">
                          <a:lumMod val="75000"/>
                        </a:schemeClr>
                      </a:solidFill>
                    </a:ln>
                  </pic:spPr>
                </pic:pic>
              </a:graphicData>
            </a:graphic>
          </wp:inline>
        </w:drawing>
      </w:r>
    </w:p>
    <w:p w14:paraId="4FB115C7" w14:textId="77777777" w:rsidR="00476E94" w:rsidRDefault="00476E94" w:rsidP="00DF6F3C">
      <w:pPr>
        <w:pStyle w:val="Heading1"/>
      </w:pPr>
      <w:bookmarkStart w:id="30" w:name="_Toc122957708"/>
      <w:r>
        <w:t>Support</w:t>
      </w:r>
      <w:bookmarkEnd w:id="30"/>
    </w:p>
    <w:p w14:paraId="579D5586" w14:textId="77777777" w:rsidR="004E573E" w:rsidRDefault="004E573E" w:rsidP="004E573E">
      <w:pPr>
        <w:pStyle w:val="BodyText"/>
      </w:pPr>
      <w:r>
        <w:t>For further information or any technical support, please contact:</w:t>
      </w:r>
    </w:p>
    <w:p w14:paraId="49E6EB8B" w14:textId="77777777" w:rsidR="004E573E" w:rsidRDefault="004E573E" w:rsidP="004E573E">
      <w:pPr>
        <w:pStyle w:val="BodyText"/>
      </w:pPr>
      <w:r w:rsidRPr="00476E94">
        <w:rPr>
          <w:b/>
        </w:rPr>
        <w:t>E-mail</w:t>
      </w:r>
      <w:r>
        <w:t xml:space="preserve">: </w:t>
      </w:r>
      <w:hyperlink r:id="rId95" w:history="1">
        <w:r w:rsidRPr="000F08F3">
          <w:rPr>
            <w:rStyle w:val="Hyperlink"/>
          </w:rPr>
          <w:t>mqssupport@magnaquest.com</w:t>
        </w:r>
      </w:hyperlink>
      <w:r>
        <w:t xml:space="preserve">, </w:t>
      </w:r>
      <w:hyperlink r:id="rId96" w:history="1">
        <w:r w:rsidRPr="0042067D">
          <w:rPr>
            <w:rStyle w:val="Hyperlink"/>
          </w:rPr>
          <w:t>bcrm.support@magnaquest.com</w:t>
        </w:r>
      </w:hyperlink>
    </w:p>
    <w:p w14:paraId="3AE7029F" w14:textId="77777777" w:rsidR="004E573E" w:rsidRDefault="004E573E" w:rsidP="004E573E">
      <w:pPr>
        <w:pStyle w:val="BodyText"/>
      </w:pPr>
      <w:r w:rsidRPr="00476E94">
        <w:rPr>
          <w:b/>
        </w:rPr>
        <w:t>Phone</w:t>
      </w:r>
      <w:r>
        <w:t>: +91 9866558383</w:t>
      </w:r>
    </w:p>
    <w:p w14:paraId="4B5C6068" w14:textId="77777777" w:rsidR="003C6FBA" w:rsidRDefault="003C6FBA" w:rsidP="00E95CF4">
      <w:pPr>
        <w:pStyle w:val="BodyText"/>
      </w:pPr>
    </w:p>
    <w:p w14:paraId="31EB5D09" w14:textId="77777777" w:rsidR="00A6354A" w:rsidRDefault="003E7BA8">
      <w:pPr>
        <w:keepLines w:val="0"/>
        <w:spacing w:after="200" w:line="276" w:lineRule="auto"/>
        <w:ind w:left="0"/>
        <w:sectPr w:rsidR="00A6354A" w:rsidSect="008125FE">
          <w:headerReference w:type="first" r:id="rId97"/>
          <w:footerReference w:type="first" r:id="rId98"/>
          <w:pgSz w:w="12240" w:h="15840"/>
          <w:pgMar w:top="1712" w:right="1322" w:bottom="1260" w:left="1560" w:header="936" w:footer="936" w:gutter="0"/>
          <w:cols w:space="720"/>
          <w:noEndnote/>
          <w:titlePg/>
          <w:docGrid w:linePitch="272"/>
        </w:sectPr>
      </w:pPr>
      <w:bookmarkStart w:id="31" w:name="O_820428"/>
      <w:bookmarkStart w:id="32" w:name="_Toc348109671"/>
      <w:bookmarkEnd w:id="31"/>
      <w:r>
        <w:br w:type="page"/>
      </w:r>
    </w:p>
    <w:p w14:paraId="5F3B7E24" w14:textId="7625008C" w:rsidR="001A2747" w:rsidRPr="001A2747" w:rsidRDefault="00EA17F0" w:rsidP="00915772">
      <w:pPr>
        <w:pStyle w:val="Heading1"/>
      </w:pPr>
      <w:bookmarkStart w:id="33" w:name="_Toc122957709"/>
      <w:r w:rsidRPr="00EA17F0">
        <w:t>Copyright</w:t>
      </w:r>
      <w:bookmarkEnd w:id="32"/>
      <w:bookmarkEnd w:id="33"/>
    </w:p>
    <w:p w14:paraId="08631601" w14:textId="77777777" w:rsidR="006A7D44" w:rsidRPr="00EA17F0" w:rsidRDefault="00F74BAA" w:rsidP="008A51E8">
      <w:pPr>
        <w:pStyle w:val="BodyText"/>
      </w:pPr>
      <w:r w:rsidRPr="00F74BAA">
        <w:t xml:space="preserve">This document is the property of, and is proprietary to </w:t>
      </w:r>
      <w:proofErr w:type="spellStart"/>
      <w:r w:rsidRPr="00F74BAA">
        <w:t>Magnaquest</w:t>
      </w:r>
      <w:proofErr w:type="spellEnd"/>
      <w:r w:rsidRPr="00F74BAA">
        <w:t xml:space="preserve"> Technologies Limited (</w:t>
      </w:r>
      <w:proofErr w:type="spellStart"/>
      <w:r w:rsidRPr="00F74BAA">
        <w:t>Magnaquest</w:t>
      </w:r>
      <w:proofErr w:type="spellEnd"/>
      <w:r w:rsidRPr="00F74BAA">
        <w:t xml:space="preserve">). It is not to be disclosed in whole or in part without the expressed written authorization of </w:t>
      </w:r>
      <w:proofErr w:type="spellStart"/>
      <w:r w:rsidRPr="00F74BAA">
        <w:t>Magnaquest</w:t>
      </w:r>
      <w:proofErr w:type="spellEnd"/>
      <w:r w:rsidRPr="00F74BAA">
        <w:t xml:space="preserve">, and shall not be duplicated or used, in whole or in part, and shall be returned to </w:t>
      </w:r>
      <w:proofErr w:type="spellStart"/>
      <w:r w:rsidRPr="00F74BAA">
        <w:t>Magnaquest</w:t>
      </w:r>
      <w:proofErr w:type="spellEnd"/>
      <w:r w:rsidRPr="00F74BAA">
        <w:t xml:space="preserve"> upon request.</w:t>
      </w:r>
      <w:r w:rsidR="00EA17F0" w:rsidRPr="00EA17F0">
        <w:t xml:space="preserve"> </w:t>
      </w:r>
    </w:p>
    <w:p w14:paraId="5C4FDF8E" w14:textId="758AFE01" w:rsidR="006A7D44" w:rsidRPr="00EA17F0" w:rsidRDefault="00EA17F0" w:rsidP="00EA17F0">
      <w:pPr>
        <w:pStyle w:val="BodyText"/>
      </w:pPr>
      <w:r w:rsidRPr="00EA17F0">
        <w:t>Copyright © 20</w:t>
      </w:r>
      <w:r w:rsidR="00F038ED">
        <w:t>24</w:t>
      </w:r>
      <w:r w:rsidRPr="00EA17F0">
        <w:t xml:space="preserve"> </w:t>
      </w:r>
      <w:proofErr w:type="spellStart"/>
      <w:r w:rsidR="00F74BAA">
        <w:t>Magnaquest</w:t>
      </w:r>
      <w:proofErr w:type="spellEnd"/>
      <w:r w:rsidR="00F74BAA">
        <w:t xml:space="preserve"> Technologies </w:t>
      </w:r>
      <w:r w:rsidR="00B23D34">
        <w:t>Limited (</w:t>
      </w:r>
      <w:proofErr w:type="spellStart"/>
      <w:r w:rsidR="00F74BAA">
        <w:t>Magnaquest</w:t>
      </w:r>
      <w:proofErr w:type="spellEnd"/>
      <w:r w:rsidR="00F74BAA">
        <w:t>)</w:t>
      </w:r>
      <w:r w:rsidRPr="00EA17F0">
        <w:t>. All rights reserved.  All trademarks, trade names, service marks, and logos referenced herein belong to their respective companies.</w:t>
      </w:r>
    </w:p>
    <w:p w14:paraId="7F403774" w14:textId="77777777" w:rsidR="006A7D44" w:rsidRPr="00EA17F0" w:rsidRDefault="006A7D44" w:rsidP="00EA17F0"/>
    <w:sectPr w:rsidR="006A7D44" w:rsidRPr="00EA17F0" w:rsidSect="008125FE">
      <w:headerReference w:type="first" r:id="rId99"/>
      <w:footerReference w:type="first" r:id="rId100"/>
      <w:pgSz w:w="12240" w:h="15840"/>
      <w:pgMar w:top="1712" w:right="1322" w:bottom="1260" w:left="1560" w:header="936" w:footer="936" w:gutter="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E16AD6" w14:textId="77777777" w:rsidR="006463BD" w:rsidRDefault="006463BD">
      <w:pPr>
        <w:spacing w:line="240" w:lineRule="auto"/>
      </w:pPr>
      <w:r>
        <w:separator/>
      </w:r>
    </w:p>
  </w:endnote>
  <w:endnote w:type="continuationSeparator" w:id="0">
    <w:p w14:paraId="4D096901" w14:textId="77777777" w:rsidR="006463BD" w:rsidRDefault="006463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Japanese">
    <w:altName w:val="MS Gothic"/>
    <w:panose1 w:val="00000000000000000000"/>
    <w:charset w:val="80"/>
    <w:family w:val="swiss"/>
    <w:notTrueType/>
    <w:pitch w:val="variable"/>
    <w:sig w:usb0="00000001" w:usb1="08070000" w:usb2="00000010" w:usb3="00000000" w:csb0="00020000" w:csb1="00000000"/>
  </w:font>
  <w:font w:name="CA Sans">
    <w:altName w:val="DejaVu Sans Condensed"/>
    <w:charset w:val="00"/>
    <w:family w:val="modern"/>
    <w:pitch w:val="default"/>
    <w:sig w:usb0="00000000" w:usb1="00000000"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Bitstream Vera Sans Mono">
    <w:altName w:val="Lucida Console"/>
    <w:charset w:val="00"/>
    <w:family w:val="modern"/>
    <w:pitch w:val="fixed"/>
    <w:sig w:usb0="00000003" w:usb1="1000204A" w:usb2="00000000" w:usb3="00000000" w:csb0="00000001" w:csb1="00000000"/>
  </w:font>
  <w:font w:name="Impact">
    <w:panose1 w:val="020B0806030902050204"/>
    <w:charset w:val="00"/>
    <w:family w:val="swiss"/>
    <w:pitch w:val="variable"/>
    <w:sig w:usb0="00000287" w:usb1="00000000" w:usb2="00000000" w:usb3="00000000" w:csb0="0000009F" w:csb1="00000000"/>
  </w:font>
  <w:font w:name="Andale Mono">
    <w:altName w:val="MS Gothic"/>
    <w:charset w:val="00"/>
    <w:family w:val="modern"/>
    <w:pitch w:val="fixed"/>
    <w:sig w:usb0="00000001"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4A6CDB" w14:textId="77777777" w:rsidR="00CC7E70" w:rsidRPr="00083F54" w:rsidRDefault="00CC7E70" w:rsidP="00DF6F3C">
    <w:pPr>
      <w:pStyle w:val="EvenFooter"/>
    </w:pPr>
    <w:r>
      <w:t>Coupons</w:t>
    </w:r>
    <w:r>
      <w:tab/>
    </w:r>
    <w:r w:rsidRPr="00083F54">
      <w:fldChar w:fldCharType="begin"/>
    </w:r>
    <w:r w:rsidRPr="00083F54">
      <w:instrText xml:space="preserve"> PAGE </w:instrText>
    </w:r>
    <w:r w:rsidRPr="00083F54">
      <w:fldChar w:fldCharType="separate"/>
    </w:r>
    <w:r>
      <w:rPr>
        <w:noProof/>
      </w:rPr>
      <w:t>ii</w:t>
    </w:r>
    <w:r w:rsidRPr="00083F54">
      <w:fldChar w:fldCharType="end"/>
    </w:r>
    <w:r w:rsidRPr="00083F54">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5424D2" w14:textId="77777777" w:rsidR="00CC7E70" w:rsidRPr="00CD60D7" w:rsidRDefault="00CC7E70" w:rsidP="00DF6F3C">
    <w:pPr>
      <w:pStyle w:val="OddFooter"/>
    </w:pPr>
    <w:r>
      <w:t>Coupons</w:t>
    </w:r>
    <w:r>
      <w:tab/>
    </w:r>
    <w:r w:rsidRPr="00CD60D7">
      <w:t xml:space="preserve">  </w:t>
    </w:r>
    <w:r w:rsidRPr="00CD60D7">
      <w:fldChar w:fldCharType="begin"/>
    </w:r>
    <w:r w:rsidRPr="00CD60D7">
      <w:instrText xml:space="preserve"> PAGE </w:instrText>
    </w:r>
    <w:r w:rsidRPr="00CD60D7">
      <w:fldChar w:fldCharType="separate"/>
    </w:r>
    <w:r w:rsidR="007B187B">
      <w:t>ii</w:t>
    </w:r>
    <w:r w:rsidRPr="00CD60D7">
      <w:fldChar w:fldCharType="end"/>
    </w:r>
    <w:r w:rsidRPr="00CD60D7">
      <w:t xml:space="preserve"> </w:t>
    </w:r>
  </w:p>
  <w:p w14:paraId="45156F45" w14:textId="77777777" w:rsidR="00CC7E70" w:rsidRDefault="00CC7E70" w:rsidP="00344B39">
    <w:pPr>
      <w:pStyle w:val="Footer"/>
      <w:pBdr>
        <w:top w:val="none" w:sz="0" w:space="0" w:color="auto"/>
      </w:pBdr>
      <w:rPr>
        <w:rFonts w:eastAsia="Times New Roman" w:cs="Times New Roman"/>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2A99A8" w14:textId="77777777" w:rsidR="00CC7E70" w:rsidRDefault="00CC7E70" w:rsidP="00344B39">
    <w:pPr>
      <w:pStyle w:val="Footer"/>
      <w:pBdr>
        <w:top w:val="none" w:sz="0" w:space="0"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6BEC1E" w14:textId="29DF0A6C" w:rsidR="00CC7E70" w:rsidRPr="00083F54" w:rsidRDefault="00000000" w:rsidP="00DF6F3C">
    <w:pPr>
      <w:pStyle w:val="EvenFooter"/>
    </w:pPr>
    <w:r>
      <w:fldChar w:fldCharType="begin"/>
    </w:r>
    <w:r>
      <w:instrText xml:space="preserve"> TITLE  \* Caps </w:instrText>
    </w:r>
    <w:r>
      <w:fldChar w:fldCharType="separate"/>
    </w:r>
    <w:r w:rsidR="008A51E8">
      <w:t>Configure Promotions</w:t>
    </w:r>
    <w:r>
      <w:fldChar w:fldCharType="end"/>
    </w:r>
    <w:r w:rsidR="00CC7E70" w:rsidRPr="00083F54">
      <w:t xml:space="preserve">  </w:t>
    </w:r>
    <w:r w:rsidR="00CC7E70">
      <w:tab/>
    </w:r>
    <w:r w:rsidR="00CC7E70" w:rsidRPr="00083F54">
      <w:fldChar w:fldCharType="begin"/>
    </w:r>
    <w:r w:rsidR="00CC7E70" w:rsidRPr="00083F54">
      <w:instrText xml:space="preserve"> PAGE </w:instrText>
    </w:r>
    <w:r w:rsidR="00CC7E70" w:rsidRPr="00083F54">
      <w:fldChar w:fldCharType="separate"/>
    </w:r>
    <w:r w:rsidR="00CC7E70">
      <w:rPr>
        <w:noProof/>
      </w:rPr>
      <w:t>2</w:t>
    </w:r>
    <w:r w:rsidR="00CC7E70" w:rsidRPr="00083F54">
      <w:fldChar w:fldCharType="end"/>
    </w:r>
    <w:r w:rsidR="00CC7E70" w:rsidRPr="00083F54">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D4878" w14:textId="77777777" w:rsidR="00CC7E70" w:rsidRPr="00083F54" w:rsidRDefault="00CC7E70" w:rsidP="00DF6F3C">
    <w:pPr>
      <w:pStyle w:val="OddFooter"/>
    </w:pPr>
    <w:r>
      <w:t>Coupons</w:t>
    </w:r>
    <w:r w:rsidRPr="00083F54">
      <w:t xml:space="preserve">  </w:t>
    </w:r>
    <w:r>
      <w:tab/>
    </w:r>
    <w:r w:rsidRPr="00083F54">
      <w:fldChar w:fldCharType="begin"/>
    </w:r>
    <w:r w:rsidRPr="00083F54">
      <w:instrText xml:space="preserve"> PAGE </w:instrText>
    </w:r>
    <w:r w:rsidRPr="00083F54">
      <w:fldChar w:fldCharType="separate"/>
    </w:r>
    <w:r w:rsidR="007B187B">
      <w:t>31</w:t>
    </w:r>
    <w:r w:rsidRPr="00083F54">
      <w:fldChar w:fldCharType="end"/>
    </w:r>
    <w:r w:rsidRPr="00083F54">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55E146" w14:textId="77777777" w:rsidR="00CC7E70" w:rsidRPr="00083F54" w:rsidRDefault="00CC7E70" w:rsidP="00DF6F3C">
    <w:pPr>
      <w:pStyle w:val="OddFooter"/>
    </w:pPr>
    <w:r>
      <w:t>Coupons</w:t>
    </w:r>
    <w:r>
      <w:tab/>
    </w:r>
    <w:r w:rsidRPr="00083F54">
      <w:t xml:space="preserve">  </w:t>
    </w:r>
    <w:r w:rsidRPr="00083F54">
      <w:fldChar w:fldCharType="begin"/>
    </w:r>
    <w:r w:rsidRPr="00083F54">
      <w:instrText xml:space="preserve"> PAGE </w:instrText>
    </w:r>
    <w:r w:rsidRPr="00083F54">
      <w:fldChar w:fldCharType="separate"/>
    </w:r>
    <w:r w:rsidR="007B187B">
      <w:t>33</w:t>
    </w:r>
    <w:r w:rsidRPr="00083F54">
      <w:fldChar w:fldCharType="end"/>
    </w:r>
    <w:r w:rsidRPr="00083F54">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4C37EF" w14:textId="208E0AF3" w:rsidR="00197BF7" w:rsidRPr="00083F54" w:rsidRDefault="00197BF7" w:rsidP="00DF6F3C">
    <w:pPr>
      <w:pStyle w:val="OddFooter"/>
    </w:pPr>
    <w:r>
      <w:t>Coupons</w:t>
    </w:r>
    <w:r>
      <w:tab/>
      <w:t>15</w:t>
    </w:r>
  </w:p>
  <w:p w14:paraId="2FF7F08A" w14:textId="77777777" w:rsidR="00197BF7" w:rsidRDefault="00197BF7"/>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FC9141" w14:textId="1B3CD96A" w:rsidR="00197BF7" w:rsidRPr="00083F54" w:rsidRDefault="00197BF7" w:rsidP="00DF6F3C">
    <w:pPr>
      <w:pStyle w:val="OddFooter"/>
    </w:pPr>
    <w:r>
      <w:t>Coupons</w:t>
    </w:r>
    <w:r w:rsidRPr="00083F54">
      <w:t xml:space="preserve">  </w:t>
    </w:r>
    <w:r>
      <w:tab/>
      <w:t>17</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F2973E" w14:textId="15AA0AB0" w:rsidR="00197BF7" w:rsidRPr="00083F54" w:rsidRDefault="00197BF7" w:rsidP="00DF6F3C">
    <w:pPr>
      <w:pStyle w:val="OddFooter"/>
    </w:pPr>
    <w:r>
      <w:t>Coupons</w:t>
    </w:r>
    <w:r>
      <w:tab/>
    </w:r>
    <w:r w:rsidRPr="00083F54">
      <w:t xml:space="preserve">  </w:t>
    </w:r>
    <w:r>
      <w:t>16</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46A93C" w14:textId="6EE28AFD" w:rsidR="00197BF7" w:rsidRPr="00083F54" w:rsidRDefault="00197BF7" w:rsidP="00DF6F3C">
    <w:pPr>
      <w:pStyle w:val="OddFooter"/>
    </w:pPr>
    <w:r>
      <w:t>Coupons</w:t>
    </w:r>
    <w:r w:rsidRPr="00083F54">
      <w:t xml:space="preserve">  </w:t>
    </w:r>
    <w:r>
      <w:tab/>
      <w:t>19</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581BBD" w14:textId="27445C37" w:rsidR="00197BF7" w:rsidRPr="00083F54" w:rsidRDefault="00197BF7" w:rsidP="00DF6F3C">
    <w:pPr>
      <w:pStyle w:val="OddFooter"/>
    </w:pPr>
    <w:r>
      <w:t>Coupons</w:t>
    </w:r>
    <w:r>
      <w:tab/>
    </w:r>
    <w:r w:rsidRPr="00083F54">
      <w:t xml:space="preserve">  </w:t>
    </w:r>
    <w:r>
      <w:t>18</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0FCFDA" w14:textId="52707D91" w:rsidR="00197BF7" w:rsidRPr="00083F54" w:rsidRDefault="00197BF7" w:rsidP="00DF6F3C">
    <w:pPr>
      <w:pStyle w:val="OddFooter"/>
    </w:pPr>
    <w:r>
      <w:t>Coupons</w:t>
    </w:r>
    <w:r w:rsidRPr="00083F54">
      <w:t xml:space="preserve">  </w:t>
    </w:r>
    <w:r>
      <w:tab/>
      <w:t>21</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8C3D04" w14:textId="2A8107AE" w:rsidR="00197BF7" w:rsidRPr="00083F54" w:rsidRDefault="00197BF7" w:rsidP="00DF6F3C">
    <w:pPr>
      <w:pStyle w:val="OddFooter"/>
    </w:pPr>
    <w:r>
      <w:t>Coupons</w:t>
    </w:r>
    <w:r>
      <w:tab/>
      <w:t>20</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3ED7F7" w14:textId="74817BFC" w:rsidR="00197BF7" w:rsidRPr="00083F54" w:rsidRDefault="00197BF7" w:rsidP="00DF6F3C">
    <w:pPr>
      <w:pStyle w:val="OddFooter"/>
    </w:pPr>
    <w:r>
      <w:t>Coupons</w:t>
    </w:r>
    <w:r w:rsidRPr="00083F54">
      <w:t xml:space="preserve">  </w:t>
    </w:r>
    <w:r>
      <w:tab/>
      <w:t>23</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484A04" w14:textId="7090538F" w:rsidR="00197BF7" w:rsidRPr="00083F54" w:rsidRDefault="00197BF7" w:rsidP="00DF6F3C">
    <w:pPr>
      <w:pStyle w:val="OddFooter"/>
    </w:pPr>
    <w:r>
      <w:t>Coupons</w:t>
    </w:r>
    <w:r>
      <w:tab/>
    </w:r>
    <w:r w:rsidR="00E9165F">
      <w:t>22</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627C3B" w14:textId="22F3A54D" w:rsidR="0020475A" w:rsidRPr="00083F54" w:rsidRDefault="0020475A" w:rsidP="00DF6F3C">
    <w:pPr>
      <w:pStyle w:val="OddFooter"/>
    </w:pPr>
    <w:r>
      <w:t>Coupons</w:t>
    </w:r>
    <w:r w:rsidRPr="00083F54">
      <w:t xml:space="preserve">  </w:t>
    </w:r>
    <w:r>
      <w:tab/>
      <w:t>25</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63199E" w14:textId="34B28CE6" w:rsidR="00FF70C1" w:rsidRPr="00083F54" w:rsidRDefault="00FF70C1" w:rsidP="00DF6F3C">
    <w:pPr>
      <w:pStyle w:val="OddFooter"/>
    </w:pPr>
    <w:r>
      <w:t>Coupons</w:t>
    </w:r>
    <w:r>
      <w:tab/>
      <w:t>24</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07BC55" w14:textId="5534EC62" w:rsidR="0020475A" w:rsidRPr="00083F54" w:rsidRDefault="0020475A" w:rsidP="00DF6F3C">
    <w:pPr>
      <w:pStyle w:val="OddFooter"/>
    </w:pPr>
    <w:r>
      <w:t>Coupons</w:t>
    </w:r>
    <w:r w:rsidRPr="00083F54">
      <w:t xml:space="preserve">  </w:t>
    </w:r>
    <w:r>
      <w:tab/>
      <w:t>27</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0BBCEE" w14:textId="72277EC8" w:rsidR="0020475A" w:rsidRPr="00083F54" w:rsidRDefault="0020475A" w:rsidP="00DF6F3C">
    <w:pPr>
      <w:pStyle w:val="OddFooter"/>
    </w:pPr>
    <w:r>
      <w:t>Coupons</w:t>
    </w:r>
    <w:r>
      <w:tab/>
      <w:t>26</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1B78AB" w14:textId="4E2F93E1" w:rsidR="0020475A" w:rsidRPr="00083F54" w:rsidRDefault="0020475A" w:rsidP="00DF6F3C">
    <w:pPr>
      <w:pStyle w:val="OddFooter"/>
    </w:pPr>
    <w:r>
      <w:t>Coupons</w:t>
    </w:r>
    <w:r w:rsidRPr="00083F54">
      <w:t xml:space="preserve">  </w:t>
    </w:r>
    <w:r>
      <w:tab/>
      <w:t>28</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632925" w14:textId="49BCF516" w:rsidR="009F15AF" w:rsidRPr="00083F54" w:rsidRDefault="009F15AF" w:rsidP="00DF6F3C">
    <w:pPr>
      <w:pStyle w:val="OddFooter"/>
    </w:pPr>
    <w:r>
      <w:t>Coupons</w:t>
    </w:r>
    <w:r>
      <w:tab/>
      <w:t>28</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D9ABE7" w14:textId="5D276AEB" w:rsidR="0093300A" w:rsidRPr="00083F54" w:rsidRDefault="0093300A" w:rsidP="00DF6F3C">
    <w:pPr>
      <w:pStyle w:val="OddFooter"/>
    </w:pPr>
    <w:r>
      <w:t>Coupons</w:t>
    </w:r>
    <w:r w:rsidRPr="00083F54">
      <w:t xml:space="preserve">  </w:t>
    </w:r>
    <w:r>
      <w:tab/>
      <w:t>30</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27E09" w14:textId="50DFF9D8" w:rsidR="0020475A" w:rsidRPr="00083F54" w:rsidRDefault="0020475A" w:rsidP="00DF6F3C">
    <w:pPr>
      <w:pStyle w:val="OddFooter"/>
    </w:pPr>
    <w:r>
      <w:t>Coupons</w:t>
    </w:r>
    <w:r>
      <w:tab/>
    </w:r>
    <w:r w:rsidR="009F15AF">
      <w:t>29</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F0513D" w14:textId="38FE33DB" w:rsidR="0093300A" w:rsidRPr="00083F54" w:rsidRDefault="0093300A" w:rsidP="00DF6F3C">
    <w:pPr>
      <w:pStyle w:val="OddFooter"/>
    </w:pPr>
    <w:r>
      <w:t>Coupons</w:t>
    </w:r>
    <w:r w:rsidRPr="00083F54">
      <w:t xml:space="preserve">  </w:t>
    </w:r>
    <w:r>
      <w:tab/>
      <w:t>32</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9E7A26" w14:textId="18BAB1BE" w:rsidR="00C613C2" w:rsidRPr="00083F54" w:rsidRDefault="00C613C2" w:rsidP="00DF6F3C">
    <w:pPr>
      <w:pStyle w:val="OddFooter"/>
    </w:pPr>
    <w:r>
      <w:t>Coupons</w:t>
    </w:r>
    <w:r>
      <w:tab/>
      <w:t>31</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3156FA" w14:textId="6036FAAB" w:rsidR="0093300A" w:rsidRPr="00083F54" w:rsidRDefault="0093300A" w:rsidP="00DF6F3C">
    <w:pPr>
      <w:pStyle w:val="OddFooter"/>
    </w:pPr>
    <w:r>
      <w:t>Coupons</w:t>
    </w:r>
    <w:r w:rsidRPr="00083F54">
      <w:t xml:space="preserve">  </w:t>
    </w:r>
    <w:r>
      <w:tab/>
      <w:t>34</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9B0BBA" w14:textId="5632DC41" w:rsidR="00E63C4B" w:rsidRPr="00083F54" w:rsidRDefault="00E63C4B" w:rsidP="00DF6F3C">
    <w:pPr>
      <w:pStyle w:val="OddFooter"/>
    </w:pPr>
    <w:r>
      <w:t>Coupons</w:t>
    </w:r>
    <w:r>
      <w:tab/>
      <w:t>33</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058587" w14:textId="5436F071" w:rsidR="008B54D9" w:rsidRPr="00083F54" w:rsidRDefault="008B54D9" w:rsidP="00DF6F3C">
    <w:pPr>
      <w:pStyle w:val="OddFooter"/>
    </w:pPr>
    <w:r>
      <w:t>Coupons</w:t>
    </w:r>
    <w:r w:rsidRPr="00083F54">
      <w:t xml:space="preserve">  </w:t>
    </w:r>
    <w:r>
      <w:tab/>
      <w:t>36</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5709A6" w14:textId="71CA4F78" w:rsidR="0093300A" w:rsidRPr="00083F54" w:rsidRDefault="0093300A" w:rsidP="00DF6F3C">
    <w:pPr>
      <w:pStyle w:val="OddFooter"/>
    </w:pPr>
    <w:r>
      <w:t>Coupons</w:t>
    </w:r>
    <w:r>
      <w:tab/>
      <w:t>35</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B766F8" w14:textId="15736BEF" w:rsidR="008B54D9" w:rsidRPr="00083F54" w:rsidRDefault="008B54D9" w:rsidP="00DF6F3C">
    <w:pPr>
      <w:pStyle w:val="OddFooter"/>
    </w:pPr>
    <w:r>
      <w:t>Coupons</w:t>
    </w:r>
    <w:r>
      <w:tab/>
      <w:t>37</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1A0F8E" w14:textId="5A6D292B" w:rsidR="008B54D9" w:rsidRPr="00083F54" w:rsidRDefault="008B54D9" w:rsidP="00DF6F3C">
    <w:pPr>
      <w:pStyle w:val="OddFooter"/>
    </w:pPr>
    <w:r>
      <w:t>Coupons</w:t>
    </w:r>
    <w:r>
      <w:tab/>
      <w:t>38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8075D5" w14:textId="77777777" w:rsidR="006463BD" w:rsidRDefault="006463BD">
      <w:pPr>
        <w:spacing w:line="240" w:lineRule="auto"/>
      </w:pPr>
      <w:r>
        <w:separator/>
      </w:r>
    </w:p>
  </w:footnote>
  <w:footnote w:type="continuationSeparator" w:id="0">
    <w:p w14:paraId="0F2D428A" w14:textId="77777777" w:rsidR="006463BD" w:rsidRDefault="006463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BEC45C" w14:textId="77777777" w:rsidR="00CC7E70" w:rsidRPr="00BE085E" w:rsidRDefault="00000000" w:rsidP="00BE085E">
    <w:pPr>
      <w:pStyle w:val="EvenHeader"/>
    </w:pPr>
    <w:r>
      <w:rPr>
        <w:noProof/>
        <w:lang w:val="en-US"/>
      </w:rPr>
      <w:pict w14:anchorId="37BACE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16650" o:spid="_x0000_s1039" type="#_x0000_t75" style="position:absolute;margin-left:0;margin-top:0;width:467.5pt;height:72.2pt;z-index:-251657216;mso-position-horizontal:center;mso-position-horizontal-relative:margin;mso-position-vertical:center;mso-position-vertical-relative:margin" o:allowincell="f">
          <v:imagedata r:id="rId1" o:title="magnaquest" gain="19661f" blacklevel="22938f"/>
          <w10:wrap anchorx="margin" anchory="margin"/>
        </v:shape>
      </w:pict>
    </w:r>
    <w:r w:rsidR="00CC7E70">
      <w:t>Contents</w:t>
    </w:r>
    <w:r w:rsidR="00CC7E70">
      <w:ptab w:relativeTo="margin" w:alignment="right" w:leader="none"/>
    </w:r>
    <w:proofErr w:type="spellStart"/>
    <w:r w:rsidR="00CC7E70">
      <w:t>Magnaquest</w:t>
    </w:r>
    <w:proofErr w:type="spellEnd"/>
    <w:r w:rsidR="00CC7E70">
      <w:t xml:space="preserve"> Sure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FA4181" w14:textId="7E1A0C5D" w:rsidR="00CC7E70" w:rsidRDefault="00000000" w:rsidP="001A2747">
    <w:pPr>
      <w:pStyle w:val="EvenHeader"/>
    </w:pPr>
    <w:r>
      <w:rPr>
        <w:noProof/>
        <w:lang w:val="en-US"/>
      </w:rPr>
      <w:pict w14:anchorId="148E1A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16651" o:spid="_x0000_s1040" type="#_x0000_t75" style="position:absolute;margin-left:0;margin-top:0;width:467.5pt;height:72.2pt;z-index:-251656192;mso-position-horizontal:center;mso-position-horizontal-relative:margin;mso-position-vertical:center;mso-position-vertical-relative:margin" o:allowincell="f">
          <v:imagedata r:id="rId1" o:title="magnaquest" gain="19661f" blacklevel="22938f"/>
          <w10:wrap anchorx="margin" anchory="margin"/>
        </v:shape>
      </w:pict>
    </w:r>
    <w:r w:rsidR="00CC7E70">
      <w:t>Contents</w:t>
    </w:r>
    <w:r w:rsidR="00CC7E70">
      <w:ptab w:relativeTo="margin" w:alignment="right" w:leader="none"/>
    </w:r>
    <w:proofErr w:type="spellStart"/>
    <w:r w:rsidR="00CC7E70">
      <w:t>Magnaquest</w:t>
    </w:r>
    <w:proofErr w:type="spellEnd"/>
    <w:r w:rsidR="00B61612">
      <w:t xml:space="preserve"> SURE!</w:t>
    </w:r>
  </w:p>
  <w:p w14:paraId="2BAFC675" w14:textId="77777777" w:rsidR="00CC7E70" w:rsidRDefault="00CC7E70">
    <w:pPr>
      <w:pStyle w:val="Header"/>
      <w:rPr>
        <w:rFonts w:eastAsia="Times New Roman" w:cs="Times New Roman"/>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359072" w14:textId="77777777" w:rsidR="00CC7E70" w:rsidRDefault="00000000">
    <w:pPr>
      <w:pStyle w:val="Header"/>
    </w:pPr>
    <w:r>
      <w:rPr>
        <w:noProof/>
        <w:lang w:val="en-US"/>
      </w:rPr>
      <w:pict w14:anchorId="2AA6A6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16649" o:spid="_x0000_s1038" type="#_x0000_t75" style="position:absolute;margin-left:0;margin-top:0;width:467.5pt;height:72.2pt;z-index:-251658240;mso-position-horizontal:center;mso-position-horizontal-relative:margin;mso-position-vertical:center;mso-position-vertical-relative:margin" o:allowincell="f">
          <v:imagedata r:id="rId1" o:title="magnaquest"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ED6450" w14:textId="70B58863" w:rsidR="00CC7E70" w:rsidRPr="003C4BDA" w:rsidRDefault="00000000" w:rsidP="001A2747">
    <w:pPr>
      <w:pStyle w:val="EvenHeader"/>
      <w:tabs>
        <w:tab w:val="right" w:pos="9360"/>
      </w:tabs>
    </w:pPr>
    <w:r>
      <w:rPr>
        <w:noProof/>
        <w:lang w:val="en-US"/>
      </w:rPr>
      <w:pict w14:anchorId="564E64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16653" o:spid="_x0000_s1042" type="#_x0000_t75" style="position:absolute;margin-left:0;margin-top:0;width:467.5pt;height:72.2pt;z-index:-251654144;mso-position-horizontal:center;mso-position-horizontal-relative:margin;mso-position-vertical:center;mso-position-vertical-relative:margin" o:allowincell="f">
          <v:imagedata r:id="rId1" o:title="magnaquest" gain="19661f" blacklevel="22938f"/>
          <w10:wrap anchorx="margin" anchory="margin"/>
        </v:shape>
      </w:pict>
    </w:r>
    <w:r w:rsidR="00CC7E70">
      <w:fldChar w:fldCharType="begin"/>
    </w:r>
    <w:r w:rsidR="00CC7E70">
      <w:instrText xml:space="preserve"> STYLEREF  "Heading 1" </w:instrText>
    </w:r>
    <w:r w:rsidR="00CC7E70">
      <w:fldChar w:fldCharType="separate"/>
    </w:r>
    <w:r w:rsidR="008A51E8">
      <w:rPr>
        <w:noProof/>
      </w:rPr>
      <w:t>About Coupons</w:t>
    </w:r>
    <w:r w:rsidR="00CC7E70">
      <w:fldChar w:fldCharType="end"/>
    </w:r>
    <w:r w:rsidR="00CC7E70">
      <w:tab/>
    </w:r>
    <w:proofErr w:type="spellStart"/>
    <w:r w:rsidR="00CC7E70">
      <w:t>Magnaquest</w:t>
    </w:r>
    <w:proofErr w:type="spellEnd"/>
    <w:r w:rsidR="00CC7E70">
      <w:t xml:space="preserve"> Sure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6A5A84" w14:textId="089D8527" w:rsidR="00CC7E70" w:rsidRPr="008F7FC7" w:rsidRDefault="00000000" w:rsidP="009E5C1D">
    <w:pPr>
      <w:pStyle w:val="OddHeader"/>
      <w:tabs>
        <w:tab w:val="left" w:pos="1590"/>
      </w:tabs>
      <w:jc w:val="left"/>
    </w:pPr>
    <w:r>
      <w:rPr>
        <w:noProof/>
        <w:lang w:val="en-US"/>
      </w:rPr>
      <w:pict w14:anchorId="187820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16654" o:spid="_x0000_s1043" type="#_x0000_t75" style="position:absolute;margin-left:0;margin-top:0;width:467.5pt;height:72.2pt;z-index:-251653120;mso-position-horizontal:center;mso-position-horizontal-relative:margin;mso-position-vertical:center;mso-position-vertical-relative:margin" o:allowincell="f">
          <v:imagedata r:id="rId1" o:title="magnaquest" gain="19661f" blacklevel="22938f"/>
          <w10:wrap anchorx="margin" anchory="margin"/>
        </v:shape>
      </w:pict>
    </w:r>
    <w:fldSimple w:instr=" STYLEREF  &quot;Heading 2&quot;  \* MERGEFORMAT ">
      <w:r w:rsidR="00B33970">
        <w:rPr>
          <w:noProof/>
        </w:rPr>
        <w:t>Manage Coupons</w:t>
      </w:r>
    </w:fldSimple>
    <w:r w:rsidR="009E5C1D">
      <w:tab/>
      <w:t xml:space="preserve">                                                                                                                                         </w:t>
    </w:r>
    <w:proofErr w:type="spellStart"/>
    <w:r w:rsidR="00CC7E70">
      <w:t>Magnaquest</w:t>
    </w:r>
    <w:proofErr w:type="spellEnd"/>
    <w:r w:rsidR="00CC7E70">
      <w:t xml:space="preserve"> SURE!</w:t>
    </w:r>
    <w:r w:rsidR="00CC7E70">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CA3371" w14:textId="0C76AC1B" w:rsidR="00CC7E70" w:rsidRDefault="00000000" w:rsidP="004D0AE9">
    <w:pPr>
      <w:pStyle w:val="EvenHeader"/>
      <w:tabs>
        <w:tab w:val="right" w:pos="9360"/>
      </w:tabs>
    </w:pPr>
    <w:r>
      <w:rPr>
        <w:noProof/>
        <w:lang w:val="en-US"/>
      </w:rPr>
      <w:pict w14:anchorId="538693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16652" o:spid="_x0000_s1041" type="#_x0000_t75" style="position:absolute;margin-left:0;margin-top:0;width:467.5pt;height:72.2pt;z-index:-251655168;mso-position-horizontal:center;mso-position-horizontal-relative:margin;mso-position-vertical:center;mso-position-vertical-relative:margin" o:allowincell="f">
          <v:imagedata r:id="rId1" o:title="magnaquest" gain="19661f" blacklevel="22938f"/>
          <w10:wrap anchorx="margin" anchory="margin"/>
        </v:shape>
      </w:pict>
    </w:r>
    <w:fldSimple w:instr=" STYLEREF  &quot;Heading 1&quot;  \* MERGEFORMAT ">
      <w:r w:rsidR="00B33970">
        <w:rPr>
          <w:noProof/>
        </w:rPr>
        <w:t>About Coupons</w:t>
      </w:r>
    </w:fldSimple>
    <w:r w:rsidR="00CC7E70">
      <w:tab/>
    </w:r>
    <w:proofErr w:type="spellStart"/>
    <w:r w:rsidR="00CC7E70">
      <w:t>Magnaquest</w:t>
    </w:r>
    <w:proofErr w:type="spellEnd"/>
    <w:r w:rsidR="00CC7E70">
      <w:t xml:space="preserve"> SURE!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439439" w14:textId="3008B828" w:rsidR="00E0797A" w:rsidRDefault="0055364C" w:rsidP="004D0AE9">
    <w:pPr>
      <w:pStyle w:val="EvenHeader"/>
      <w:tabs>
        <w:tab w:val="right" w:pos="9360"/>
      </w:tabs>
    </w:pPr>
    <w:r>
      <w:rPr>
        <w:noProof/>
        <w:lang w:val="en-US"/>
      </w:rPr>
      <w:drawing>
        <wp:anchor distT="0" distB="0" distL="114300" distR="114300" simplePos="0" relativeHeight="251669504" behindDoc="1" locked="0" layoutInCell="0" allowOverlap="1" wp14:anchorId="4F2CDDBE" wp14:editId="004455DF">
          <wp:simplePos x="0" y="0"/>
          <wp:positionH relativeFrom="margin">
            <wp:posOffset>-635</wp:posOffset>
          </wp:positionH>
          <wp:positionV relativeFrom="margin">
            <wp:posOffset>3596005</wp:posOffset>
          </wp:positionV>
          <wp:extent cx="5937250" cy="916940"/>
          <wp:effectExtent l="0" t="0" r="6350" b="0"/>
          <wp:wrapNone/>
          <wp:docPr id="756940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937250" cy="916940"/>
                  </a:xfrm>
                  <a:prstGeom prst="rect">
                    <a:avLst/>
                  </a:prstGeom>
                  <a:noFill/>
                </pic:spPr>
              </pic:pic>
            </a:graphicData>
          </a:graphic>
          <wp14:sizeRelH relativeFrom="page">
            <wp14:pctWidth>0</wp14:pctWidth>
          </wp14:sizeRelH>
          <wp14:sizeRelV relativeFrom="page">
            <wp14:pctHeight>0</wp14:pctHeight>
          </wp14:sizeRelV>
        </wp:anchor>
      </w:drawing>
    </w:r>
    <w:r w:rsidR="00E0797A">
      <w:t xml:space="preserve">Manage </w:t>
    </w:r>
    <w:fldSimple w:instr=" STYLEREF  &quot;Heading 1&quot;  \* MERGEFORMAT ">
      <w:r w:rsidR="00B33970">
        <w:rPr>
          <w:noProof/>
        </w:rPr>
        <w:t>Coupons</w:t>
      </w:r>
    </w:fldSimple>
    <w:r w:rsidR="00E0797A">
      <w:tab/>
    </w:r>
    <w:proofErr w:type="spellStart"/>
    <w:r w:rsidR="00E0797A">
      <w:t>Magnaquest</w:t>
    </w:r>
    <w:proofErr w:type="spellEnd"/>
    <w:r w:rsidR="00E0797A">
      <w:t xml:space="preserve"> SURE!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EE33CA" w14:textId="27C8CB52" w:rsidR="00197BF7" w:rsidRPr="008F7FC7" w:rsidRDefault="00000000" w:rsidP="009E5C1D">
    <w:pPr>
      <w:pStyle w:val="OddHeader"/>
      <w:tabs>
        <w:tab w:val="left" w:pos="1590"/>
      </w:tabs>
      <w:jc w:val="left"/>
    </w:pPr>
    <w:r>
      <w:rPr>
        <w:noProof/>
        <w:lang w:val="en-US"/>
      </w:rPr>
      <w:pict w14:anchorId="707FE7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0;margin-top:0;width:467.5pt;height:72.2pt;z-index:-251642880;mso-position-horizontal:center;mso-position-horizontal-relative:margin;mso-position-vertical:center;mso-position-vertical-relative:margin" o:allowincell="f">
          <v:imagedata r:id="rId1" o:title="magnaquest" gain="19661f" blacklevel="22938f"/>
          <w10:wrap anchorx="margin" anchory="margin"/>
        </v:shape>
      </w:pict>
    </w:r>
    <w:r w:rsidR="00197BF7">
      <w:t xml:space="preserve"> </w:t>
    </w:r>
    <w:fldSimple w:instr=" STYLEREF  &quot;Heading 2&quot;  \* MERGEFORMAT ">
      <w:r w:rsidR="00B33970">
        <w:rPr>
          <w:noProof/>
        </w:rPr>
        <w:t>Manage Coupon Distribution</w:t>
      </w:r>
    </w:fldSimple>
    <w:r w:rsidR="00E21870">
      <w:rPr>
        <w:noProof/>
      </w:rPr>
      <w:t xml:space="preserve">                                                                                                                 </w:t>
    </w:r>
    <w:r w:rsidR="005A57EC">
      <w:rPr>
        <w:noProof/>
      </w:rPr>
      <w:t xml:space="preserve">     </w:t>
    </w:r>
    <w:r w:rsidR="002217D1">
      <w:rPr>
        <w:noProof/>
      </w:rPr>
      <w:t xml:space="preserve">         </w:t>
    </w:r>
    <w:r w:rsidR="003C0517">
      <w:rPr>
        <w:noProof/>
      </w:rPr>
      <w:t xml:space="preserve"> </w:t>
    </w:r>
    <w:r w:rsidR="002217D1">
      <w:rPr>
        <w:noProof/>
      </w:rPr>
      <w:t xml:space="preserve"> </w:t>
    </w:r>
    <w:proofErr w:type="spellStart"/>
    <w:r w:rsidR="00496989">
      <w:t>Magnaquest</w:t>
    </w:r>
    <w:proofErr w:type="spellEnd"/>
    <w:r w:rsidR="00B51775">
      <w:t xml:space="preserve"> </w:t>
    </w:r>
    <w:r w:rsidR="00496989">
      <w:t>SURE</w:t>
    </w:r>
    <w:r w:rsidR="00B51775">
      <w:t>!</w:t>
    </w:r>
    <w:r w:rsidR="00E21870">
      <w:rPr>
        <w:noProof/>
      </w:rPr>
      <w:t xml:space="preserve">         </w:t>
    </w:r>
    <w:r w:rsidR="00197BF7">
      <w:t xml:space="preserve">                                                                                                                                   </w:t>
    </w:r>
    <w:r w:rsidR="00E21870">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27B730" w14:textId="75C7997D" w:rsidR="00E0797A" w:rsidRDefault="00000000" w:rsidP="004D0AE9">
    <w:pPr>
      <w:pStyle w:val="EvenHeader"/>
      <w:tabs>
        <w:tab w:val="right" w:pos="9360"/>
      </w:tabs>
    </w:pPr>
    <w:r>
      <w:rPr>
        <w:noProof/>
        <w:lang w:val="en-US"/>
      </w:rPr>
      <w:pict w14:anchorId="0A9701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7" type="#_x0000_t75" style="position:absolute;margin-left:-.05pt;margin-top:283.15pt;width:467.5pt;height:72.2pt;z-index:-251644928;mso-position-horizontal-relative:margin;mso-position-vertical-relative:margin" o:allowincell="f">
          <v:imagedata r:id="rId1" o:title="magnaquest" gain="19661f" blacklevel="22938f"/>
          <w10:wrap anchorx="margin" anchory="margin"/>
        </v:shape>
      </w:pict>
    </w:r>
    <w:r w:rsidR="00E0797A">
      <w:t>Manage Coupon Distributi</w:t>
    </w:r>
    <w:r w:rsidR="00197BF7">
      <w:t>o</w:t>
    </w:r>
    <w:r w:rsidR="00E0797A">
      <w:t>n</w:t>
    </w:r>
    <w:r w:rsidR="00E0797A">
      <w:tab/>
    </w:r>
    <w:proofErr w:type="spellStart"/>
    <w:r w:rsidR="00E0797A">
      <w:t>Magnaquest</w:t>
    </w:r>
    <w:proofErr w:type="spellEnd"/>
    <w:r w:rsidR="00E0797A">
      <w:t xml:space="preserve"> SURE!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60A290" w14:textId="01B254E4" w:rsidR="00E63C4B" w:rsidRDefault="00000000" w:rsidP="004D0AE9">
    <w:pPr>
      <w:pStyle w:val="EvenHeader"/>
      <w:tabs>
        <w:tab w:val="right" w:pos="9360"/>
      </w:tabs>
    </w:pPr>
    <w:r>
      <w:rPr>
        <w:noProof/>
        <w:lang w:val="en-US"/>
      </w:rPr>
      <w:pict w14:anchorId="257FD0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1" type="#_x0000_t75" style="position:absolute;margin-left:-.05pt;margin-top:283.15pt;width:467.5pt;height:72.2pt;z-index:-251636736;mso-position-horizontal-relative:margin;mso-position-vertical-relative:margin" o:allowincell="f">
          <v:imagedata r:id="rId1" o:title="magnaquest" gain="19661f" blacklevel="22938f"/>
          <w10:wrap anchorx="margin" anchory="margin"/>
        </v:shape>
      </w:pict>
    </w:r>
    <w:r w:rsidR="00E63C4B">
      <w:t>Coupon Redemption</w:t>
    </w:r>
    <w:r w:rsidR="00E63C4B">
      <w:tab/>
    </w:r>
    <w:proofErr w:type="spellStart"/>
    <w:r w:rsidR="00E63C4B">
      <w:t>Magnaquest</w:t>
    </w:r>
    <w:proofErr w:type="spellEnd"/>
    <w:r w:rsidR="00E63C4B">
      <w:t xml:space="preserve"> SURE!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51A1B9" w14:textId="5D8A0297" w:rsidR="002B469E" w:rsidRDefault="00000000" w:rsidP="004D0AE9">
    <w:pPr>
      <w:pStyle w:val="EvenHeader"/>
      <w:tabs>
        <w:tab w:val="right" w:pos="9360"/>
      </w:tabs>
    </w:pPr>
    <w:r>
      <w:rPr>
        <w:noProof/>
        <w:lang w:val="en-US"/>
      </w:rPr>
      <w:pict w14:anchorId="273272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05pt;margin-top:283.15pt;width:467.5pt;height:72.2pt;z-index:-251632640;mso-position-horizontal-relative:margin;mso-position-vertical-relative:margin" o:allowincell="f">
          <v:imagedata r:id="rId1" o:title="magnaquest" gain="19661f" blacklevel="22938f"/>
          <w10:wrap anchorx="margin" anchory="margin"/>
        </v:shape>
      </w:pict>
    </w:r>
    <w:r w:rsidR="002B469E">
      <w:t>Redeeming the Coupon</w:t>
    </w:r>
    <w:r w:rsidR="002B469E">
      <w:tab/>
    </w:r>
    <w:proofErr w:type="spellStart"/>
    <w:r w:rsidR="002B469E">
      <w:t>Magnaquest</w:t>
    </w:r>
    <w:proofErr w:type="spellEnd"/>
    <w:r w:rsidR="002B469E">
      <w:t xml:space="preserve"> SURE!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A2781" w14:textId="13849AE3" w:rsidR="00E63C4B" w:rsidRDefault="00000000" w:rsidP="004D0AE9">
    <w:pPr>
      <w:pStyle w:val="EvenHeader"/>
      <w:tabs>
        <w:tab w:val="right" w:pos="9360"/>
      </w:tabs>
    </w:pPr>
    <w:r>
      <w:rPr>
        <w:noProof/>
        <w:lang w:val="en-US"/>
      </w:rPr>
      <w:pict w14:anchorId="01AAF8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2" type="#_x0000_t75" style="position:absolute;margin-left:-.05pt;margin-top:283.15pt;width:467.5pt;height:72.2pt;z-index:-251634688;mso-position-horizontal-relative:margin;mso-position-vertical-relative:margin" o:allowincell="f">
          <v:imagedata r:id="rId1" o:title="magnaquest" gain="19661f" blacklevel="22938f"/>
          <w10:wrap anchorx="margin" anchory="margin"/>
        </v:shape>
      </w:pict>
    </w:r>
    <w:r w:rsidR="00E63C4B">
      <w:t>Redeeming the Coupon</w:t>
    </w:r>
    <w:r w:rsidR="00E63C4B">
      <w:tab/>
    </w:r>
    <w:proofErr w:type="spellStart"/>
    <w:r w:rsidR="00E63C4B">
      <w:t>Magnaquest</w:t>
    </w:r>
    <w:proofErr w:type="spellEnd"/>
    <w:r w:rsidR="00E63C4B">
      <w:t xml:space="preserve"> SURE!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CBAF20" w14:textId="6E2953B6" w:rsidR="00E63C4B" w:rsidRDefault="00000000" w:rsidP="004D0AE9">
    <w:pPr>
      <w:pStyle w:val="EvenHeader"/>
      <w:tabs>
        <w:tab w:val="right" w:pos="9360"/>
      </w:tabs>
    </w:pPr>
    <w:r>
      <w:rPr>
        <w:noProof/>
        <w:lang w:val="en-US"/>
      </w:rPr>
      <w:pict w14:anchorId="2DF03F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0" type="#_x0000_t75" style="position:absolute;margin-left:-.05pt;margin-top:283.15pt;width:467.5pt;height:72.2pt;z-index:-251638784;mso-position-horizontal-relative:margin;mso-position-vertical-relative:margin" o:allowincell="f">
          <v:imagedata r:id="rId1" o:title="magnaquest" gain="19661f" blacklevel="22938f"/>
          <w10:wrap anchorx="margin" anchory="margin"/>
        </v:shape>
      </w:pict>
    </w:r>
    <w:r w:rsidR="00E63C4B">
      <w:t>Coupon related Tables</w:t>
    </w:r>
    <w:r w:rsidR="00E63C4B">
      <w:tab/>
    </w:r>
    <w:proofErr w:type="spellStart"/>
    <w:r w:rsidR="00E63C4B">
      <w:t>Magnaquest</w:t>
    </w:r>
    <w:proofErr w:type="spellEnd"/>
    <w:r w:rsidR="00E63C4B">
      <w:t xml:space="preserve"> SURE!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9A5897" w14:textId="1889B343" w:rsidR="00F83294" w:rsidRDefault="00000000" w:rsidP="004D0AE9">
    <w:pPr>
      <w:pStyle w:val="EvenHeader"/>
      <w:tabs>
        <w:tab w:val="right" w:pos="9360"/>
      </w:tabs>
    </w:pPr>
    <w:r>
      <w:rPr>
        <w:noProof/>
        <w:lang w:val="en-US"/>
      </w:rPr>
      <w:pict w14:anchorId="616700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9" type="#_x0000_t75" style="position:absolute;margin-left:-.05pt;margin-top:283.15pt;width:467.5pt;height:72.2pt;z-index:-251640832;mso-position-horizontal-relative:margin;mso-position-vertical-relative:margin" o:allowincell="f">
          <v:imagedata r:id="rId1" o:title="magnaquest" gain="19661f" blacklevel="22938f"/>
          <w10:wrap anchorx="margin" anchory="margin"/>
        </v:shape>
      </w:pict>
    </w:r>
    <w:r w:rsidR="00F83294">
      <w:t xml:space="preserve">Time Zone </w:t>
    </w:r>
    <w:r w:rsidR="00CA3183">
      <w:t>In Coupons</w:t>
    </w:r>
    <w:r w:rsidR="00F83294">
      <w:tab/>
    </w:r>
    <w:proofErr w:type="spellStart"/>
    <w:r w:rsidR="00F83294">
      <w:t>Magnaquest</w:t>
    </w:r>
    <w:proofErr w:type="spellEnd"/>
    <w:r w:rsidR="00F83294">
      <w:t xml:space="preserve"> SURE!</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82CCEF" w14:textId="5E4E013D" w:rsidR="00DD328C" w:rsidRDefault="00000000" w:rsidP="004D0AE9">
    <w:pPr>
      <w:pStyle w:val="EvenHeader"/>
      <w:tabs>
        <w:tab w:val="right" w:pos="9360"/>
      </w:tabs>
    </w:pPr>
    <w:r>
      <w:rPr>
        <w:noProof/>
        <w:lang w:val="en-US"/>
      </w:rPr>
      <w:pict w14:anchorId="19655B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margin-left:0;margin-top:0;width:467.5pt;height:72.2pt;z-index:-251651072;mso-position-horizontal:center;mso-position-horizontal-relative:margin;mso-position-vertical:center;mso-position-vertical-relative:margin" o:allowincell="f">
          <v:imagedata r:id="rId1" o:title="magnaquest" gain="19661f" blacklevel="22938f"/>
          <w10:wrap anchorx="margin" anchory="margin"/>
        </v:shape>
      </w:pict>
    </w:r>
    <w:fldSimple w:instr=" STYLEREF  &quot;Heading 1&quot;  \* MERGEFORMAT ">
      <w:r w:rsidR="00B33970">
        <w:rPr>
          <w:noProof/>
        </w:rPr>
        <w:t>Support</w:t>
      </w:r>
    </w:fldSimple>
    <w:r w:rsidR="00DD328C">
      <w:tab/>
    </w:r>
    <w:proofErr w:type="spellStart"/>
    <w:r w:rsidR="00DD328C">
      <w:t>Magnaquest</w:t>
    </w:r>
    <w:proofErr w:type="spellEnd"/>
    <w:r w:rsidR="00DD328C">
      <w:t xml:space="preserve"> SURE!</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203FD3" w14:textId="19753823" w:rsidR="00DD328C" w:rsidRDefault="00000000" w:rsidP="004D0AE9">
    <w:pPr>
      <w:pStyle w:val="EvenHeader"/>
      <w:tabs>
        <w:tab w:val="right" w:pos="9360"/>
      </w:tabs>
    </w:pPr>
    <w:r>
      <w:rPr>
        <w:noProof/>
        <w:lang w:val="en-US"/>
      </w:rPr>
      <w:pict w14:anchorId="10B635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5" type="#_x0000_t75" style="position:absolute;margin-left:0;margin-top:0;width:467.5pt;height:72.2pt;z-index:-251649024;mso-position-horizontal:center;mso-position-horizontal-relative:margin;mso-position-vertical:center;mso-position-vertical-relative:margin" o:allowincell="f">
          <v:imagedata r:id="rId1" o:title="magnaquest" gain="19661f" blacklevel="22938f"/>
          <w10:wrap anchorx="margin" anchory="margin"/>
        </v:shape>
      </w:pict>
    </w:r>
    <w:fldSimple w:instr=" STYLEREF  &quot;Heading 1&quot;  \* MERGEFORMAT ">
      <w:r w:rsidR="003864E9">
        <w:rPr>
          <w:noProof/>
        </w:rPr>
        <w:t>Copyright</w:t>
      </w:r>
    </w:fldSimple>
    <w:r w:rsidR="00DD328C">
      <w:tab/>
    </w:r>
    <w:proofErr w:type="spellStart"/>
    <w:r w:rsidR="00DD328C">
      <w:t>Magnaquest</w:t>
    </w:r>
    <w:proofErr w:type="spellEnd"/>
    <w:r w:rsidR="00DD328C">
      <w:t xml:space="preserve"> SURE!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F7144"/>
    <w:multiLevelType w:val="hybridMultilevel"/>
    <w:tmpl w:val="4858C564"/>
    <w:lvl w:ilvl="0" w:tplc="EB2CBF1C">
      <w:start w:val="1"/>
      <w:numFmt w:val="decimal"/>
      <w:lvlText w:val="%1."/>
      <w:lvlJc w:val="left"/>
      <w:pPr>
        <w:ind w:left="417" w:hanging="360"/>
      </w:pPr>
      <w:rPr>
        <w:rFonts w:hint="default"/>
      </w:rPr>
    </w:lvl>
    <w:lvl w:ilvl="1" w:tplc="40090019" w:tentative="1">
      <w:start w:val="1"/>
      <w:numFmt w:val="lowerLetter"/>
      <w:lvlText w:val="%2."/>
      <w:lvlJc w:val="left"/>
      <w:pPr>
        <w:ind w:left="1137" w:hanging="360"/>
      </w:pPr>
    </w:lvl>
    <w:lvl w:ilvl="2" w:tplc="4009001B" w:tentative="1">
      <w:start w:val="1"/>
      <w:numFmt w:val="lowerRoman"/>
      <w:lvlText w:val="%3."/>
      <w:lvlJc w:val="right"/>
      <w:pPr>
        <w:ind w:left="1857" w:hanging="180"/>
      </w:pPr>
    </w:lvl>
    <w:lvl w:ilvl="3" w:tplc="4009000F" w:tentative="1">
      <w:start w:val="1"/>
      <w:numFmt w:val="decimal"/>
      <w:lvlText w:val="%4."/>
      <w:lvlJc w:val="left"/>
      <w:pPr>
        <w:ind w:left="2577" w:hanging="360"/>
      </w:pPr>
    </w:lvl>
    <w:lvl w:ilvl="4" w:tplc="40090019" w:tentative="1">
      <w:start w:val="1"/>
      <w:numFmt w:val="lowerLetter"/>
      <w:lvlText w:val="%5."/>
      <w:lvlJc w:val="left"/>
      <w:pPr>
        <w:ind w:left="3297" w:hanging="360"/>
      </w:pPr>
    </w:lvl>
    <w:lvl w:ilvl="5" w:tplc="4009001B" w:tentative="1">
      <w:start w:val="1"/>
      <w:numFmt w:val="lowerRoman"/>
      <w:lvlText w:val="%6."/>
      <w:lvlJc w:val="right"/>
      <w:pPr>
        <w:ind w:left="4017" w:hanging="180"/>
      </w:pPr>
    </w:lvl>
    <w:lvl w:ilvl="6" w:tplc="4009000F" w:tentative="1">
      <w:start w:val="1"/>
      <w:numFmt w:val="decimal"/>
      <w:lvlText w:val="%7."/>
      <w:lvlJc w:val="left"/>
      <w:pPr>
        <w:ind w:left="4737" w:hanging="360"/>
      </w:pPr>
    </w:lvl>
    <w:lvl w:ilvl="7" w:tplc="40090019" w:tentative="1">
      <w:start w:val="1"/>
      <w:numFmt w:val="lowerLetter"/>
      <w:lvlText w:val="%8."/>
      <w:lvlJc w:val="left"/>
      <w:pPr>
        <w:ind w:left="5457" w:hanging="360"/>
      </w:pPr>
    </w:lvl>
    <w:lvl w:ilvl="8" w:tplc="4009001B" w:tentative="1">
      <w:start w:val="1"/>
      <w:numFmt w:val="lowerRoman"/>
      <w:lvlText w:val="%9."/>
      <w:lvlJc w:val="right"/>
      <w:pPr>
        <w:ind w:left="6177" w:hanging="180"/>
      </w:pPr>
    </w:lvl>
  </w:abstractNum>
  <w:abstractNum w:abstractNumId="1" w15:restartNumberingAfterBreak="0">
    <w:nsid w:val="04FD06AC"/>
    <w:multiLevelType w:val="multilevel"/>
    <w:tmpl w:val="21DEA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A5AF8"/>
    <w:multiLevelType w:val="hybridMultilevel"/>
    <w:tmpl w:val="478419E8"/>
    <w:lvl w:ilvl="0" w:tplc="84D20B3A">
      <w:start w:val="1"/>
      <w:numFmt w:val="lowerLetter"/>
      <w:pStyle w:val="ListAlpha2"/>
      <w:lvlText w:val="%1."/>
      <w:lvlJc w:val="left"/>
      <w:pPr>
        <w:tabs>
          <w:tab w:val="num" w:pos="3240"/>
        </w:tabs>
        <w:ind w:left="32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B1673DE"/>
    <w:multiLevelType w:val="multilevel"/>
    <w:tmpl w:val="CD56E83E"/>
    <w:lvl w:ilvl="0">
      <w:start w:val="1"/>
      <w:numFmt w:val="decimal"/>
      <w:lvlText w:val="%1."/>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720"/>
        </w:tabs>
        <w:ind w:left="1080" w:hanging="360"/>
      </w:pPr>
      <w:rPr>
        <w:rFonts w:hint="default"/>
      </w:rPr>
    </w:lvl>
    <w:lvl w:ilvl="2">
      <w:start w:val="1"/>
      <w:numFmt w:val="lowerRoman"/>
      <w:lvlText w:val="%3)"/>
      <w:lvlJc w:val="left"/>
      <w:pPr>
        <w:ind w:left="748" w:firstLine="346"/>
      </w:pPr>
      <w:rPr>
        <w:rFonts w:hint="default"/>
      </w:rPr>
    </w:lvl>
    <w:lvl w:ilvl="3">
      <w:start w:val="1"/>
      <w:numFmt w:val="decimal"/>
      <w:lvlText w:val="(%4)"/>
      <w:lvlJc w:val="left"/>
      <w:pPr>
        <w:ind w:left="1122" w:firstLine="346"/>
      </w:pPr>
      <w:rPr>
        <w:rFonts w:hint="default"/>
      </w:rPr>
    </w:lvl>
    <w:lvl w:ilvl="4">
      <w:start w:val="1"/>
      <w:numFmt w:val="lowerLetter"/>
      <w:lvlText w:val="(%5)"/>
      <w:lvlJc w:val="left"/>
      <w:pPr>
        <w:ind w:left="1496" w:firstLine="346"/>
      </w:pPr>
      <w:rPr>
        <w:rFonts w:hint="default"/>
      </w:rPr>
    </w:lvl>
    <w:lvl w:ilvl="5">
      <w:start w:val="1"/>
      <w:numFmt w:val="lowerRoman"/>
      <w:lvlText w:val="(%6)"/>
      <w:lvlJc w:val="left"/>
      <w:pPr>
        <w:ind w:left="1870" w:firstLine="346"/>
      </w:pPr>
      <w:rPr>
        <w:rFonts w:hint="default"/>
      </w:rPr>
    </w:lvl>
    <w:lvl w:ilvl="6">
      <w:start w:val="1"/>
      <w:numFmt w:val="decimal"/>
      <w:lvlText w:val="%7."/>
      <w:lvlJc w:val="left"/>
      <w:pPr>
        <w:ind w:left="2244" w:firstLine="346"/>
      </w:pPr>
      <w:rPr>
        <w:rFonts w:hint="default"/>
      </w:rPr>
    </w:lvl>
    <w:lvl w:ilvl="7">
      <w:start w:val="1"/>
      <w:numFmt w:val="lowerLetter"/>
      <w:lvlText w:val="%8."/>
      <w:lvlJc w:val="left"/>
      <w:pPr>
        <w:ind w:left="2618" w:firstLine="346"/>
      </w:pPr>
      <w:rPr>
        <w:rFonts w:hint="default"/>
      </w:rPr>
    </w:lvl>
    <w:lvl w:ilvl="8">
      <w:start w:val="1"/>
      <w:numFmt w:val="lowerRoman"/>
      <w:lvlText w:val="%9."/>
      <w:lvlJc w:val="left"/>
      <w:pPr>
        <w:ind w:left="2992" w:firstLine="346"/>
      </w:pPr>
      <w:rPr>
        <w:rFonts w:hint="default"/>
      </w:rPr>
    </w:lvl>
  </w:abstractNum>
  <w:abstractNum w:abstractNumId="4" w15:restartNumberingAfterBreak="0">
    <w:nsid w:val="0B5B521F"/>
    <w:multiLevelType w:val="hybridMultilevel"/>
    <w:tmpl w:val="896C8006"/>
    <w:lvl w:ilvl="0" w:tplc="0BD44A20">
      <w:start w:val="1"/>
      <w:numFmt w:val="bullet"/>
      <w:pStyle w:val="ListBullet3Endash"/>
      <w:lvlText w:val="–"/>
      <w:lvlJc w:val="left"/>
      <w:pPr>
        <w:tabs>
          <w:tab w:val="num" w:pos="3240"/>
        </w:tabs>
        <w:ind w:left="3240" w:hanging="360"/>
      </w:pPr>
      <w:rPr>
        <w:rFonts w:ascii="Verdana" w:hAnsi="Verdana" w:hint="default"/>
        <w:sz w:val="18"/>
        <w:szCs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1B17FD"/>
    <w:multiLevelType w:val="singleLevel"/>
    <w:tmpl w:val="C99ACB5A"/>
    <w:lvl w:ilvl="0">
      <w:start w:val="1"/>
      <w:numFmt w:val="decimal"/>
      <w:pStyle w:val="TOC4"/>
      <w:lvlText w:val="%1."/>
      <w:lvlJc w:val="left"/>
      <w:pPr>
        <w:tabs>
          <w:tab w:val="num" w:pos="360"/>
        </w:tabs>
        <w:ind w:left="360" w:hanging="360"/>
      </w:pPr>
      <w:rPr>
        <w:rFonts w:hint="default"/>
      </w:rPr>
    </w:lvl>
  </w:abstractNum>
  <w:abstractNum w:abstractNumId="6" w15:restartNumberingAfterBreak="0">
    <w:nsid w:val="1776428A"/>
    <w:multiLevelType w:val="hybridMultilevel"/>
    <w:tmpl w:val="BCC0C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DC56BE"/>
    <w:multiLevelType w:val="hybridMultilevel"/>
    <w:tmpl w:val="3CAA8F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B442644"/>
    <w:multiLevelType w:val="multilevel"/>
    <w:tmpl w:val="AE600896"/>
    <w:lvl w:ilvl="0">
      <w:start w:val="1"/>
      <w:numFmt w:val="upperLetter"/>
      <w:pStyle w:val="AppendixHeading"/>
      <w:suff w:val="space"/>
      <w:lvlText w:val="Appendix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9" w15:restartNumberingAfterBreak="0">
    <w:nsid w:val="214B75FA"/>
    <w:multiLevelType w:val="hybridMultilevel"/>
    <w:tmpl w:val="235CC7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5EF7C72"/>
    <w:multiLevelType w:val="multilevel"/>
    <w:tmpl w:val="21DEA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5A6F4C"/>
    <w:multiLevelType w:val="multilevel"/>
    <w:tmpl w:val="6332D7E4"/>
    <w:lvl w:ilvl="0">
      <w:start w:val="1"/>
      <w:numFmt w:val="decimal"/>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94D1F17"/>
    <w:multiLevelType w:val="hybridMultilevel"/>
    <w:tmpl w:val="213A326E"/>
    <w:lvl w:ilvl="0" w:tplc="3148FF2C">
      <w:start w:val="1"/>
      <w:numFmt w:val="bullet"/>
      <w:pStyle w:val="ListContinue3"/>
      <w:lvlText w:val=" "/>
      <w:lvlJc w:val="left"/>
      <w:pPr>
        <w:tabs>
          <w:tab w:val="num" w:pos="3240"/>
        </w:tabs>
        <w:ind w:left="3240" w:hanging="360"/>
      </w:pPr>
      <w:rPr>
        <w:rFonts w:ascii="Book Antiqua" w:hAnsi="Book Antiqua" w:hint="default"/>
      </w:rPr>
    </w:lvl>
    <w:lvl w:ilvl="1" w:tplc="04090003" w:tentative="1">
      <w:start w:val="1"/>
      <w:numFmt w:val="bullet"/>
      <w:lvlText w:val="o"/>
      <w:lvlJc w:val="left"/>
      <w:pPr>
        <w:tabs>
          <w:tab w:val="num" w:pos="4320"/>
        </w:tabs>
        <w:ind w:left="4320" w:hanging="360"/>
      </w:pPr>
      <w:rPr>
        <w:rFonts w:ascii="Courier New" w:hAnsi="Courier New" w:cs="Courier New" w:hint="default"/>
      </w:rPr>
    </w:lvl>
    <w:lvl w:ilvl="2" w:tplc="04090005" w:tentative="1">
      <w:start w:val="1"/>
      <w:numFmt w:val="bullet"/>
      <w:lvlText w:val=""/>
      <w:lvlJc w:val="left"/>
      <w:pPr>
        <w:tabs>
          <w:tab w:val="num" w:pos="5040"/>
        </w:tabs>
        <w:ind w:left="5040" w:hanging="360"/>
      </w:pPr>
      <w:rPr>
        <w:rFonts w:ascii="Wingdings" w:hAnsi="Wingdings" w:hint="default"/>
      </w:rPr>
    </w:lvl>
    <w:lvl w:ilvl="3" w:tplc="04090001" w:tentative="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13" w15:restartNumberingAfterBreak="0">
    <w:nsid w:val="2E40016D"/>
    <w:multiLevelType w:val="hybridMultilevel"/>
    <w:tmpl w:val="B3B49376"/>
    <w:lvl w:ilvl="0" w:tplc="A95C9988">
      <w:start w:val="1"/>
      <w:numFmt w:val="lowerLetter"/>
      <w:pStyle w:val="ListAlpha"/>
      <w:lvlText w:val="%1."/>
      <w:lvlJc w:val="left"/>
      <w:pPr>
        <w:tabs>
          <w:tab w:val="num" w:pos="3240"/>
        </w:tabs>
        <w:ind w:left="28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90531EC"/>
    <w:multiLevelType w:val="multilevel"/>
    <w:tmpl w:val="21DEA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955F1C"/>
    <w:multiLevelType w:val="multilevel"/>
    <w:tmpl w:val="5A6C6C28"/>
    <w:lvl w:ilvl="0">
      <w:start w:val="1"/>
      <w:numFmt w:val="decimal"/>
      <w:pStyle w:val="ListNumber"/>
      <w:lvlText w:val="%1."/>
      <w:lvlJc w:val="left"/>
      <w:pPr>
        <w:ind w:left="90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1801429"/>
    <w:multiLevelType w:val="hybridMultilevel"/>
    <w:tmpl w:val="14F20F30"/>
    <w:lvl w:ilvl="0" w:tplc="00F632B4">
      <w:start w:val="1"/>
      <w:numFmt w:val="bullet"/>
      <w:pStyle w:val="ListBullet"/>
      <w:lvlText w:val=""/>
      <w:lvlJc w:val="left"/>
      <w:pPr>
        <w:ind w:left="928" w:hanging="360"/>
      </w:pPr>
      <w:rPr>
        <w:rFonts w:ascii="Symbol" w:hAnsi="Symbol" w:hint="default"/>
        <w:b w:val="0"/>
        <w:i w:val="0"/>
        <w:color w:val="auto"/>
        <w:position w:val="2"/>
        <w:sz w:val="18"/>
        <w:szCs w:val="14"/>
      </w:rPr>
    </w:lvl>
    <w:lvl w:ilvl="1" w:tplc="04090003" w:tentative="1">
      <w:start w:val="1"/>
      <w:numFmt w:val="bullet"/>
      <w:lvlText w:val="o"/>
      <w:lvlJc w:val="left"/>
      <w:pPr>
        <w:tabs>
          <w:tab w:val="num" w:pos="1288"/>
        </w:tabs>
        <w:ind w:left="1288" w:hanging="360"/>
      </w:pPr>
      <w:rPr>
        <w:rFonts w:ascii="Courier New" w:hAnsi="Courier New" w:cs="Courier New" w:hint="default"/>
      </w:rPr>
    </w:lvl>
    <w:lvl w:ilvl="2" w:tplc="04090005" w:tentative="1">
      <w:start w:val="1"/>
      <w:numFmt w:val="bullet"/>
      <w:lvlText w:val=""/>
      <w:lvlJc w:val="left"/>
      <w:pPr>
        <w:tabs>
          <w:tab w:val="num" w:pos="2008"/>
        </w:tabs>
        <w:ind w:left="2008" w:hanging="360"/>
      </w:pPr>
      <w:rPr>
        <w:rFonts w:ascii="Wingdings" w:hAnsi="Wingdings" w:hint="default"/>
      </w:rPr>
    </w:lvl>
    <w:lvl w:ilvl="3" w:tplc="04090001" w:tentative="1">
      <w:start w:val="1"/>
      <w:numFmt w:val="bullet"/>
      <w:lvlText w:val=""/>
      <w:lvlJc w:val="left"/>
      <w:pPr>
        <w:tabs>
          <w:tab w:val="num" w:pos="2728"/>
        </w:tabs>
        <w:ind w:left="2728" w:hanging="360"/>
      </w:pPr>
      <w:rPr>
        <w:rFonts w:ascii="Symbol" w:hAnsi="Symbol" w:hint="default"/>
      </w:rPr>
    </w:lvl>
    <w:lvl w:ilvl="4" w:tplc="04090003" w:tentative="1">
      <w:start w:val="1"/>
      <w:numFmt w:val="bullet"/>
      <w:lvlText w:val="o"/>
      <w:lvlJc w:val="left"/>
      <w:pPr>
        <w:tabs>
          <w:tab w:val="num" w:pos="3448"/>
        </w:tabs>
        <w:ind w:left="3448" w:hanging="360"/>
      </w:pPr>
      <w:rPr>
        <w:rFonts w:ascii="Courier New" w:hAnsi="Courier New" w:cs="Courier New" w:hint="default"/>
      </w:rPr>
    </w:lvl>
    <w:lvl w:ilvl="5" w:tplc="04090005" w:tentative="1">
      <w:start w:val="1"/>
      <w:numFmt w:val="bullet"/>
      <w:lvlText w:val=""/>
      <w:lvlJc w:val="left"/>
      <w:pPr>
        <w:tabs>
          <w:tab w:val="num" w:pos="4168"/>
        </w:tabs>
        <w:ind w:left="4168" w:hanging="360"/>
      </w:pPr>
      <w:rPr>
        <w:rFonts w:ascii="Wingdings" w:hAnsi="Wingdings" w:hint="default"/>
      </w:rPr>
    </w:lvl>
    <w:lvl w:ilvl="6" w:tplc="04090001" w:tentative="1">
      <w:start w:val="1"/>
      <w:numFmt w:val="bullet"/>
      <w:lvlText w:val=""/>
      <w:lvlJc w:val="left"/>
      <w:pPr>
        <w:tabs>
          <w:tab w:val="num" w:pos="4888"/>
        </w:tabs>
        <w:ind w:left="4888" w:hanging="360"/>
      </w:pPr>
      <w:rPr>
        <w:rFonts w:ascii="Symbol" w:hAnsi="Symbol" w:hint="default"/>
      </w:rPr>
    </w:lvl>
    <w:lvl w:ilvl="7" w:tplc="04090003" w:tentative="1">
      <w:start w:val="1"/>
      <w:numFmt w:val="bullet"/>
      <w:lvlText w:val="o"/>
      <w:lvlJc w:val="left"/>
      <w:pPr>
        <w:tabs>
          <w:tab w:val="num" w:pos="5608"/>
        </w:tabs>
        <w:ind w:left="5608" w:hanging="360"/>
      </w:pPr>
      <w:rPr>
        <w:rFonts w:ascii="Courier New" w:hAnsi="Courier New" w:cs="Courier New" w:hint="default"/>
      </w:rPr>
    </w:lvl>
    <w:lvl w:ilvl="8" w:tplc="04090005" w:tentative="1">
      <w:start w:val="1"/>
      <w:numFmt w:val="bullet"/>
      <w:lvlText w:val=""/>
      <w:lvlJc w:val="left"/>
      <w:pPr>
        <w:tabs>
          <w:tab w:val="num" w:pos="6328"/>
        </w:tabs>
        <w:ind w:left="6328" w:hanging="360"/>
      </w:pPr>
      <w:rPr>
        <w:rFonts w:ascii="Wingdings" w:hAnsi="Wingdings" w:hint="default"/>
      </w:rPr>
    </w:lvl>
  </w:abstractNum>
  <w:abstractNum w:abstractNumId="17" w15:restartNumberingAfterBreak="0">
    <w:nsid w:val="429927FE"/>
    <w:multiLevelType w:val="hybridMultilevel"/>
    <w:tmpl w:val="B486FDB4"/>
    <w:lvl w:ilvl="0" w:tplc="73420C86">
      <w:start w:val="1"/>
      <w:numFmt w:val="bullet"/>
      <w:pStyle w:val="ListBullet2"/>
      <w:lvlText w:val="■"/>
      <w:lvlJc w:val="left"/>
      <w:pPr>
        <w:tabs>
          <w:tab w:val="num" w:pos="2880"/>
        </w:tabs>
        <w:ind w:left="2880" w:hanging="360"/>
      </w:pPr>
      <w:rPr>
        <w:rFonts w:ascii="Arial" w:hAnsi="Arial" w:hint="default"/>
        <w:b w:val="0"/>
        <w:i w:val="0"/>
        <w:color w:val="auto"/>
        <w:sz w:val="18"/>
        <w:szCs w:val="1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2D077EF"/>
    <w:multiLevelType w:val="hybridMultilevel"/>
    <w:tmpl w:val="82F6A50A"/>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ADF03EF"/>
    <w:multiLevelType w:val="hybridMultilevel"/>
    <w:tmpl w:val="0B8080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E7A5235"/>
    <w:multiLevelType w:val="hybridMultilevel"/>
    <w:tmpl w:val="B5FC2A4C"/>
    <w:lvl w:ilvl="0" w:tplc="053C098C">
      <w:start w:val="1"/>
      <w:numFmt w:val="bullet"/>
      <w:pStyle w:val="TableListBullet"/>
      <w:lvlText w:val="■"/>
      <w:lvlJc w:val="left"/>
      <w:pPr>
        <w:tabs>
          <w:tab w:val="num" w:pos="360"/>
        </w:tabs>
        <w:ind w:left="360" w:hanging="360"/>
      </w:pPr>
      <w:rPr>
        <w:rFonts w:ascii="Arial" w:hAnsi="Arial" w:hint="default"/>
        <w:b w:val="0"/>
        <w:i w:val="0"/>
        <w:sz w:val="18"/>
        <w:szCs w:val="1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E93126C"/>
    <w:multiLevelType w:val="hybridMultilevel"/>
    <w:tmpl w:val="E724CC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C9E6132"/>
    <w:multiLevelType w:val="hybridMultilevel"/>
    <w:tmpl w:val="9A7E4F76"/>
    <w:lvl w:ilvl="0" w:tplc="68B8E1DE">
      <w:start w:val="1"/>
      <w:numFmt w:val="bullet"/>
      <w:pStyle w:val="ListCheckbox"/>
      <w:lvlText w:val=""/>
      <w:lvlJc w:val="left"/>
      <w:pPr>
        <w:tabs>
          <w:tab w:val="num" w:pos="2520"/>
        </w:tabs>
        <w:ind w:left="2520" w:hanging="360"/>
      </w:pPr>
      <w:rPr>
        <w:rFonts w:ascii="Wingdings" w:hAnsi="Wingdings" w:hint="default"/>
        <w:b w:val="0"/>
        <w:i w:val="0"/>
        <w:position w:val="2"/>
        <w:sz w:val="20"/>
        <w:szCs w:val="20"/>
      </w:rPr>
    </w:lvl>
    <w:lvl w:ilvl="1" w:tplc="49C450B8">
      <w:start w:val="1"/>
      <w:numFmt w:val="decimal"/>
      <w:lvlText w:val="%2."/>
      <w:lvlJc w:val="left"/>
      <w:pPr>
        <w:tabs>
          <w:tab w:val="num" w:pos="180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D1F37C4"/>
    <w:multiLevelType w:val="multilevel"/>
    <w:tmpl w:val="21DEA454"/>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413E5E"/>
    <w:multiLevelType w:val="hybridMultilevel"/>
    <w:tmpl w:val="34C60E58"/>
    <w:lvl w:ilvl="0" w:tplc="BCF46990">
      <w:start w:val="1"/>
      <w:numFmt w:val="bullet"/>
      <w:pStyle w:val="ListBullet3"/>
      <w:lvlText w:val="■"/>
      <w:lvlJc w:val="left"/>
      <w:pPr>
        <w:tabs>
          <w:tab w:val="num" w:pos="3240"/>
        </w:tabs>
        <w:ind w:left="3240" w:hanging="360"/>
      </w:pPr>
      <w:rPr>
        <w:rFonts w:ascii="Arial" w:hAnsi="Arial" w:hint="default"/>
        <w:b w:val="0"/>
        <w:i w:val="0"/>
        <w:color w:val="auto"/>
        <w:sz w:val="18"/>
        <w:szCs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BC70DAC"/>
    <w:multiLevelType w:val="hybridMultilevel"/>
    <w:tmpl w:val="A17A392C"/>
    <w:lvl w:ilvl="0" w:tplc="987C4CF2">
      <w:start w:val="1"/>
      <w:numFmt w:val="bullet"/>
      <w:pStyle w:val="ListBullet2Endash"/>
      <w:lvlText w:val="–"/>
      <w:lvlJc w:val="left"/>
      <w:pPr>
        <w:tabs>
          <w:tab w:val="num" w:pos="2880"/>
        </w:tabs>
        <w:ind w:left="2880" w:hanging="360"/>
      </w:pPr>
      <w:rPr>
        <w:rFonts w:ascii="Verdana" w:hAnsi="Verdana" w:hint="default"/>
        <w:b w:val="0"/>
        <w:i w:val="0"/>
        <w:color w:val="auto"/>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FF12DF1"/>
    <w:multiLevelType w:val="hybridMultilevel"/>
    <w:tmpl w:val="FB6CF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78199B"/>
    <w:multiLevelType w:val="multilevel"/>
    <w:tmpl w:val="21DEA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4849861">
    <w:abstractNumId w:val="5"/>
  </w:num>
  <w:num w:numId="2" w16cid:durableId="982003561">
    <w:abstractNumId w:val="16"/>
  </w:num>
  <w:num w:numId="3" w16cid:durableId="1300576459">
    <w:abstractNumId w:val="17"/>
  </w:num>
  <w:num w:numId="4" w16cid:durableId="1664695591">
    <w:abstractNumId w:val="24"/>
  </w:num>
  <w:num w:numId="5" w16cid:durableId="1402173619">
    <w:abstractNumId w:val="12"/>
  </w:num>
  <w:num w:numId="6" w16cid:durableId="1573466615">
    <w:abstractNumId w:val="20"/>
  </w:num>
  <w:num w:numId="7" w16cid:durableId="851992992">
    <w:abstractNumId w:val="13"/>
  </w:num>
  <w:num w:numId="8" w16cid:durableId="1054043899">
    <w:abstractNumId w:val="2"/>
  </w:num>
  <w:num w:numId="9" w16cid:durableId="2038314098">
    <w:abstractNumId w:val="8"/>
  </w:num>
  <w:num w:numId="10" w16cid:durableId="682898795">
    <w:abstractNumId w:val="4"/>
  </w:num>
  <w:num w:numId="11" w16cid:durableId="788662651">
    <w:abstractNumId w:val="25"/>
  </w:num>
  <w:num w:numId="12" w16cid:durableId="348992392">
    <w:abstractNumId w:val="22"/>
  </w:num>
  <w:num w:numId="13" w16cid:durableId="2057384679">
    <w:abstractNumId w:val="11"/>
  </w:num>
  <w:num w:numId="14" w16cid:durableId="569383612">
    <w:abstractNumId w:val="15"/>
  </w:num>
  <w:num w:numId="15" w16cid:durableId="17492601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48313018">
    <w:abstractNumId w:val="23"/>
  </w:num>
  <w:num w:numId="17" w16cid:durableId="979848810">
    <w:abstractNumId w:val="10"/>
  </w:num>
  <w:num w:numId="18" w16cid:durableId="1326472327">
    <w:abstractNumId w:val="27"/>
  </w:num>
  <w:num w:numId="19" w16cid:durableId="592782963">
    <w:abstractNumId w:val="14"/>
  </w:num>
  <w:num w:numId="20" w16cid:durableId="1526867401">
    <w:abstractNumId w:val="1"/>
  </w:num>
  <w:num w:numId="21" w16cid:durableId="1451439861">
    <w:abstractNumId w:val="3"/>
  </w:num>
  <w:num w:numId="22" w16cid:durableId="98581830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9351657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332864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47347090">
    <w:abstractNumId w:val="26"/>
  </w:num>
  <w:num w:numId="26" w16cid:durableId="1337732007">
    <w:abstractNumId w:val="9"/>
  </w:num>
  <w:num w:numId="27" w16cid:durableId="1565723484">
    <w:abstractNumId w:val="6"/>
  </w:num>
  <w:num w:numId="28" w16cid:durableId="1937591296">
    <w:abstractNumId w:val="19"/>
  </w:num>
  <w:num w:numId="29" w16cid:durableId="172646761">
    <w:abstractNumId w:val="18"/>
  </w:num>
  <w:num w:numId="30" w16cid:durableId="872376876">
    <w:abstractNumId w:val="0"/>
  </w:num>
  <w:num w:numId="31" w16cid:durableId="1883706040">
    <w:abstractNumId w:val="21"/>
  </w:num>
  <w:num w:numId="32" w16cid:durableId="600256558">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20"/>
  <w:drawingGridVerticalSpacing w:val="120"/>
  <w:displayHorizontalDrawingGridEvery w:val="0"/>
  <w:displayVerticalDrawingGridEvery w:val="3"/>
  <w:doNotUseMarginsForDrawingGridOrigin/>
  <w:characterSpacingControl w:val="compressPunctuation"/>
  <w:savePreviewPicture/>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43E"/>
    <w:rsid w:val="00001358"/>
    <w:rsid w:val="0000165C"/>
    <w:rsid w:val="00001A5E"/>
    <w:rsid w:val="00005888"/>
    <w:rsid w:val="0001650B"/>
    <w:rsid w:val="00021289"/>
    <w:rsid w:val="000239BF"/>
    <w:rsid w:val="00025A47"/>
    <w:rsid w:val="00026F60"/>
    <w:rsid w:val="0003291F"/>
    <w:rsid w:val="00033923"/>
    <w:rsid w:val="000367C2"/>
    <w:rsid w:val="00040F8E"/>
    <w:rsid w:val="000510A1"/>
    <w:rsid w:val="00053B69"/>
    <w:rsid w:val="000624CA"/>
    <w:rsid w:val="0006348E"/>
    <w:rsid w:val="0006376A"/>
    <w:rsid w:val="000704EC"/>
    <w:rsid w:val="00070C5B"/>
    <w:rsid w:val="000735AE"/>
    <w:rsid w:val="000741DA"/>
    <w:rsid w:val="0007568F"/>
    <w:rsid w:val="000770DC"/>
    <w:rsid w:val="00080098"/>
    <w:rsid w:val="000809C6"/>
    <w:rsid w:val="00081677"/>
    <w:rsid w:val="00083646"/>
    <w:rsid w:val="00083912"/>
    <w:rsid w:val="00087FFB"/>
    <w:rsid w:val="000917B0"/>
    <w:rsid w:val="000919EA"/>
    <w:rsid w:val="000925B3"/>
    <w:rsid w:val="000929B9"/>
    <w:rsid w:val="00092BED"/>
    <w:rsid w:val="00092DFE"/>
    <w:rsid w:val="00096937"/>
    <w:rsid w:val="00096DAD"/>
    <w:rsid w:val="000973C0"/>
    <w:rsid w:val="000B6C03"/>
    <w:rsid w:val="000B7F73"/>
    <w:rsid w:val="000C0D0D"/>
    <w:rsid w:val="000C78F3"/>
    <w:rsid w:val="000D28E8"/>
    <w:rsid w:val="000D35F5"/>
    <w:rsid w:val="000D483B"/>
    <w:rsid w:val="000E1389"/>
    <w:rsid w:val="000E186F"/>
    <w:rsid w:val="000E742A"/>
    <w:rsid w:val="000F5180"/>
    <w:rsid w:val="000F77A7"/>
    <w:rsid w:val="00105676"/>
    <w:rsid w:val="0010628E"/>
    <w:rsid w:val="001066FB"/>
    <w:rsid w:val="00107361"/>
    <w:rsid w:val="00107790"/>
    <w:rsid w:val="0011479D"/>
    <w:rsid w:val="00117873"/>
    <w:rsid w:val="00121898"/>
    <w:rsid w:val="0012214C"/>
    <w:rsid w:val="00124722"/>
    <w:rsid w:val="00127780"/>
    <w:rsid w:val="00130113"/>
    <w:rsid w:val="001321BD"/>
    <w:rsid w:val="00132682"/>
    <w:rsid w:val="00132E61"/>
    <w:rsid w:val="001363F3"/>
    <w:rsid w:val="00136CC9"/>
    <w:rsid w:val="001376CD"/>
    <w:rsid w:val="00137874"/>
    <w:rsid w:val="00143E35"/>
    <w:rsid w:val="001477D8"/>
    <w:rsid w:val="001518E1"/>
    <w:rsid w:val="001542DA"/>
    <w:rsid w:val="00154F08"/>
    <w:rsid w:val="00156D2E"/>
    <w:rsid w:val="001578FC"/>
    <w:rsid w:val="00160A46"/>
    <w:rsid w:val="00162697"/>
    <w:rsid w:val="00162A5F"/>
    <w:rsid w:val="00163E92"/>
    <w:rsid w:val="001640A6"/>
    <w:rsid w:val="00167A85"/>
    <w:rsid w:val="00167CFC"/>
    <w:rsid w:val="001750D0"/>
    <w:rsid w:val="00175E64"/>
    <w:rsid w:val="00175ECA"/>
    <w:rsid w:val="001765F0"/>
    <w:rsid w:val="00181337"/>
    <w:rsid w:val="001819A4"/>
    <w:rsid w:val="0018737D"/>
    <w:rsid w:val="00192B71"/>
    <w:rsid w:val="00196648"/>
    <w:rsid w:val="00197685"/>
    <w:rsid w:val="00197BF7"/>
    <w:rsid w:val="001A0117"/>
    <w:rsid w:val="001A1BAB"/>
    <w:rsid w:val="001A23AB"/>
    <w:rsid w:val="001A2747"/>
    <w:rsid w:val="001A43F7"/>
    <w:rsid w:val="001A4E9A"/>
    <w:rsid w:val="001A59A2"/>
    <w:rsid w:val="001A6904"/>
    <w:rsid w:val="001B2576"/>
    <w:rsid w:val="001B3569"/>
    <w:rsid w:val="001C0BD9"/>
    <w:rsid w:val="001C3241"/>
    <w:rsid w:val="001C4380"/>
    <w:rsid w:val="001C550D"/>
    <w:rsid w:val="001D3B94"/>
    <w:rsid w:val="001D43A4"/>
    <w:rsid w:val="001E3EAA"/>
    <w:rsid w:val="001E560F"/>
    <w:rsid w:val="001E60B6"/>
    <w:rsid w:val="001E630E"/>
    <w:rsid w:val="001F159B"/>
    <w:rsid w:val="001F502F"/>
    <w:rsid w:val="001F7848"/>
    <w:rsid w:val="00202A26"/>
    <w:rsid w:val="00203516"/>
    <w:rsid w:val="00203C7C"/>
    <w:rsid w:val="0020475A"/>
    <w:rsid w:val="002067F1"/>
    <w:rsid w:val="00207A3A"/>
    <w:rsid w:val="00212183"/>
    <w:rsid w:val="002217D1"/>
    <w:rsid w:val="00221B70"/>
    <w:rsid w:val="0022281C"/>
    <w:rsid w:val="00225415"/>
    <w:rsid w:val="002344B5"/>
    <w:rsid w:val="0024069E"/>
    <w:rsid w:val="002415EF"/>
    <w:rsid w:val="0024237C"/>
    <w:rsid w:val="00243C44"/>
    <w:rsid w:val="002440CB"/>
    <w:rsid w:val="002444AA"/>
    <w:rsid w:val="00245C31"/>
    <w:rsid w:val="00246EEA"/>
    <w:rsid w:val="002509D2"/>
    <w:rsid w:val="00250C2D"/>
    <w:rsid w:val="0025115E"/>
    <w:rsid w:val="00253844"/>
    <w:rsid w:val="00253855"/>
    <w:rsid w:val="00257219"/>
    <w:rsid w:val="00262899"/>
    <w:rsid w:val="00266A89"/>
    <w:rsid w:val="002675DE"/>
    <w:rsid w:val="002676D1"/>
    <w:rsid w:val="00270D96"/>
    <w:rsid w:val="00270DD3"/>
    <w:rsid w:val="00271B11"/>
    <w:rsid w:val="00272AEE"/>
    <w:rsid w:val="00275C5C"/>
    <w:rsid w:val="00275FA7"/>
    <w:rsid w:val="0027748C"/>
    <w:rsid w:val="002805B7"/>
    <w:rsid w:val="00280E8D"/>
    <w:rsid w:val="00281EDC"/>
    <w:rsid w:val="0028614A"/>
    <w:rsid w:val="0028645E"/>
    <w:rsid w:val="00286747"/>
    <w:rsid w:val="002906C3"/>
    <w:rsid w:val="0029326D"/>
    <w:rsid w:val="00294772"/>
    <w:rsid w:val="00294F65"/>
    <w:rsid w:val="00294F98"/>
    <w:rsid w:val="00295F58"/>
    <w:rsid w:val="002A2C63"/>
    <w:rsid w:val="002A4979"/>
    <w:rsid w:val="002A5C6A"/>
    <w:rsid w:val="002A67EE"/>
    <w:rsid w:val="002B0340"/>
    <w:rsid w:val="002B2F2B"/>
    <w:rsid w:val="002B469E"/>
    <w:rsid w:val="002B67FA"/>
    <w:rsid w:val="002C193C"/>
    <w:rsid w:val="002C3B55"/>
    <w:rsid w:val="002C3FEB"/>
    <w:rsid w:val="002C5E8D"/>
    <w:rsid w:val="002C72B5"/>
    <w:rsid w:val="002D048B"/>
    <w:rsid w:val="002D0AF1"/>
    <w:rsid w:val="002D2AA2"/>
    <w:rsid w:val="002D654D"/>
    <w:rsid w:val="002E15EA"/>
    <w:rsid w:val="002E1F06"/>
    <w:rsid w:val="002E3C72"/>
    <w:rsid w:val="002E4DB1"/>
    <w:rsid w:val="002E6B75"/>
    <w:rsid w:val="002E7232"/>
    <w:rsid w:val="002F1341"/>
    <w:rsid w:val="002F2E55"/>
    <w:rsid w:val="002F4742"/>
    <w:rsid w:val="00307182"/>
    <w:rsid w:val="00310BBD"/>
    <w:rsid w:val="00311017"/>
    <w:rsid w:val="00313377"/>
    <w:rsid w:val="0031349D"/>
    <w:rsid w:val="00313CB2"/>
    <w:rsid w:val="003152B3"/>
    <w:rsid w:val="00317DCC"/>
    <w:rsid w:val="003210C0"/>
    <w:rsid w:val="0032176F"/>
    <w:rsid w:val="00321B39"/>
    <w:rsid w:val="00323D94"/>
    <w:rsid w:val="00327797"/>
    <w:rsid w:val="003277AE"/>
    <w:rsid w:val="003311D7"/>
    <w:rsid w:val="003315AC"/>
    <w:rsid w:val="00332343"/>
    <w:rsid w:val="00336657"/>
    <w:rsid w:val="00337D80"/>
    <w:rsid w:val="00344B39"/>
    <w:rsid w:val="00346CAF"/>
    <w:rsid w:val="00347B53"/>
    <w:rsid w:val="0035426C"/>
    <w:rsid w:val="003549C8"/>
    <w:rsid w:val="00355CFD"/>
    <w:rsid w:val="00363821"/>
    <w:rsid w:val="003653F3"/>
    <w:rsid w:val="00366303"/>
    <w:rsid w:val="0036788C"/>
    <w:rsid w:val="00375B44"/>
    <w:rsid w:val="00380869"/>
    <w:rsid w:val="00383179"/>
    <w:rsid w:val="003864E9"/>
    <w:rsid w:val="003874D0"/>
    <w:rsid w:val="003878B6"/>
    <w:rsid w:val="00387B75"/>
    <w:rsid w:val="00387D17"/>
    <w:rsid w:val="003909B0"/>
    <w:rsid w:val="00392403"/>
    <w:rsid w:val="00392B9B"/>
    <w:rsid w:val="003930FA"/>
    <w:rsid w:val="00395614"/>
    <w:rsid w:val="00395C21"/>
    <w:rsid w:val="003A49E1"/>
    <w:rsid w:val="003A66B8"/>
    <w:rsid w:val="003B36E8"/>
    <w:rsid w:val="003B46CB"/>
    <w:rsid w:val="003B4996"/>
    <w:rsid w:val="003B749F"/>
    <w:rsid w:val="003C0517"/>
    <w:rsid w:val="003C5031"/>
    <w:rsid w:val="003C65C6"/>
    <w:rsid w:val="003C6FBA"/>
    <w:rsid w:val="003D59E7"/>
    <w:rsid w:val="003D6A85"/>
    <w:rsid w:val="003E2144"/>
    <w:rsid w:val="003E72B1"/>
    <w:rsid w:val="003E7B2D"/>
    <w:rsid w:val="003E7BA8"/>
    <w:rsid w:val="004013C3"/>
    <w:rsid w:val="004076DF"/>
    <w:rsid w:val="0041317F"/>
    <w:rsid w:val="00413C6F"/>
    <w:rsid w:val="00423153"/>
    <w:rsid w:val="0042496D"/>
    <w:rsid w:val="00431527"/>
    <w:rsid w:val="004419AC"/>
    <w:rsid w:val="004451FB"/>
    <w:rsid w:val="00445BC2"/>
    <w:rsid w:val="00447946"/>
    <w:rsid w:val="0045258D"/>
    <w:rsid w:val="004539E1"/>
    <w:rsid w:val="0045572A"/>
    <w:rsid w:val="00455F69"/>
    <w:rsid w:val="0045629A"/>
    <w:rsid w:val="004563BA"/>
    <w:rsid w:val="0045750D"/>
    <w:rsid w:val="00457BD6"/>
    <w:rsid w:val="00460EA9"/>
    <w:rsid w:val="00461A56"/>
    <w:rsid w:val="00461EB3"/>
    <w:rsid w:val="00463648"/>
    <w:rsid w:val="00464F80"/>
    <w:rsid w:val="0047160D"/>
    <w:rsid w:val="004729BF"/>
    <w:rsid w:val="0047340E"/>
    <w:rsid w:val="00473A07"/>
    <w:rsid w:val="004756E0"/>
    <w:rsid w:val="00476E94"/>
    <w:rsid w:val="0047726E"/>
    <w:rsid w:val="00477E75"/>
    <w:rsid w:val="0048552F"/>
    <w:rsid w:val="00486F1A"/>
    <w:rsid w:val="004871D2"/>
    <w:rsid w:val="004873C7"/>
    <w:rsid w:val="00487983"/>
    <w:rsid w:val="004958BD"/>
    <w:rsid w:val="00496932"/>
    <w:rsid w:val="00496989"/>
    <w:rsid w:val="004A03AF"/>
    <w:rsid w:val="004A1CC8"/>
    <w:rsid w:val="004A37E5"/>
    <w:rsid w:val="004A38BE"/>
    <w:rsid w:val="004B1C16"/>
    <w:rsid w:val="004B3AD9"/>
    <w:rsid w:val="004B3D66"/>
    <w:rsid w:val="004C2BF3"/>
    <w:rsid w:val="004C369A"/>
    <w:rsid w:val="004C4F9C"/>
    <w:rsid w:val="004D0AE9"/>
    <w:rsid w:val="004D2D54"/>
    <w:rsid w:val="004D2FA8"/>
    <w:rsid w:val="004D3A38"/>
    <w:rsid w:val="004D4472"/>
    <w:rsid w:val="004E573E"/>
    <w:rsid w:val="004E60DF"/>
    <w:rsid w:val="004E6620"/>
    <w:rsid w:val="004F132F"/>
    <w:rsid w:val="004F2467"/>
    <w:rsid w:val="004F5D71"/>
    <w:rsid w:val="005034FC"/>
    <w:rsid w:val="00511622"/>
    <w:rsid w:val="005118A5"/>
    <w:rsid w:val="00513FE2"/>
    <w:rsid w:val="0051608B"/>
    <w:rsid w:val="00516C2F"/>
    <w:rsid w:val="0052031E"/>
    <w:rsid w:val="005210C7"/>
    <w:rsid w:val="0052198D"/>
    <w:rsid w:val="005231DE"/>
    <w:rsid w:val="00524531"/>
    <w:rsid w:val="00525066"/>
    <w:rsid w:val="0052610A"/>
    <w:rsid w:val="005270E7"/>
    <w:rsid w:val="00527794"/>
    <w:rsid w:val="00527D21"/>
    <w:rsid w:val="0053156D"/>
    <w:rsid w:val="005330E6"/>
    <w:rsid w:val="00534AA0"/>
    <w:rsid w:val="00534BD9"/>
    <w:rsid w:val="005354DC"/>
    <w:rsid w:val="00536784"/>
    <w:rsid w:val="0054196C"/>
    <w:rsid w:val="00542E0E"/>
    <w:rsid w:val="00543EBC"/>
    <w:rsid w:val="0054512C"/>
    <w:rsid w:val="0054519D"/>
    <w:rsid w:val="00545CD1"/>
    <w:rsid w:val="005507B1"/>
    <w:rsid w:val="0055364C"/>
    <w:rsid w:val="00553F46"/>
    <w:rsid w:val="00555C82"/>
    <w:rsid w:val="00563C58"/>
    <w:rsid w:val="00565487"/>
    <w:rsid w:val="00566056"/>
    <w:rsid w:val="00571DBE"/>
    <w:rsid w:val="00572F77"/>
    <w:rsid w:val="00573935"/>
    <w:rsid w:val="0057430F"/>
    <w:rsid w:val="00576DFA"/>
    <w:rsid w:val="00577E8B"/>
    <w:rsid w:val="00580281"/>
    <w:rsid w:val="005808E8"/>
    <w:rsid w:val="005816FA"/>
    <w:rsid w:val="00582A5A"/>
    <w:rsid w:val="00582F5C"/>
    <w:rsid w:val="005841E7"/>
    <w:rsid w:val="005A20F8"/>
    <w:rsid w:val="005A2ED6"/>
    <w:rsid w:val="005A57EC"/>
    <w:rsid w:val="005A5C3F"/>
    <w:rsid w:val="005A6A4F"/>
    <w:rsid w:val="005B1244"/>
    <w:rsid w:val="005B1798"/>
    <w:rsid w:val="005B184D"/>
    <w:rsid w:val="005B5853"/>
    <w:rsid w:val="005B5F8C"/>
    <w:rsid w:val="005C0A3D"/>
    <w:rsid w:val="005C0DC7"/>
    <w:rsid w:val="005C1094"/>
    <w:rsid w:val="005C4EC3"/>
    <w:rsid w:val="005D04D5"/>
    <w:rsid w:val="005D0A3B"/>
    <w:rsid w:val="005D247B"/>
    <w:rsid w:val="005D2DEA"/>
    <w:rsid w:val="005D5EAC"/>
    <w:rsid w:val="005E1AEC"/>
    <w:rsid w:val="005E333F"/>
    <w:rsid w:val="005E3562"/>
    <w:rsid w:val="005E50A6"/>
    <w:rsid w:val="005E7381"/>
    <w:rsid w:val="005F037F"/>
    <w:rsid w:val="005F11B7"/>
    <w:rsid w:val="005F2768"/>
    <w:rsid w:val="005F29D2"/>
    <w:rsid w:val="005F3142"/>
    <w:rsid w:val="005F37BF"/>
    <w:rsid w:val="005F3939"/>
    <w:rsid w:val="005F48FA"/>
    <w:rsid w:val="005F50B1"/>
    <w:rsid w:val="005F5FFE"/>
    <w:rsid w:val="006009EC"/>
    <w:rsid w:val="00601424"/>
    <w:rsid w:val="00604F15"/>
    <w:rsid w:val="00605052"/>
    <w:rsid w:val="006066D8"/>
    <w:rsid w:val="00620771"/>
    <w:rsid w:val="00622E59"/>
    <w:rsid w:val="00623542"/>
    <w:rsid w:val="00624F28"/>
    <w:rsid w:val="0062667C"/>
    <w:rsid w:val="00630EAA"/>
    <w:rsid w:val="00632C10"/>
    <w:rsid w:val="006345A0"/>
    <w:rsid w:val="00635CC8"/>
    <w:rsid w:val="00637DA0"/>
    <w:rsid w:val="00641EEF"/>
    <w:rsid w:val="0064285B"/>
    <w:rsid w:val="006438DF"/>
    <w:rsid w:val="00644EC4"/>
    <w:rsid w:val="006463BD"/>
    <w:rsid w:val="00647BFC"/>
    <w:rsid w:val="00647EFE"/>
    <w:rsid w:val="00652A9C"/>
    <w:rsid w:val="00656023"/>
    <w:rsid w:val="0066353D"/>
    <w:rsid w:val="00663B5B"/>
    <w:rsid w:val="00670491"/>
    <w:rsid w:val="00670CD9"/>
    <w:rsid w:val="00673FD4"/>
    <w:rsid w:val="006816FB"/>
    <w:rsid w:val="00687D90"/>
    <w:rsid w:val="006937BC"/>
    <w:rsid w:val="00695CBC"/>
    <w:rsid w:val="0069613C"/>
    <w:rsid w:val="00696ABB"/>
    <w:rsid w:val="006A022B"/>
    <w:rsid w:val="006A0D9E"/>
    <w:rsid w:val="006A1A39"/>
    <w:rsid w:val="006A3031"/>
    <w:rsid w:val="006A6407"/>
    <w:rsid w:val="006A72B2"/>
    <w:rsid w:val="006A7D44"/>
    <w:rsid w:val="006B0279"/>
    <w:rsid w:val="006B241F"/>
    <w:rsid w:val="006B4EDA"/>
    <w:rsid w:val="006B5473"/>
    <w:rsid w:val="006C219A"/>
    <w:rsid w:val="006C3E83"/>
    <w:rsid w:val="006C4F13"/>
    <w:rsid w:val="006C75E8"/>
    <w:rsid w:val="006D00FC"/>
    <w:rsid w:val="006D15F0"/>
    <w:rsid w:val="006D1633"/>
    <w:rsid w:val="006D4B26"/>
    <w:rsid w:val="006D50BB"/>
    <w:rsid w:val="006D5472"/>
    <w:rsid w:val="006D5E86"/>
    <w:rsid w:val="006F34BC"/>
    <w:rsid w:val="006F3992"/>
    <w:rsid w:val="00701FB3"/>
    <w:rsid w:val="00702011"/>
    <w:rsid w:val="007024D1"/>
    <w:rsid w:val="00704585"/>
    <w:rsid w:val="0070466A"/>
    <w:rsid w:val="00706B2D"/>
    <w:rsid w:val="007116A5"/>
    <w:rsid w:val="0071609D"/>
    <w:rsid w:val="00722AFD"/>
    <w:rsid w:val="007248C6"/>
    <w:rsid w:val="00724CC5"/>
    <w:rsid w:val="00725D08"/>
    <w:rsid w:val="007268B5"/>
    <w:rsid w:val="00733FF2"/>
    <w:rsid w:val="0073525B"/>
    <w:rsid w:val="00736558"/>
    <w:rsid w:val="0073772C"/>
    <w:rsid w:val="00740B8C"/>
    <w:rsid w:val="00741DAB"/>
    <w:rsid w:val="00741F6F"/>
    <w:rsid w:val="00744688"/>
    <w:rsid w:val="007466E9"/>
    <w:rsid w:val="0074681B"/>
    <w:rsid w:val="00746E00"/>
    <w:rsid w:val="00746E48"/>
    <w:rsid w:val="00752901"/>
    <w:rsid w:val="007551F8"/>
    <w:rsid w:val="00762434"/>
    <w:rsid w:val="00765064"/>
    <w:rsid w:val="007651EE"/>
    <w:rsid w:val="0076704F"/>
    <w:rsid w:val="0077270C"/>
    <w:rsid w:val="00774F79"/>
    <w:rsid w:val="00775701"/>
    <w:rsid w:val="00775E93"/>
    <w:rsid w:val="007815D4"/>
    <w:rsid w:val="00782C16"/>
    <w:rsid w:val="00784B9F"/>
    <w:rsid w:val="00785C88"/>
    <w:rsid w:val="0078737E"/>
    <w:rsid w:val="00794048"/>
    <w:rsid w:val="007955DD"/>
    <w:rsid w:val="007A6FAA"/>
    <w:rsid w:val="007A7FC2"/>
    <w:rsid w:val="007B0AE4"/>
    <w:rsid w:val="007B187B"/>
    <w:rsid w:val="007B1A25"/>
    <w:rsid w:val="007B6913"/>
    <w:rsid w:val="007C1D55"/>
    <w:rsid w:val="007C27F8"/>
    <w:rsid w:val="007C46D6"/>
    <w:rsid w:val="007D0954"/>
    <w:rsid w:val="007D1431"/>
    <w:rsid w:val="007D1FFC"/>
    <w:rsid w:val="007D28BD"/>
    <w:rsid w:val="007D7AC0"/>
    <w:rsid w:val="007E31EC"/>
    <w:rsid w:val="007E5371"/>
    <w:rsid w:val="007E5DC2"/>
    <w:rsid w:val="007F28D7"/>
    <w:rsid w:val="007F2927"/>
    <w:rsid w:val="007F5532"/>
    <w:rsid w:val="007F7D56"/>
    <w:rsid w:val="0080290C"/>
    <w:rsid w:val="00802D1A"/>
    <w:rsid w:val="008037CF"/>
    <w:rsid w:val="00804E71"/>
    <w:rsid w:val="00806DAC"/>
    <w:rsid w:val="008125FE"/>
    <w:rsid w:val="00816FC4"/>
    <w:rsid w:val="008374B6"/>
    <w:rsid w:val="00844FD4"/>
    <w:rsid w:val="0084574F"/>
    <w:rsid w:val="008458ED"/>
    <w:rsid w:val="0085305C"/>
    <w:rsid w:val="00854D52"/>
    <w:rsid w:val="00855E64"/>
    <w:rsid w:val="008570B0"/>
    <w:rsid w:val="00861590"/>
    <w:rsid w:val="00866D47"/>
    <w:rsid w:val="008715E8"/>
    <w:rsid w:val="0087762C"/>
    <w:rsid w:val="00885204"/>
    <w:rsid w:val="00886362"/>
    <w:rsid w:val="0089082A"/>
    <w:rsid w:val="00892E2B"/>
    <w:rsid w:val="00893C08"/>
    <w:rsid w:val="008965D6"/>
    <w:rsid w:val="00897C00"/>
    <w:rsid w:val="008A0409"/>
    <w:rsid w:val="008A1888"/>
    <w:rsid w:val="008A51E8"/>
    <w:rsid w:val="008A564F"/>
    <w:rsid w:val="008B2084"/>
    <w:rsid w:val="008B2B8A"/>
    <w:rsid w:val="008B54D9"/>
    <w:rsid w:val="008B559A"/>
    <w:rsid w:val="008C3E4F"/>
    <w:rsid w:val="008C4269"/>
    <w:rsid w:val="008C4281"/>
    <w:rsid w:val="008C4AD4"/>
    <w:rsid w:val="008C75CF"/>
    <w:rsid w:val="008D2211"/>
    <w:rsid w:val="008D5606"/>
    <w:rsid w:val="008E3DCF"/>
    <w:rsid w:val="008E4035"/>
    <w:rsid w:val="008E40BB"/>
    <w:rsid w:val="008E7A30"/>
    <w:rsid w:val="008F1CF2"/>
    <w:rsid w:val="008F2081"/>
    <w:rsid w:val="008F6B00"/>
    <w:rsid w:val="008F7507"/>
    <w:rsid w:val="0090104B"/>
    <w:rsid w:val="00907103"/>
    <w:rsid w:val="00907A17"/>
    <w:rsid w:val="00910AF1"/>
    <w:rsid w:val="00911D29"/>
    <w:rsid w:val="00913A5B"/>
    <w:rsid w:val="0091468A"/>
    <w:rsid w:val="00915049"/>
    <w:rsid w:val="00915772"/>
    <w:rsid w:val="00915EC6"/>
    <w:rsid w:val="00922C3C"/>
    <w:rsid w:val="00923FBE"/>
    <w:rsid w:val="009260A8"/>
    <w:rsid w:val="00926F3A"/>
    <w:rsid w:val="0093300A"/>
    <w:rsid w:val="00942663"/>
    <w:rsid w:val="00943D5B"/>
    <w:rsid w:val="0094466A"/>
    <w:rsid w:val="00944C04"/>
    <w:rsid w:val="00945452"/>
    <w:rsid w:val="00946803"/>
    <w:rsid w:val="0094773A"/>
    <w:rsid w:val="00947F44"/>
    <w:rsid w:val="0095300D"/>
    <w:rsid w:val="00955510"/>
    <w:rsid w:val="00964F46"/>
    <w:rsid w:val="00970938"/>
    <w:rsid w:val="0097143C"/>
    <w:rsid w:val="009731CE"/>
    <w:rsid w:val="00973E65"/>
    <w:rsid w:val="00976B2D"/>
    <w:rsid w:val="0098033D"/>
    <w:rsid w:val="00982ADD"/>
    <w:rsid w:val="009844ED"/>
    <w:rsid w:val="00986BE1"/>
    <w:rsid w:val="00986D34"/>
    <w:rsid w:val="009873E1"/>
    <w:rsid w:val="0099022D"/>
    <w:rsid w:val="00993112"/>
    <w:rsid w:val="009931E8"/>
    <w:rsid w:val="00994021"/>
    <w:rsid w:val="009A1E7A"/>
    <w:rsid w:val="009A2834"/>
    <w:rsid w:val="009B12F1"/>
    <w:rsid w:val="009B6E1B"/>
    <w:rsid w:val="009B71AF"/>
    <w:rsid w:val="009B7AF0"/>
    <w:rsid w:val="009C2279"/>
    <w:rsid w:val="009C255B"/>
    <w:rsid w:val="009C3DBB"/>
    <w:rsid w:val="009C4A1C"/>
    <w:rsid w:val="009C60EB"/>
    <w:rsid w:val="009C72E7"/>
    <w:rsid w:val="009D6503"/>
    <w:rsid w:val="009E0F95"/>
    <w:rsid w:val="009E2531"/>
    <w:rsid w:val="009E56AC"/>
    <w:rsid w:val="009E5C1D"/>
    <w:rsid w:val="009F050A"/>
    <w:rsid w:val="009F15AF"/>
    <w:rsid w:val="009F1667"/>
    <w:rsid w:val="009F688C"/>
    <w:rsid w:val="009F7DEB"/>
    <w:rsid w:val="00A0068C"/>
    <w:rsid w:val="00A0144B"/>
    <w:rsid w:val="00A01B3D"/>
    <w:rsid w:val="00A025CA"/>
    <w:rsid w:val="00A1259D"/>
    <w:rsid w:val="00A12AE8"/>
    <w:rsid w:val="00A145F8"/>
    <w:rsid w:val="00A14B63"/>
    <w:rsid w:val="00A200B5"/>
    <w:rsid w:val="00A23960"/>
    <w:rsid w:val="00A2404A"/>
    <w:rsid w:val="00A24433"/>
    <w:rsid w:val="00A25040"/>
    <w:rsid w:val="00A300A0"/>
    <w:rsid w:val="00A34E3E"/>
    <w:rsid w:val="00A35763"/>
    <w:rsid w:val="00A3636B"/>
    <w:rsid w:val="00A414F5"/>
    <w:rsid w:val="00A42994"/>
    <w:rsid w:val="00A43D87"/>
    <w:rsid w:val="00A44A0E"/>
    <w:rsid w:val="00A459CF"/>
    <w:rsid w:val="00A45A9F"/>
    <w:rsid w:val="00A52618"/>
    <w:rsid w:val="00A5619B"/>
    <w:rsid w:val="00A56A8D"/>
    <w:rsid w:val="00A576E9"/>
    <w:rsid w:val="00A61241"/>
    <w:rsid w:val="00A6156A"/>
    <w:rsid w:val="00A63000"/>
    <w:rsid w:val="00A63387"/>
    <w:rsid w:val="00A6354A"/>
    <w:rsid w:val="00A653B6"/>
    <w:rsid w:val="00A66C0E"/>
    <w:rsid w:val="00A70206"/>
    <w:rsid w:val="00A70E22"/>
    <w:rsid w:val="00A72478"/>
    <w:rsid w:val="00A802C2"/>
    <w:rsid w:val="00A80391"/>
    <w:rsid w:val="00A875D3"/>
    <w:rsid w:val="00A91FCA"/>
    <w:rsid w:val="00A941D9"/>
    <w:rsid w:val="00AA0276"/>
    <w:rsid w:val="00AA02A8"/>
    <w:rsid w:val="00AA0BD8"/>
    <w:rsid w:val="00AA2FDA"/>
    <w:rsid w:val="00AA3531"/>
    <w:rsid w:val="00AA6AF3"/>
    <w:rsid w:val="00AA6CC2"/>
    <w:rsid w:val="00AB05CB"/>
    <w:rsid w:val="00AB10D3"/>
    <w:rsid w:val="00AB2400"/>
    <w:rsid w:val="00AB31DC"/>
    <w:rsid w:val="00AB3C76"/>
    <w:rsid w:val="00AB5499"/>
    <w:rsid w:val="00AC7891"/>
    <w:rsid w:val="00AD295A"/>
    <w:rsid w:val="00AE2B2F"/>
    <w:rsid w:val="00AE3720"/>
    <w:rsid w:val="00AE3D60"/>
    <w:rsid w:val="00AE5327"/>
    <w:rsid w:val="00AF17BE"/>
    <w:rsid w:val="00AF33F6"/>
    <w:rsid w:val="00AF3BC0"/>
    <w:rsid w:val="00AF3CEF"/>
    <w:rsid w:val="00AF5BFE"/>
    <w:rsid w:val="00AF6F60"/>
    <w:rsid w:val="00B034C9"/>
    <w:rsid w:val="00B06A51"/>
    <w:rsid w:val="00B07788"/>
    <w:rsid w:val="00B11718"/>
    <w:rsid w:val="00B11728"/>
    <w:rsid w:val="00B121D8"/>
    <w:rsid w:val="00B12C3E"/>
    <w:rsid w:val="00B13724"/>
    <w:rsid w:val="00B14DC4"/>
    <w:rsid w:val="00B17635"/>
    <w:rsid w:val="00B17710"/>
    <w:rsid w:val="00B17CE2"/>
    <w:rsid w:val="00B20349"/>
    <w:rsid w:val="00B20AF6"/>
    <w:rsid w:val="00B20FF1"/>
    <w:rsid w:val="00B2151A"/>
    <w:rsid w:val="00B236C3"/>
    <w:rsid w:val="00B23D34"/>
    <w:rsid w:val="00B24332"/>
    <w:rsid w:val="00B24622"/>
    <w:rsid w:val="00B24D9E"/>
    <w:rsid w:val="00B27DC8"/>
    <w:rsid w:val="00B31E62"/>
    <w:rsid w:val="00B32918"/>
    <w:rsid w:val="00B33970"/>
    <w:rsid w:val="00B34F35"/>
    <w:rsid w:val="00B3573B"/>
    <w:rsid w:val="00B41EC0"/>
    <w:rsid w:val="00B445CB"/>
    <w:rsid w:val="00B51775"/>
    <w:rsid w:val="00B539E9"/>
    <w:rsid w:val="00B554B5"/>
    <w:rsid w:val="00B575D4"/>
    <w:rsid w:val="00B6035B"/>
    <w:rsid w:val="00B60B60"/>
    <w:rsid w:val="00B61612"/>
    <w:rsid w:val="00B61EDC"/>
    <w:rsid w:val="00B63590"/>
    <w:rsid w:val="00B67196"/>
    <w:rsid w:val="00B70522"/>
    <w:rsid w:val="00B70960"/>
    <w:rsid w:val="00B713BF"/>
    <w:rsid w:val="00B75A3E"/>
    <w:rsid w:val="00B81319"/>
    <w:rsid w:val="00B83123"/>
    <w:rsid w:val="00B83474"/>
    <w:rsid w:val="00B8373F"/>
    <w:rsid w:val="00B84A53"/>
    <w:rsid w:val="00B8564A"/>
    <w:rsid w:val="00B917A9"/>
    <w:rsid w:val="00B935D4"/>
    <w:rsid w:val="00B9489E"/>
    <w:rsid w:val="00B95966"/>
    <w:rsid w:val="00B95FDC"/>
    <w:rsid w:val="00B961D3"/>
    <w:rsid w:val="00B96ACA"/>
    <w:rsid w:val="00B9730C"/>
    <w:rsid w:val="00B97759"/>
    <w:rsid w:val="00B977AA"/>
    <w:rsid w:val="00BA110C"/>
    <w:rsid w:val="00BA212D"/>
    <w:rsid w:val="00BA5943"/>
    <w:rsid w:val="00BA63E1"/>
    <w:rsid w:val="00BA68D7"/>
    <w:rsid w:val="00BB0374"/>
    <w:rsid w:val="00BC4D4D"/>
    <w:rsid w:val="00BC6DED"/>
    <w:rsid w:val="00BD074C"/>
    <w:rsid w:val="00BD2028"/>
    <w:rsid w:val="00BD2FF1"/>
    <w:rsid w:val="00BD4D06"/>
    <w:rsid w:val="00BD5C74"/>
    <w:rsid w:val="00BD626F"/>
    <w:rsid w:val="00BD6F49"/>
    <w:rsid w:val="00BD7B4D"/>
    <w:rsid w:val="00BE085E"/>
    <w:rsid w:val="00BE232B"/>
    <w:rsid w:val="00BE3BAA"/>
    <w:rsid w:val="00BE4007"/>
    <w:rsid w:val="00BE67DC"/>
    <w:rsid w:val="00BE6A51"/>
    <w:rsid w:val="00BF237C"/>
    <w:rsid w:val="00BF267F"/>
    <w:rsid w:val="00BF4856"/>
    <w:rsid w:val="00BF6B52"/>
    <w:rsid w:val="00BF7C35"/>
    <w:rsid w:val="00C0377C"/>
    <w:rsid w:val="00C06F3C"/>
    <w:rsid w:val="00C06F75"/>
    <w:rsid w:val="00C10276"/>
    <w:rsid w:val="00C13BAC"/>
    <w:rsid w:val="00C13D10"/>
    <w:rsid w:val="00C173A7"/>
    <w:rsid w:val="00C3016E"/>
    <w:rsid w:val="00C3462E"/>
    <w:rsid w:val="00C34B3B"/>
    <w:rsid w:val="00C3545F"/>
    <w:rsid w:val="00C35BF8"/>
    <w:rsid w:val="00C35E3B"/>
    <w:rsid w:val="00C46650"/>
    <w:rsid w:val="00C46ED0"/>
    <w:rsid w:val="00C52293"/>
    <w:rsid w:val="00C525F8"/>
    <w:rsid w:val="00C529C2"/>
    <w:rsid w:val="00C57125"/>
    <w:rsid w:val="00C613C2"/>
    <w:rsid w:val="00C64958"/>
    <w:rsid w:val="00C64A6C"/>
    <w:rsid w:val="00C660A8"/>
    <w:rsid w:val="00C703DC"/>
    <w:rsid w:val="00C726D8"/>
    <w:rsid w:val="00C770CC"/>
    <w:rsid w:val="00C812D0"/>
    <w:rsid w:val="00C828A2"/>
    <w:rsid w:val="00C87523"/>
    <w:rsid w:val="00C90E61"/>
    <w:rsid w:val="00C943CD"/>
    <w:rsid w:val="00C94FBF"/>
    <w:rsid w:val="00C95A34"/>
    <w:rsid w:val="00C962B0"/>
    <w:rsid w:val="00C96BEF"/>
    <w:rsid w:val="00CA0A78"/>
    <w:rsid w:val="00CA24BA"/>
    <w:rsid w:val="00CA3183"/>
    <w:rsid w:val="00CA643E"/>
    <w:rsid w:val="00CA69EA"/>
    <w:rsid w:val="00CB05A0"/>
    <w:rsid w:val="00CB096D"/>
    <w:rsid w:val="00CB1427"/>
    <w:rsid w:val="00CB1B27"/>
    <w:rsid w:val="00CB20DD"/>
    <w:rsid w:val="00CB3DF7"/>
    <w:rsid w:val="00CB51EB"/>
    <w:rsid w:val="00CB5A04"/>
    <w:rsid w:val="00CC55FD"/>
    <w:rsid w:val="00CC66A9"/>
    <w:rsid w:val="00CC7E70"/>
    <w:rsid w:val="00CC7E72"/>
    <w:rsid w:val="00CD0E5C"/>
    <w:rsid w:val="00CD43E4"/>
    <w:rsid w:val="00CD6352"/>
    <w:rsid w:val="00CE2C24"/>
    <w:rsid w:val="00CE4477"/>
    <w:rsid w:val="00CE5B3A"/>
    <w:rsid w:val="00CE7784"/>
    <w:rsid w:val="00CF7D03"/>
    <w:rsid w:val="00D018E7"/>
    <w:rsid w:val="00D01A10"/>
    <w:rsid w:val="00D033D7"/>
    <w:rsid w:val="00D04718"/>
    <w:rsid w:val="00D04CAE"/>
    <w:rsid w:val="00D0792C"/>
    <w:rsid w:val="00D07C4B"/>
    <w:rsid w:val="00D07D73"/>
    <w:rsid w:val="00D112F2"/>
    <w:rsid w:val="00D118FF"/>
    <w:rsid w:val="00D127FE"/>
    <w:rsid w:val="00D1396F"/>
    <w:rsid w:val="00D13C31"/>
    <w:rsid w:val="00D20779"/>
    <w:rsid w:val="00D209E4"/>
    <w:rsid w:val="00D2239D"/>
    <w:rsid w:val="00D22D0A"/>
    <w:rsid w:val="00D27B09"/>
    <w:rsid w:val="00D30A16"/>
    <w:rsid w:val="00D359EB"/>
    <w:rsid w:val="00D360D9"/>
    <w:rsid w:val="00D36483"/>
    <w:rsid w:val="00D464ED"/>
    <w:rsid w:val="00D55F5F"/>
    <w:rsid w:val="00D579F6"/>
    <w:rsid w:val="00D6096C"/>
    <w:rsid w:val="00D6376C"/>
    <w:rsid w:val="00D65DB2"/>
    <w:rsid w:val="00D66EFC"/>
    <w:rsid w:val="00D71A20"/>
    <w:rsid w:val="00D726FA"/>
    <w:rsid w:val="00D72B1E"/>
    <w:rsid w:val="00D80422"/>
    <w:rsid w:val="00D811D8"/>
    <w:rsid w:val="00D812E5"/>
    <w:rsid w:val="00D84CDA"/>
    <w:rsid w:val="00D85045"/>
    <w:rsid w:val="00D8529E"/>
    <w:rsid w:val="00D85505"/>
    <w:rsid w:val="00D87E45"/>
    <w:rsid w:val="00D91CC3"/>
    <w:rsid w:val="00D9345A"/>
    <w:rsid w:val="00DA0940"/>
    <w:rsid w:val="00DA31E9"/>
    <w:rsid w:val="00DA4105"/>
    <w:rsid w:val="00DA572C"/>
    <w:rsid w:val="00DA60CF"/>
    <w:rsid w:val="00DA670F"/>
    <w:rsid w:val="00DB09BD"/>
    <w:rsid w:val="00DB1227"/>
    <w:rsid w:val="00DB5D09"/>
    <w:rsid w:val="00DC053F"/>
    <w:rsid w:val="00DC13C8"/>
    <w:rsid w:val="00DC70A1"/>
    <w:rsid w:val="00DD11F3"/>
    <w:rsid w:val="00DD1AFD"/>
    <w:rsid w:val="00DD1F09"/>
    <w:rsid w:val="00DD2533"/>
    <w:rsid w:val="00DD328C"/>
    <w:rsid w:val="00DD4466"/>
    <w:rsid w:val="00DD5A9F"/>
    <w:rsid w:val="00DD5E2F"/>
    <w:rsid w:val="00DD647A"/>
    <w:rsid w:val="00DD79C7"/>
    <w:rsid w:val="00DE0DC7"/>
    <w:rsid w:val="00DE0FE6"/>
    <w:rsid w:val="00DE2F3A"/>
    <w:rsid w:val="00DE50C9"/>
    <w:rsid w:val="00DE6BF4"/>
    <w:rsid w:val="00DE7E28"/>
    <w:rsid w:val="00DF06FF"/>
    <w:rsid w:val="00DF1446"/>
    <w:rsid w:val="00DF2C0B"/>
    <w:rsid w:val="00DF3146"/>
    <w:rsid w:val="00DF4811"/>
    <w:rsid w:val="00DF4BDB"/>
    <w:rsid w:val="00DF5B9E"/>
    <w:rsid w:val="00DF6445"/>
    <w:rsid w:val="00DF6F3C"/>
    <w:rsid w:val="00DF7F1D"/>
    <w:rsid w:val="00E00476"/>
    <w:rsid w:val="00E03684"/>
    <w:rsid w:val="00E06042"/>
    <w:rsid w:val="00E06794"/>
    <w:rsid w:val="00E0687D"/>
    <w:rsid w:val="00E0797A"/>
    <w:rsid w:val="00E079D5"/>
    <w:rsid w:val="00E07EA5"/>
    <w:rsid w:val="00E07EBD"/>
    <w:rsid w:val="00E156C8"/>
    <w:rsid w:val="00E1715E"/>
    <w:rsid w:val="00E21870"/>
    <w:rsid w:val="00E2440D"/>
    <w:rsid w:val="00E2450A"/>
    <w:rsid w:val="00E25639"/>
    <w:rsid w:val="00E26141"/>
    <w:rsid w:val="00E30946"/>
    <w:rsid w:val="00E32D08"/>
    <w:rsid w:val="00E341A0"/>
    <w:rsid w:val="00E34E9C"/>
    <w:rsid w:val="00E4191A"/>
    <w:rsid w:val="00E446F4"/>
    <w:rsid w:val="00E53F02"/>
    <w:rsid w:val="00E55252"/>
    <w:rsid w:val="00E55363"/>
    <w:rsid w:val="00E6091E"/>
    <w:rsid w:val="00E63C4B"/>
    <w:rsid w:val="00E70171"/>
    <w:rsid w:val="00E701DD"/>
    <w:rsid w:val="00E7279F"/>
    <w:rsid w:val="00E7335E"/>
    <w:rsid w:val="00E7789C"/>
    <w:rsid w:val="00E77B4F"/>
    <w:rsid w:val="00E81F6A"/>
    <w:rsid w:val="00E833C6"/>
    <w:rsid w:val="00E843F2"/>
    <w:rsid w:val="00E85573"/>
    <w:rsid w:val="00E87B4B"/>
    <w:rsid w:val="00E900AA"/>
    <w:rsid w:val="00E90596"/>
    <w:rsid w:val="00E9165F"/>
    <w:rsid w:val="00E93B67"/>
    <w:rsid w:val="00E93B71"/>
    <w:rsid w:val="00E94B13"/>
    <w:rsid w:val="00E94F47"/>
    <w:rsid w:val="00E95CF4"/>
    <w:rsid w:val="00E96144"/>
    <w:rsid w:val="00EA10EB"/>
    <w:rsid w:val="00EA17F0"/>
    <w:rsid w:val="00EA6CB8"/>
    <w:rsid w:val="00EB047E"/>
    <w:rsid w:val="00EB0666"/>
    <w:rsid w:val="00EB4C05"/>
    <w:rsid w:val="00EB50E7"/>
    <w:rsid w:val="00EB5AF4"/>
    <w:rsid w:val="00EC1B56"/>
    <w:rsid w:val="00EC32FC"/>
    <w:rsid w:val="00EC3CF3"/>
    <w:rsid w:val="00EC600E"/>
    <w:rsid w:val="00ED02FA"/>
    <w:rsid w:val="00ED2C70"/>
    <w:rsid w:val="00EE0453"/>
    <w:rsid w:val="00EE0B09"/>
    <w:rsid w:val="00EE0DD8"/>
    <w:rsid w:val="00EE55F6"/>
    <w:rsid w:val="00EE5E89"/>
    <w:rsid w:val="00EE5E8D"/>
    <w:rsid w:val="00EE5F4A"/>
    <w:rsid w:val="00EE7498"/>
    <w:rsid w:val="00EF26D2"/>
    <w:rsid w:val="00EF276C"/>
    <w:rsid w:val="00EF3ABA"/>
    <w:rsid w:val="00EF52F5"/>
    <w:rsid w:val="00EF58C7"/>
    <w:rsid w:val="00EF6352"/>
    <w:rsid w:val="00F00A93"/>
    <w:rsid w:val="00F01EA4"/>
    <w:rsid w:val="00F02585"/>
    <w:rsid w:val="00F038ED"/>
    <w:rsid w:val="00F041B3"/>
    <w:rsid w:val="00F05F15"/>
    <w:rsid w:val="00F10B8A"/>
    <w:rsid w:val="00F13072"/>
    <w:rsid w:val="00F155F2"/>
    <w:rsid w:val="00F21FB9"/>
    <w:rsid w:val="00F22953"/>
    <w:rsid w:val="00F2337C"/>
    <w:rsid w:val="00F23766"/>
    <w:rsid w:val="00F245CA"/>
    <w:rsid w:val="00F24A0E"/>
    <w:rsid w:val="00F25CBF"/>
    <w:rsid w:val="00F33742"/>
    <w:rsid w:val="00F344B9"/>
    <w:rsid w:val="00F35831"/>
    <w:rsid w:val="00F364A4"/>
    <w:rsid w:val="00F37852"/>
    <w:rsid w:val="00F40577"/>
    <w:rsid w:val="00F408A1"/>
    <w:rsid w:val="00F410DB"/>
    <w:rsid w:val="00F42B3D"/>
    <w:rsid w:val="00F45654"/>
    <w:rsid w:val="00F51C44"/>
    <w:rsid w:val="00F54422"/>
    <w:rsid w:val="00F54AD9"/>
    <w:rsid w:val="00F551AE"/>
    <w:rsid w:val="00F56AD0"/>
    <w:rsid w:val="00F6269C"/>
    <w:rsid w:val="00F62773"/>
    <w:rsid w:val="00F65555"/>
    <w:rsid w:val="00F661BC"/>
    <w:rsid w:val="00F7397C"/>
    <w:rsid w:val="00F74BAA"/>
    <w:rsid w:val="00F76761"/>
    <w:rsid w:val="00F81C3F"/>
    <w:rsid w:val="00F8312A"/>
    <w:rsid w:val="00F83294"/>
    <w:rsid w:val="00F84D22"/>
    <w:rsid w:val="00F90B6B"/>
    <w:rsid w:val="00F91977"/>
    <w:rsid w:val="00F92F47"/>
    <w:rsid w:val="00F935C8"/>
    <w:rsid w:val="00F965FC"/>
    <w:rsid w:val="00FA1C80"/>
    <w:rsid w:val="00FA2E8B"/>
    <w:rsid w:val="00FA375C"/>
    <w:rsid w:val="00FA4F87"/>
    <w:rsid w:val="00FA694A"/>
    <w:rsid w:val="00FB278A"/>
    <w:rsid w:val="00FB2E9A"/>
    <w:rsid w:val="00FB5370"/>
    <w:rsid w:val="00FC45ED"/>
    <w:rsid w:val="00FC4E79"/>
    <w:rsid w:val="00FC5BCF"/>
    <w:rsid w:val="00FC6108"/>
    <w:rsid w:val="00FD0DD8"/>
    <w:rsid w:val="00FD3A2B"/>
    <w:rsid w:val="00FD3E64"/>
    <w:rsid w:val="00FD492D"/>
    <w:rsid w:val="00FD7A43"/>
    <w:rsid w:val="00FE1F0C"/>
    <w:rsid w:val="00FE5A8C"/>
    <w:rsid w:val="00FE7EC9"/>
    <w:rsid w:val="00FF572E"/>
    <w:rsid w:val="00FF5F78"/>
    <w:rsid w:val="00FF6E11"/>
    <w:rsid w:val="00FF7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5C73EFB"/>
  <w15:docId w15:val="{25675968-2BF3-4EF0-BD78-41517F870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nhideWhenUsed="1" w:qFormat="1"/>
    <w:lsdException w:name="table of figures" w:semiHidden="1" w:unhideWhenUsed="1"/>
    <w:lsdException w:name="envelope address" w:semiHidden="1" w:uiPriority="99" w:unhideWhenUsed="1"/>
    <w:lsdException w:name="envelope return" w:semiHidden="1" w:uiPriority="99" w:unhideWhenUsed="1"/>
    <w:lsdException w:name="footnote reference" w:semiHidden="1" w:unhideWhenUsed="1"/>
    <w:lsdException w:name="annotation reference" w:semiHidden="1" w:unhideWhenUsed="1"/>
    <w:lsdException w:name="line number" w:semiHidden="1" w:uiPriority="99"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qFormat="1"/>
    <w:lsdException w:name="List Number" w:semiHidden="1" w:qFormat="1"/>
    <w:lsdException w:name="List 2" w:semiHidden="1" w:unhideWhenUsed="1"/>
    <w:lsdException w:name="List 3" w:semiHidden="1" w:unhideWhenUsed="1"/>
    <w:lsdException w:name="List 4" w:semiHidden="1" w:unhideWhenUsed="1"/>
    <w:lsdException w:name="List 5" w:semiHidden="1" w:uiPriority="99" w:unhideWhenUsed="1"/>
    <w:lsdException w:name="List Bullet 2" w:semiHidden="1" w:qFormat="1"/>
    <w:lsdException w:name="List Bullet 3" w:semiHidden="1" w:unhideWhenUsed="1"/>
    <w:lsdException w:name="List Bullet 4" w:semiHidden="1" w:uiPriority="99" w:unhideWhenUsed="1"/>
    <w:lsdException w:name="List Bullet 5" w:semiHidden="1" w:uiPriority="99" w:unhideWhenUsed="1"/>
    <w:lsdException w:name="List Number 2" w:semiHidden="1" w:unhideWhenUsed="1" w:qFormat="1"/>
    <w:lsdException w:name="List Number 3" w:semiHidden="1" w:unhideWhenUsed="1" w:qFormat="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lsdException w:name="Body Text" w:semiHidden="1" w:qFormat="1"/>
    <w:lsdException w:name="Body Text Indent" w:semiHidden="1" w:uiPriority="99" w:unhideWhenUsed="1"/>
    <w:lsdException w:name="List Continue" w:semiHidden="1" w:qFormat="1"/>
    <w:lsdException w:name="List Continue 2" w:semiHidden="1" w:unhideWhenUsed="1"/>
    <w:lsdException w:name="List Continue 3" w:semiHidden="1"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iPriority="99"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6376A"/>
    <w:pPr>
      <w:keepLines/>
      <w:spacing w:after="0" w:line="240" w:lineRule="atLeast"/>
      <w:ind w:left="2160"/>
    </w:pPr>
    <w:rPr>
      <w:rFonts w:ascii="Calibri" w:eastAsia="SimSun" w:hAnsi="Calibri" w:cs="Arial"/>
      <w:sz w:val="20"/>
      <w:szCs w:val="20"/>
    </w:rPr>
  </w:style>
  <w:style w:type="paragraph" w:styleId="Heading1">
    <w:name w:val="heading 1"/>
    <w:basedOn w:val="Normal"/>
    <w:next w:val="BodyText"/>
    <w:link w:val="Heading1Char"/>
    <w:autoRedefine/>
    <w:qFormat/>
    <w:rsid w:val="00CE4477"/>
    <w:pPr>
      <w:keepNext/>
      <w:keepLines w:val="0"/>
      <w:pBdr>
        <w:bottom w:val="single" w:sz="24" w:space="1" w:color="BC2D30"/>
      </w:pBdr>
      <w:ind w:left="0"/>
      <w:outlineLvl w:val="0"/>
    </w:pPr>
    <w:rPr>
      <w:rFonts w:asciiTheme="minorHAnsi" w:eastAsia="Arial Japanese" w:hAnsiTheme="minorHAnsi" w:cs="Arial Japanese"/>
      <w:b/>
      <w:color w:val="C0504D" w:themeColor="accent2"/>
      <w:sz w:val="52"/>
      <w:szCs w:val="48"/>
    </w:rPr>
  </w:style>
  <w:style w:type="paragraph" w:styleId="Heading2">
    <w:name w:val="heading 2"/>
    <w:basedOn w:val="Normal"/>
    <w:next w:val="BodyText"/>
    <w:link w:val="Heading2Char"/>
    <w:autoRedefine/>
    <w:qFormat/>
    <w:rsid w:val="00496989"/>
    <w:pPr>
      <w:keepNext/>
      <w:spacing w:line="240" w:lineRule="auto"/>
      <w:ind w:left="0"/>
      <w:outlineLvl w:val="1"/>
    </w:pPr>
    <w:rPr>
      <w:rFonts w:asciiTheme="minorHAnsi" w:hAnsiTheme="minorHAnsi"/>
      <w:b/>
      <w:color w:val="BC2D30"/>
      <w:sz w:val="36"/>
      <w:szCs w:val="32"/>
    </w:rPr>
  </w:style>
  <w:style w:type="paragraph" w:styleId="Heading3">
    <w:name w:val="heading 3"/>
    <w:basedOn w:val="Normal"/>
    <w:next w:val="BodyText"/>
    <w:link w:val="Heading3Char"/>
    <w:autoRedefine/>
    <w:qFormat/>
    <w:rsid w:val="00366303"/>
    <w:pPr>
      <w:keepNext/>
      <w:keepLines w:val="0"/>
      <w:spacing w:before="480"/>
      <w:ind w:left="0"/>
      <w:outlineLvl w:val="2"/>
    </w:pPr>
    <w:rPr>
      <w:rFonts w:asciiTheme="minorHAnsi" w:hAnsiTheme="minorHAnsi"/>
      <w:b/>
      <w:color w:val="C0504D" w:themeColor="accent2"/>
      <w:sz w:val="32"/>
      <w:szCs w:val="24"/>
    </w:rPr>
  </w:style>
  <w:style w:type="paragraph" w:styleId="Heading4">
    <w:name w:val="heading 4"/>
    <w:basedOn w:val="Normal"/>
    <w:next w:val="BodyText"/>
    <w:link w:val="Heading4Char"/>
    <w:qFormat/>
    <w:rsid w:val="00344B39"/>
    <w:pPr>
      <w:keepNext/>
      <w:keepLines w:val="0"/>
      <w:spacing w:before="240"/>
      <w:ind w:left="0"/>
      <w:outlineLvl w:val="3"/>
    </w:pPr>
    <w:rPr>
      <w:rFonts w:ascii="CA Sans" w:hAnsi="CA Sans"/>
      <w:b/>
      <w:color w:val="0064AF"/>
      <w:sz w:val="24"/>
    </w:rPr>
  </w:style>
  <w:style w:type="paragraph" w:styleId="Heading5">
    <w:name w:val="heading 5"/>
    <w:basedOn w:val="Normal"/>
    <w:next w:val="Normal"/>
    <w:link w:val="Heading5Char"/>
    <w:qFormat/>
    <w:rsid w:val="00344B39"/>
    <w:pPr>
      <w:keepNext/>
      <w:keepLines w:val="0"/>
      <w:spacing w:before="240"/>
      <w:ind w:left="0"/>
      <w:outlineLvl w:val="4"/>
    </w:pPr>
    <w:rPr>
      <w:rFonts w:ascii="CA Sans" w:hAnsi="CA Sans"/>
      <w:b/>
      <w:color w:val="0064AF"/>
      <w:sz w:val="24"/>
    </w:rPr>
  </w:style>
  <w:style w:type="paragraph" w:styleId="Heading6">
    <w:name w:val="heading 6"/>
    <w:basedOn w:val="Normal"/>
    <w:next w:val="Normal"/>
    <w:link w:val="Heading6Char"/>
    <w:qFormat/>
    <w:rsid w:val="00344B39"/>
    <w:pPr>
      <w:keepNext/>
      <w:keepLines w:val="0"/>
      <w:spacing w:before="120"/>
      <w:ind w:left="0"/>
      <w:outlineLvl w:val="5"/>
    </w:pPr>
    <w:rPr>
      <w:rFonts w:ascii="CA Sans" w:hAnsi="CA Sans"/>
      <w:b/>
      <w:color w:val="0064AF"/>
      <w:sz w:val="24"/>
    </w:rPr>
  </w:style>
  <w:style w:type="paragraph" w:styleId="Heading7">
    <w:name w:val="heading 7"/>
    <w:basedOn w:val="Normal"/>
    <w:next w:val="Normal"/>
    <w:link w:val="Heading7Char"/>
    <w:qFormat/>
    <w:rsid w:val="00344B39"/>
    <w:pPr>
      <w:ind w:left="0"/>
      <w:outlineLvl w:val="6"/>
    </w:pPr>
    <w:rPr>
      <w:i/>
    </w:rPr>
  </w:style>
  <w:style w:type="paragraph" w:styleId="Heading8">
    <w:name w:val="heading 8"/>
    <w:basedOn w:val="Normal"/>
    <w:next w:val="Normal"/>
    <w:link w:val="Heading8Char"/>
    <w:qFormat/>
    <w:rsid w:val="00344B39"/>
    <w:pPr>
      <w:ind w:left="0"/>
      <w:outlineLvl w:val="7"/>
    </w:pPr>
    <w:rPr>
      <w:i/>
    </w:rPr>
  </w:style>
  <w:style w:type="paragraph" w:styleId="Heading9">
    <w:name w:val="heading 9"/>
    <w:basedOn w:val="Normal"/>
    <w:next w:val="Normal"/>
    <w:link w:val="Heading9Char"/>
    <w:qFormat/>
    <w:rsid w:val="00344B39"/>
    <w:pPr>
      <w:ind w:left="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E4477"/>
    <w:rPr>
      <w:rFonts w:eastAsia="Arial Japanese" w:cs="Arial Japanese"/>
      <w:b/>
      <w:color w:val="C0504D" w:themeColor="accent2"/>
      <w:sz w:val="52"/>
      <w:szCs w:val="48"/>
    </w:rPr>
  </w:style>
  <w:style w:type="character" w:customStyle="1" w:styleId="Heading2Char">
    <w:name w:val="Heading 2 Char"/>
    <w:link w:val="Heading2"/>
    <w:rsid w:val="00496989"/>
    <w:rPr>
      <w:rFonts w:eastAsia="SimSun" w:cs="Arial"/>
      <w:b/>
      <w:color w:val="BC2D30"/>
      <w:sz w:val="36"/>
      <w:szCs w:val="32"/>
    </w:rPr>
  </w:style>
  <w:style w:type="paragraph" w:styleId="BodyText">
    <w:name w:val="Body Text"/>
    <w:basedOn w:val="Normal"/>
    <w:link w:val="BodyTextChar"/>
    <w:qFormat/>
    <w:rsid w:val="003C6FBA"/>
    <w:pPr>
      <w:keepNext/>
      <w:spacing w:before="240"/>
      <w:ind w:left="0"/>
    </w:pPr>
    <w:rPr>
      <w:sz w:val="24"/>
    </w:rPr>
  </w:style>
  <w:style w:type="character" w:customStyle="1" w:styleId="BodyTextChar">
    <w:name w:val="Body Text Char"/>
    <w:link w:val="BodyText"/>
    <w:rsid w:val="003C6FBA"/>
    <w:rPr>
      <w:rFonts w:ascii="Calibri" w:eastAsia="SimSun" w:hAnsi="Calibri" w:cs="Arial"/>
      <w:sz w:val="24"/>
      <w:szCs w:val="20"/>
    </w:rPr>
  </w:style>
  <w:style w:type="paragraph" w:customStyle="1" w:styleId="NormalTermContinued">
    <w:name w:val="Normal Term Continued"/>
    <w:basedOn w:val="NormalTerm"/>
    <w:next w:val="BodyText"/>
    <w:rsid w:val="00344B39"/>
    <w:pPr>
      <w:ind w:left="2520"/>
    </w:pPr>
    <w:rPr>
      <w:b w:val="0"/>
    </w:rPr>
  </w:style>
  <w:style w:type="paragraph" w:customStyle="1" w:styleId="NormalTerm">
    <w:name w:val="Normal Term"/>
    <w:basedOn w:val="Normal"/>
    <w:rsid w:val="00344B39"/>
    <w:pPr>
      <w:keepNext/>
      <w:spacing w:before="120"/>
    </w:pPr>
    <w:rPr>
      <w:b/>
    </w:rPr>
  </w:style>
  <w:style w:type="paragraph" w:styleId="Footer">
    <w:name w:val="footer"/>
    <w:basedOn w:val="Normal"/>
    <w:link w:val="FooterChar"/>
    <w:rsid w:val="00344B39"/>
    <w:pPr>
      <w:pBdr>
        <w:top w:val="single" w:sz="6" w:space="1" w:color="0064AF"/>
      </w:pBdr>
      <w:tabs>
        <w:tab w:val="right" w:pos="9072"/>
      </w:tabs>
      <w:ind w:left="0"/>
      <w:jc w:val="right"/>
    </w:pPr>
    <w:rPr>
      <w:rFonts w:ascii="CA Sans" w:hAnsi="CA Sans"/>
      <w:color w:val="0064AF"/>
      <w:szCs w:val="18"/>
    </w:rPr>
  </w:style>
  <w:style w:type="character" w:customStyle="1" w:styleId="FooterChar">
    <w:name w:val="Footer Char"/>
    <w:link w:val="Footer"/>
    <w:rsid w:val="00344B39"/>
    <w:rPr>
      <w:rFonts w:ascii="CA Sans" w:eastAsia="SimSun" w:hAnsi="CA Sans" w:cs="Arial"/>
      <w:color w:val="0064AF"/>
      <w:sz w:val="20"/>
      <w:szCs w:val="18"/>
    </w:rPr>
  </w:style>
  <w:style w:type="paragraph" w:styleId="ListBullet">
    <w:name w:val="List Bullet"/>
    <w:basedOn w:val="List"/>
    <w:autoRedefine/>
    <w:qFormat/>
    <w:rsid w:val="00A91FCA"/>
    <w:pPr>
      <w:numPr>
        <w:numId w:val="2"/>
      </w:numPr>
    </w:pPr>
    <w:rPr>
      <w:rFonts w:eastAsia="MS Mincho"/>
    </w:rPr>
  </w:style>
  <w:style w:type="paragraph" w:customStyle="1" w:styleId="Note">
    <w:name w:val="Note"/>
    <w:basedOn w:val="BodyText"/>
    <w:next w:val="BodyText"/>
    <w:rsid w:val="00344B39"/>
  </w:style>
  <w:style w:type="character" w:customStyle="1" w:styleId="Bold">
    <w:name w:val="Bold"/>
    <w:rsid w:val="00344B39"/>
    <w:rPr>
      <w:b/>
    </w:rPr>
  </w:style>
  <w:style w:type="paragraph" w:customStyle="1" w:styleId="TOCTitle">
    <w:name w:val="TOCTitle"/>
    <w:basedOn w:val="Normal"/>
    <w:rsid w:val="00344B39"/>
    <w:pPr>
      <w:keepLines w:val="0"/>
      <w:pBdr>
        <w:bottom w:val="single" w:sz="24" w:space="1" w:color="0064AF"/>
      </w:pBdr>
      <w:ind w:left="0"/>
    </w:pPr>
    <w:rPr>
      <w:rFonts w:ascii="CA Sans" w:hAnsi="CA Sans"/>
      <w:b/>
      <w:color w:val="0064AF"/>
      <w:sz w:val="52"/>
      <w:szCs w:val="48"/>
    </w:rPr>
  </w:style>
  <w:style w:type="paragraph" w:styleId="ListBullet2">
    <w:name w:val="List Bullet 2"/>
    <w:basedOn w:val="List2"/>
    <w:qFormat/>
    <w:rsid w:val="00B12C3E"/>
    <w:pPr>
      <w:numPr>
        <w:numId w:val="3"/>
      </w:numPr>
    </w:pPr>
  </w:style>
  <w:style w:type="paragraph" w:styleId="Header">
    <w:name w:val="header"/>
    <w:basedOn w:val="Normal"/>
    <w:link w:val="HeaderChar"/>
    <w:rsid w:val="00344B39"/>
    <w:pPr>
      <w:keepLines w:val="0"/>
      <w:ind w:left="0"/>
    </w:pPr>
    <w:rPr>
      <w:rFonts w:ascii="CA Sans" w:hAnsi="CA Sans"/>
      <w:color w:val="0064AF"/>
      <w:szCs w:val="18"/>
      <w:lang w:val="en-GB"/>
    </w:rPr>
  </w:style>
  <w:style w:type="character" w:customStyle="1" w:styleId="HeaderChar">
    <w:name w:val="Header Char"/>
    <w:link w:val="Header"/>
    <w:rsid w:val="00344B39"/>
    <w:rPr>
      <w:rFonts w:ascii="CA Sans" w:eastAsia="SimSun" w:hAnsi="CA Sans" w:cs="Arial"/>
      <w:color w:val="0064AF"/>
      <w:sz w:val="20"/>
      <w:szCs w:val="18"/>
      <w:lang w:val="en-GB"/>
    </w:rPr>
  </w:style>
  <w:style w:type="paragraph" w:styleId="ListNumber">
    <w:name w:val="List Number"/>
    <w:basedOn w:val="List"/>
    <w:unhideWhenUsed/>
    <w:qFormat/>
    <w:rsid w:val="00B12C3E"/>
    <w:pPr>
      <w:numPr>
        <w:numId w:val="14"/>
      </w:numPr>
      <w:tabs>
        <w:tab w:val="left" w:pos="2520"/>
        <w:tab w:val="left" w:pos="3690"/>
      </w:tabs>
    </w:pPr>
    <w:rPr>
      <w:rFonts w:eastAsia="MS Mincho"/>
    </w:rPr>
  </w:style>
  <w:style w:type="paragraph" w:customStyle="1" w:styleId="TableHeading">
    <w:name w:val="Table Heading"/>
    <w:basedOn w:val="BodyText"/>
    <w:rsid w:val="00344B39"/>
    <w:pPr>
      <w:spacing w:before="60" w:after="60"/>
    </w:pPr>
    <w:rPr>
      <w:b/>
      <w:szCs w:val="18"/>
    </w:rPr>
  </w:style>
  <w:style w:type="character" w:customStyle="1" w:styleId="HotSpot">
    <w:name w:val="HotSpot"/>
    <w:basedOn w:val="DefaultParagraphFont"/>
    <w:rsid w:val="00344B39"/>
  </w:style>
  <w:style w:type="paragraph" w:customStyle="1" w:styleId="AllowPageBreak">
    <w:name w:val="AllowPageBreak"/>
    <w:rsid w:val="00344B39"/>
    <w:pPr>
      <w:widowControl w:val="0"/>
      <w:spacing w:after="0" w:line="240" w:lineRule="auto"/>
    </w:pPr>
    <w:rPr>
      <w:rFonts w:ascii="Calibri" w:eastAsia="SimSun" w:hAnsi="Calibri" w:cs="Arial"/>
      <w:sz w:val="2"/>
      <w:szCs w:val="20"/>
    </w:rPr>
  </w:style>
  <w:style w:type="paragraph" w:customStyle="1" w:styleId="TableBodyText">
    <w:name w:val="Table Body Text"/>
    <w:basedOn w:val="BodyText"/>
    <w:rsid w:val="00344B39"/>
    <w:pPr>
      <w:keepNext w:val="0"/>
      <w:spacing w:before="60" w:after="60"/>
    </w:pPr>
  </w:style>
  <w:style w:type="paragraph" w:styleId="ListContinue">
    <w:name w:val="List Continue"/>
    <w:basedOn w:val="List"/>
    <w:autoRedefine/>
    <w:qFormat/>
    <w:rsid w:val="00B12C3E"/>
    <w:pPr>
      <w:ind w:left="720"/>
    </w:pPr>
  </w:style>
  <w:style w:type="paragraph" w:customStyle="1" w:styleId="ListNote">
    <w:name w:val="List Note"/>
    <w:basedOn w:val="List"/>
    <w:rsid w:val="00344B39"/>
    <w:pPr>
      <w:ind w:left="2520"/>
    </w:pPr>
  </w:style>
  <w:style w:type="paragraph" w:customStyle="1" w:styleId="NormalTerm2">
    <w:name w:val="Normal Term 2"/>
    <w:basedOn w:val="Normal"/>
    <w:rsid w:val="00344B39"/>
    <w:pPr>
      <w:keepNext/>
      <w:spacing w:before="120"/>
      <w:ind w:left="2520"/>
    </w:pPr>
    <w:rPr>
      <w:b/>
    </w:rPr>
  </w:style>
  <w:style w:type="paragraph" w:customStyle="1" w:styleId="ListNote2">
    <w:name w:val="List Note 2"/>
    <w:basedOn w:val="List"/>
    <w:rsid w:val="00344B39"/>
    <w:pPr>
      <w:ind w:left="2880"/>
    </w:pPr>
  </w:style>
  <w:style w:type="paragraph" w:customStyle="1" w:styleId="Important">
    <w:name w:val="Important"/>
    <w:basedOn w:val="BodyText"/>
    <w:rsid w:val="00344B39"/>
    <w:rPr>
      <w:color w:val="A02830"/>
      <w:szCs w:val="18"/>
    </w:rPr>
  </w:style>
  <w:style w:type="paragraph" w:customStyle="1" w:styleId="Picture">
    <w:name w:val="Picture"/>
    <w:basedOn w:val="BodyText"/>
    <w:next w:val="BodyText"/>
    <w:autoRedefine/>
    <w:qFormat/>
    <w:rsid w:val="0031349D"/>
    <w:pPr>
      <w:spacing w:before="120"/>
      <w:jc w:val="center"/>
    </w:pPr>
  </w:style>
  <w:style w:type="paragraph" w:customStyle="1" w:styleId="NormalTermContinued2">
    <w:name w:val="Normal Term Continued 2"/>
    <w:basedOn w:val="NormalTermContinued"/>
    <w:next w:val="BodyText"/>
    <w:rsid w:val="00344B39"/>
    <w:pPr>
      <w:ind w:left="2880"/>
    </w:pPr>
  </w:style>
  <w:style w:type="paragraph" w:customStyle="1" w:styleId="copyright">
    <w:name w:val="copyright"/>
    <w:basedOn w:val="BodyText"/>
    <w:rsid w:val="00344B39"/>
    <w:pPr>
      <w:spacing w:before="120" w:line="220" w:lineRule="atLeast"/>
    </w:pPr>
    <w:rPr>
      <w:sz w:val="18"/>
    </w:rPr>
  </w:style>
  <w:style w:type="paragraph" w:customStyle="1" w:styleId="copyright1">
    <w:name w:val="copyright1"/>
    <w:rsid w:val="00344B39"/>
    <w:pPr>
      <w:widowControl w:val="0"/>
      <w:autoSpaceDE w:val="0"/>
      <w:autoSpaceDN w:val="0"/>
      <w:adjustRightInd w:val="0"/>
      <w:spacing w:before="2880" w:after="0" w:line="480" w:lineRule="auto"/>
    </w:pPr>
    <w:rPr>
      <w:rFonts w:ascii="Calibri" w:eastAsia="SimSun" w:hAnsi="Calibri" w:cs="Arial"/>
      <w:color w:val="000000"/>
      <w:sz w:val="18"/>
      <w:szCs w:val="18"/>
    </w:rPr>
  </w:style>
  <w:style w:type="character" w:styleId="Emphasis">
    <w:name w:val="Emphasis"/>
    <w:qFormat/>
    <w:rsid w:val="00344B39"/>
    <w:rPr>
      <w:i/>
      <w:iCs/>
    </w:rPr>
  </w:style>
  <w:style w:type="paragraph" w:customStyle="1" w:styleId="ProcedureSubHeading">
    <w:name w:val="Procedure SubHeading"/>
    <w:basedOn w:val="BodyText"/>
    <w:next w:val="BodyText"/>
    <w:rsid w:val="00344B39"/>
    <w:rPr>
      <w:b/>
      <w:szCs w:val="18"/>
    </w:rPr>
  </w:style>
  <w:style w:type="paragraph" w:customStyle="1" w:styleId="TableNote">
    <w:name w:val="Table Note"/>
    <w:basedOn w:val="TableBodyText"/>
    <w:rsid w:val="00344B39"/>
  </w:style>
  <w:style w:type="paragraph" w:customStyle="1" w:styleId="ExampleSubHeading">
    <w:name w:val="Example SubHeading"/>
    <w:basedOn w:val="ProcedureSubHeading"/>
    <w:rsid w:val="00D1396F"/>
    <w:rPr>
      <w:color w:val="BC2D30"/>
    </w:rPr>
  </w:style>
  <w:style w:type="character" w:customStyle="1" w:styleId="Heading3Char">
    <w:name w:val="Heading 3 Char"/>
    <w:link w:val="Heading3"/>
    <w:rsid w:val="00366303"/>
    <w:rPr>
      <w:rFonts w:eastAsia="SimSun" w:cs="Arial"/>
      <w:b/>
      <w:color w:val="C0504D" w:themeColor="accent2"/>
      <w:sz w:val="32"/>
      <w:szCs w:val="24"/>
    </w:rPr>
  </w:style>
  <w:style w:type="character" w:customStyle="1" w:styleId="Heading4Char">
    <w:name w:val="Heading 4 Char"/>
    <w:link w:val="Heading4"/>
    <w:rsid w:val="00344B39"/>
    <w:rPr>
      <w:rFonts w:ascii="CA Sans" w:eastAsia="SimSun" w:hAnsi="CA Sans" w:cs="Arial"/>
      <w:b/>
      <w:color w:val="0064AF"/>
      <w:sz w:val="24"/>
      <w:szCs w:val="20"/>
    </w:rPr>
  </w:style>
  <w:style w:type="character" w:customStyle="1" w:styleId="Heading5Char">
    <w:name w:val="Heading 5 Char"/>
    <w:link w:val="Heading5"/>
    <w:rsid w:val="00344B39"/>
    <w:rPr>
      <w:rFonts w:ascii="CA Sans" w:eastAsia="SimSun" w:hAnsi="CA Sans" w:cs="Arial"/>
      <w:b/>
      <w:color w:val="0064AF"/>
      <w:sz w:val="24"/>
      <w:szCs w:val="20"/>
    </w:rPr>
  </w:style>
  <w:style w:type="character" w:customStyle="1" w:styleId="Heading6Char">
    <w:name w:val="Heading 6 Char"/>
    <w:link w:val="Heading6"/>
    <w:rsid w:val="00344B39"/>
    <w:rPr>
      <w:rFonts w:ascii="CA Sans" w:eastAsia="SimSun" w:hAnsi="CA Sans" w:cs="Arial"/>
      <w:b/>
      <w:color w:val="0064AF"/>
      <w:sz w:val="24"/>
      <w:szCs w:val="20"/>
    </w:rPr>
  </w:style>
  <w:style w:type="character" w:customStyle="1" w:styleId="Heading7Char">
    <w:name w:val="Heading 7 Char"/>
    <w:basedOn w:val="DefaultParagraphFont"/>
    <w:link w:val="Heading7"/>
    <w:rsid w:val="00344B39"/>
    <w:rPr>
      <w:rFonts w:ascii="Calibri" w:eastAsia="SimSun" w:hAnsi="Calibri" w:cs="Arial"/>
      <w:i/>
      <w:sz w:val="20"/>
      <w:szCs w:val="20"/>
    </w:rPr>
  </w:style>
  <w:style w:type="character" w:customStyle="1" w:styleId="Heading8Char">
    <w:name w:val="Heading 8 Char"/>
    <w:basedOn w:val="DefaultParagraphFont"/>
    <w:link w:val="Heading8"/>
    <w:rsid w:val="00344B39"/>
    <w:rPr>
      <w:rFonts w:ascii="Calibri" w:eastAsia="SimSun" w:hAnsi="Calibri" w:cs="Arial"/>
      <w:i/>
      <w:sz w:val="20"/>
      <w:szCs w:val="20"/>
    </w:rPr>
  </w:style>
  <w:style w:type="character" w:customStyle="1" w:styleId="Heading9Char">
    <w:name w:val="Heading 9 Char"/>
    <w:basedOn w:val="DefaultParagraphFont"/>
    <w:link w:val="Heading9"/>
    <w:rsid w:val="00344B39"/>
    <w:rPr>
      <w:rFonts w:ascii="Calibri" w:eastAsia="SimSun" w:hAnsi="Calibri" w:cs="Arial"/>
      <w:i/>
      <w:sz w:val="20"/>
      <w:szCs w:val="20"/>
    </w:rPr>
  </w:style>
  <w:style w:type="paragraph" w:styleId="TOC3">
    <w:name w:val="toc 3"/>
    <w:basedOn w:val="TOCBase"/>
    <w:next w:val="Normal"/>
    <w:uiPriority w:val="39"/>
    <w:rsid w:val="00344B39"/>
    <w:pPr>
      <w:tabs>
        <w:tab w:val="right" w:leader="dot" w:pos="9288"/>
      </w:tabs>
      <w:spacing w:after="40"/>
      <w:ind w:left="360" w:right="720"/>
    </w:pPr>
    <w:rPr>
      <w:rFonts w:ascii="Calibri" w:hAnsi="Calibri"/>
      <w:sz w:val="20"/>
    </w:rPr>
  </w:style>
  <w:style w:type="paragraph" w:customStyle="1" w:styleId="TOCBase">
    <w:name w:val="TOC Base"/>
    <w:rsid w:val="00344B39"/>
    <w:pPr>
      <w:spacing w:after="0" w:line="240" w:lineRule="atLeast"/>
    </w:pPr>
    <w:rPr>
      <w:rFonts w:ascii="Verdana" w:eastAsia="SimSun" w:hAnsi="Verdana" w:cs="Arial"/>
      <w:noProof/>
      <w:sz w:val="18"/>
      <w:szCs w:val="20"/>
      <w:lang w:val="en-AU"/>
    </w:rPr>
  </w:style>
  <w:style w:type="paragraph" w:styleId="TOC2">
    <w:name w:val="toc 2"/>
    <w:basedOn w:val="TOCBase"/>
    <w:next w:val="Normal"/>
    <w:uiPriority w:val="39"/>
    <w:rsid w:val="00344B39"/>
    <w:pPr>
      <w:tabs>
        <w:tab w:val="right" w:leader="dot" w:pos="9288"/>
      </w:tabs>
      <w:spacing w:after="40"/>
      <w:ind w:right="720"/>
    </w:pPr>
    <w:rPr>
      <w:rFonts w:ascii="Calibri" w:hAnsi="Calibri"/>
      <w:sz w:val="20"/>
    </w:rPr>
  </w:style>
  <w:style w:type="paragraph" w:styleId="TOC1">
    <w:name w:val="toc 1"/>
    <w:basedOn w:val="TOCBase"/>
    <w:next w:val="Normal"/>
    <w:autoRedefine/>
    <w:uiPriority w:val="39"/>
    <w:rsid w:val="00733FF2"/>
    <w:pPr>
      <w:keepNext/>
      <w:tabs>
        <w:tab w:val="right" w:pos="9288"/>
      </w:tabs>
      <w:spacing w:before="360" w:after="120"/>
      <w:ind w:right="720"/>
    </w:pPr>
    <w:rPr>
      <w:rFonts w:asciiTheme="minorHAnsi" w:hAnsiTheme="minorHAnsi"/>
      <w:b/>
      <w:color w:val="BC2D30"/>
      <w:sz w:val="28"/>
      <w:szCs w:val="24"/>
    </w:rPr>
  </w:style>
  <w:style w:type="paragraph" w:styleId="Title">
    <w:name w:val="Title"/>
    <w:basedOn w:val="Normal"/>
    <w:link w:val="TitleChar"/>
    <w:qFormat/>
    <w:rsid w:val="00344B39"/>
    <w:pPr>
      <w:keepLines w:val="0"/>
      <w:spacing w:before="3200"/>
      <w:ind w:left="0"/>
      <w:jc w:val="center"/>
    </w:pPr>
    <w:rPr>
      <w:rFonts w:ascii="CA Sans" w:hAnsi="CA Sans"/>
      <w:b/>
      <w:color w:val="0064AF"/>
      <w:sz w:val="52"/>
      <w:szCs w:val="48"/>
    </w:rPr>
  </w:style>
  <w:style w:type="character" w:customStyle="1" w:styleId="TitleChar">
    <w:name w:val="Title Char"/>
    <w:link w:val="Title"/>
    <w:rsid w:val="00344B39"/>
    <w:rPr>
      <w:rFonts w:ascii="CA Sans" w:eastAsia="SimSun" w:hAnsi="CA Sans" w:cs="Arial"/>
      <w:b/>
      <w:color w:val="0064AF"/>
      <w:sz w:val="52"/>
      <w:szCs w:val="48"/>
    </w:rPr>
  </w:style>
  <w:style w:type="paragraph" w:customStyle="1" w:styleId="Figures">
    <w:name w:val="Figures"/>
    <w:basedOn w:val="BodyText"/>
    <w:next w:val="Normal"/>
    <w:rsid w:val="00344B39"/>
    <w:pPr>
      <w:tabs>
        <w:tab w:val="left" w:pos="3600"/>
        <w:tab w:val="left" w:pos="3958"/>
      </w:tabs>
    </w:pPr>
  </w:style>
  <w:style w:type="paragraph" w:styleId="List">
    <w:name w:val="List"/>
    <w:basedOn w:val="BodyText"/>
    <w:next w:val="BodyText"/>
    <w:rsid w:val="00344B39"/>
    <w:pPr>
      <w:spacing w:before="120"/>
    </w:pPr>
  </w:style>
  <w:style w:type="paragraph" w:customStyle="1" w:styleId="SuperTitle">
    <w:name w:val="SuperTitle"/>
    <w:basedOn w:val="Title"/>
    <w:rsid w:val="00344B39"/>
    <w:pPr>
      <w:framePr w:w="9360" w:h="4800" w:hRule="exact" w:wrap="around" w:hAnchor="text" w:y="1"/>
      <w:widowControl w:val="0"/>
      <w:spacing w:before="800"/>
      <w:jc w:val="left"/>
    </w:pPr>
    <w:rPr>
      <w:spacing w:val="-15"/>
      <w:sz w:val="76"/>
      <w:szCs w:val="72"/>
    </w:rPr>
  </w:style>
  <w:style w:type="paragraph" w:customStyle="1" w:styleId="Version">
    <w:name w:val="Version"/>
    <w:basedOn w:val="Title"/>
    <w:next w:val="Byline"/>
    <w:rsid w:val="00344B39"/>
    <w:pPr>
      <w:framePr w:w="10081" w:wrap="around" w:vAnchor="page" w:hAnchor="page" w:x="1299" w:y="15027"/>
      <w:spacing w:before="0"/>
      <w:jc w:val="right"/>
    </w:pPr>
    <w:rPr>
      <w:rFonts w:ascii="Arial" w:hAnsi="Arial"/>
      <w:b w:val="0"/>
      <w:color w:val="auto"/>
      <w:sz w:val="10"/>
    </w:rPr>
  </w:style>
  <w:style w:type="paragraph" w:customStyle="1" w:styleId="Byline">
    <w:name w:val="Byline"/>
    <w:basedOn w:val="Title"/>
    <w:rsid w:val="00344B39"/>
    <w:pPr>
      <w:framePr w:wrap="around" w:vAnchor="page" w:hAnchor="text" w:xAlign="right" w:y="13561"/>
      <w:widowControl w:val="0"/>
      <w:spacing w:before="0"/>
      <w:ind w:right="634"/>
      <w:jc w:val="right"/>
    </w:pPr>
    <w:rPr>
      <w:rFonts w:ascii="Arial" w:hAnsi="Arial"/>
      <w:b w:val="0"/>
      <w:color w:val="auto"/>
      <w:sz w:val="20"/>
    </w:rPr>
  </w:style>
  <w:style w:type="paragraph" w:styleId="List2">
    <w:name w:val="List 2"/>
    <w:basedOn w:val="BodyText"/>
    <w:rsid w:val="00344B39"/>
    <w:pPr>
      <w:spacing w:before="120"/>
      <w:ind w:left="2520"/>
    </w:pPr>
  </w:style>
  <w:style w:type="paragraph" w:styleId="Index1">
    <w:name w:val="index 1"/>
    <w:basedOn w:val="Normal"/>
    <w:next w:val="Normal"/>
    <w:rsid w:val="00344B39"/>
    <w:pPr>
      <w:tabs>
        <w:tab w:val="right" w:pos="4176"/>
      </w:tabs>
      <w:ind w:left="198" w:hanging="198"/>
    </w:pPr>
  </w:style>
  <w:style w:type="paragraph" w:styleId="IndexHeading">
    <w:name w:val="index heading"/>
    <w:basedOn w:val="Normal"/>
    <w:next w:val="Index1"/>
    <w:rsid w:val="00344B39"/>
    <w:pPr>
      <w:spacing w:before="120" w:after="120"/>
      <w:ind w:left="0"/>
    </w:pPr>
    <w:rPr>
      <w:rFonts w:ascii="CA Sans" w:hAnsi="CA Sans"/>
      <w:b/>
      <w:noProof/>
      <w:color w:val="0064AF"/>
      <w:sz w:val="28"/>
      <w:szCs w:val="24"/>
    </w:rPr>
  </w:style>
  <w:style w:type="character" w:styleId="FollowedHyperlink">
    <w:name w:val="FollowedHyperlink"/>
    <w:rsid w:val="00344B39"/>
    <w:rPr>
      <w:color w:val="0064AF"/>
      <w:u w:val="single"/>
      <w:bdr w:val="none" w:sz="0" w:space="0" w:color="auto"/>
      <w:vertAlign w:val="baseline"/>
    </w:rPr>
  </w:style>
  <w:style w:type="paragraph" w:customStyle="1" w:styleId="InChapter">
    <w:name w:val="InChapter"/>
    <w:basedOn w:val="Heading3"/>
    <w:rsid w:val="00344B39"/>
    <w:pPr>
      <w:spacing w:after="240"/>
      <w:outlineLvl w:val="9"/>
    </w:pPr>
    <w:rPr>
      <w:noProof/>
    </w:rPr>
  </w:style>
  <w:style w:type="paragraph" w:styleId="Index2">
    <w:name w:val="index 2"/>
    <w:basedOn w:val="Normal"/>
    <w:next w:val="Normal"/>
    <w:rsid w:val="00344B39"/>
    <w:pPr>
      <w:tabs>
        <w:tab w:val="right" w:pos="4176"/>
      </w:tabs>
      <w:ind w:left="568" w:hanging="284"/>
    </w:pPr>
  </w:style>
  <w:style w:type="paragraph" w:customStyle="1" w:styleId="ContentsFirstFooter">
    <w:name w:val="Contents First Footer"/>
    <w:basedOn w:val="Footer"/>
    <w:rsid w:val="00344B39"/>
  </w:style>
  <w:style w:type="paragraph" w:styleId="Caption">
    <w:name w:val="caption"/>
    <w:basedOn w:val="BodyText"/>
    <w:next w:val="Normal"/>
    <w:qFormat/>
    <w:rsid w:val="00344B39"/>
    <w:rPr>
      <w:i/>
    </w:rPr>
  </w:style>
  <w:style w:type="paragraph" w:customStyle="1" w:styleId="MiniTOCTitle">
    <w:name w:val="MiniTOCTitle"/>
    <w:basedOn w:val="BodyText"/>
    <w:rsid w:val="00344B39"/>
    <w:pPr>
      <w:spacing w:after="240"/>
    </w:pPr>
    <w:rPr>
      <w:b/>
      <w:noProof/>
      <w:szCs w:val="18"/>
    </w:rPr>
  </w:style>
  <w:style w:type="paragraph" w:customStyle="1" w:styleId="SuperHeading">
    <w:name w:val="SuperHeading"/>
    <w:basedOn w:val="Normal"/>
    <w:rsid w:val="00344B39"/>
    <w:pPr>
      <w:ind w:left="0"/>
    </w:pPr>
    <w:rPr>
      <w:rFonts w:ascii="CA Sans" w:hAnsi="CA Sans"/>
      <w:b/>
      <w:color w:val="0064AF"/>
      <w:sz w:val="52"/>
      <w:szCs w:val="48"/>
    </w:rPr>
  </w:style>
  <w:style w:type="paragraph" w:customStyle="1" w:styleId="MiniTOCItem">
    <w:name w:val="MiniTOCItem"/>
    <w:basedOn w:val="BodyText"/>
    <w:rsid w:val="00344B39"/>
    <w:pPr>
      <w:tabs>
        <w:tab w:val="right" w:leader="dot" w:pos="9280"/>
      </w:tabs>
      <w:spacing w:before="0"/>
    </w:pPr>
  </w:style>
  <w:style w:type="paragraph" w:customStyle="1" w:styleId="TOFTitle">
    <w:name w:val="TOFTitle"/>
    <w:basedOn w:val="TOCTitle"/>
    <w:rsid w:val="00344B39"/>
    <w:pPr>
      <w:pBdr>
        <w:bottom w:val="single" w:sz="24" w:space="1" w:color="006D96"/>
      </w:pBdr>
    </w:pPr>
  </w:style>
  <w:style w:type="paragraph" w:styleId="TableofFigures">
    <w:name w:val="table of figures"/>
    <w:basedOn w:val="Normal"/>
    <w:next w:val="Normal"/>
    <w:rsid w:val="00344B39"/>
    <w:pPr>
      <w:tabs>
        <w:tab w:val="right" w:leader="dot" w:pos="9072"/>
      </w:tabs>
      <w:ind w:left="970" w:hanging="403"/>
    </w:pPr>
    <w:rPr>
      <w:b/>
    </w:rPr>
  </w:style>
  <w:style w:type="character" w:customStyle="1" w:styleId="WingdingSymbols">
    <w:name w:val="Wingding Symbols"/>
    <w:rsid w:val="00344B39"/>
    <w:rPr>
      <w:rFonts w:ascii="Wingdings" w:hAnsi="Wingdings"/>
    </w:rPr>
  </w:style>
  <w:style w:type="paragraph" w:customStyle="1" w:styleId="BodyTextRight">
    <w:name w:val="Body Text Right"/>
    <w:basedOn w:val="BodyText"/>
    <w:rsid w:val="00344B39"/>
    <w:pPr>
      <w:spacing w:before="0"/>
      <w:jc w:val="right"/>
    </w:pPr>
  </w:style>
  <w:style w:type="paragraph" w:styleId="Index3">
    <w:name w:val="index 3"/>
    <w:basedOn w:val="Normal"/>
    <w:next w:val="Normal"/>
    <w:rsid w:val="00344B39"/>
    <w:pPr>
      <w:tabs>
        <w:tab w:val="num" w:pos="3240"/>
        <w:tab w:val="right" w:leader="dot" w:pos="4176"/>
      </w:tabs>
      <w:ind w:left="851" w:hanging="284"/>
    </w:pPr>
  </w:style>
  <w:style w:type="paragraph" w:styleId="ListNumber2">
    <w:name w:val="List Number 2"/>
    <w:basedOn w:val="List2"/>
    <w:qFormat/>
    <w:rsid w:val="00B12C3E"/>
    <w:pPr>
      <w:numPr>
        <w:ilvl w:val="1"/>
        <w:numId w:val="13"/>
      </w:numPr>
    </w:pPr>
  </w:style>
  <w:style w:type="paragraph" w:customStyle="1" w:styleId="MarginNote">
    <w:name w:val="Margin Note"/>
    <w:basedOn w:val="BodyText"/>
    <w:rsid w:val="00344B39"/>
    <w:pPr>
      <w:framePr w:w="1985" w:hSpace="181" w:vSpace="181" w:wrap="around" w:vAnchor="text" w:hAnchor="page" w:x="1419" w:y="1"/>
      <w:tabs>
        <w:tab w:val="left" w:pos="567"/>
      </w:tabs>
    </w:pPr>
    <w:rPr>
      <w:rFonts w:ascii="Century Gothic" w:hAnsi="Century Gothic"/>
    </w:rPr>
  </w:style>
  <w:style w:type="paragraph" w:styleId="Subtitle">
    <w:name w:val="Subtitle"/>
    <w:basedOn w:val="Normal"/>
    <w:next w:val="PictureFull"/>
    <w:link w:val="SubtitleChar"/>
    <w:qFormat/>
    <w:rsid w:val="00344B39"/>
    <w:pPr>
      <w:tabs>
        <w:tab w:val="left" w:pos="7230"/>
      </w:tabs>
      <w:spacing w:before="120"/>
      <w:ind w:left="0"/>
      <w:jc w:val="center"/>
    </w:pPr>
    <w:rPr>
      <w:rFonts w:ascii="CA Sans" w:hAnsi="CA Sans"/>
      <w:b/>
      <w:color w:val="0064AF"/>
      <w:sz w:val="36"/>
      <w:szCs w:val="32"/>
    </w:rPr>
  </w:style>
  <w:style w:type="character" w:customStyle="1" w:styleId="SubtitleChar">
    <w:name w:val="Subtitle Char"/>
    <w:link w:val="Subtitle"/>
    <w:rsid w:val="00344B39"/>
    <w:rPr>
      <w:rFonts w:ascii="CA Sans" w:eastAsia="SimSun" w:hAnsi="CA Sans" w:cs="Arial"/>
      <w:b/>
      <w:color w:val="0064AF"/>
      <w:sz w:val="36"/>
      <w:szCs w:val="32"/>
    </w:rPr>
  </w:style>
  <w:style w:type="paragraph" w:customStyle="1" w:styleId="PictureFull">
    <w:name w:val="PictureFull"/>
    <w:basedOn w:val="BodyText"/>
    <w:rsid w:val="00344B39"/>
    <w:pPr>
      <w:spacing w:before="120"/>
      <w:jc w:val="right"/>
    </w:pPr>
  </w:style>
  <w:style w:type="paragraph" w:customStyle="1" w:styleId="GlossaryHeading">
    <w:name w:val="Glossary Heading"/>
    <w:basedOn w:val="Normal"/>
    <w:rsid w:val="00344B39"/>
    <w:pPr>
      <w:keepNext/>
      <w:ind w:left="0"/>
    </w:pPr>
    <w:rPr>
      <w:rFonts w:ascii="CA Sans" w:hAnsi="CA Sans"/>
      <w:b/>
      <w:color w:val="0064AF"/>
      <w:sz w:val="36"/>
      <w:szCs w:val="32"/>
      <w:lang w:val="en-AU"/>
    </w:rPr>
  </w:style>
  <w:style w:type="paragraph" w:customStyle="1" w:styleId="TextScreen">
    <w:name w:val="Text Screen"/>
    <w:basedOn w:val="Normal"/>
    <w:rsid w:val="00344B39"/>
    <w:pPr>
      <w:keepNext/>
      <w:widowControl w:val="0"/>
      <w:pBdr>
        <w:top w:val="single" w:sz="6" w:space="6" w:color="auto" w:shadow="1"/>
        <w:left w:val="single" w:sz="6" w:space="4" w:color="auto" w:shadow="1"/>
        <w:bottom w:val="single" w:sz="6" w:space="6" w:color="auto" w:shadow="1"/>
        <w:right w:val="single" w:sz="6" w:space="4" w:color="auto" w:shadow="1"/>
      </w:pBdr>
      <w:autoSpaceDE w:val="0"/>
      <w:autoSpaceDN w:val="0"/>
      <w:adjustRightInd w:val="0"/>
      <w:spacing w:before="240" w:line="180" w:lineRule="atLeast"/>
      <w:ind w:left="2280" w:right="140"/>
    </w:pPr>
    <w:rPr>
      <w:rFonts w:ascii="Bitstream Vera Sans Mono" w:hAnsi="Bitstream Vera Sans Mono"/>
      <w:color w:val="000000"/>
      <w:spacing w:val="-10"/>
      <w:sz w:val="16"/>
      <w:szCs w:val="16"/>
      <w:u w:color="000000"/>
      <w:lang w:eastAsia="ko-KR"/>
    </w:rPr>
  </w:style>
  <w:style w:type="paragraph" w:customStyle="1" w:styleId="Warning">
    <w:name w:val="Warning"/>
    <w:basedOn w:val="BodyText"/>
    <w:rsid w:val="00344B39"/>
    <w:pPr>
      <w:pBdr>
        <w:top w:val="single" w:sz="6" w:space="6" w:color="FFFFFF"/>
        <w:left w:val="single" w:sz="6" w:space="6" w:color="FFFFFF"/>
        <w:bottom w:val="single" w:sz="6" w:space="6" w:color="FFFFFF"/>
        <w:right w:val="single" w:sz="6" w:space="6" w:color="FFFFFF"/>
      </w:pBdr>
      <w:shd w:val="pct10" w:color="auto" w:fill="auto"/>
      <w:tabs>
        <w:tab w:val="left" w:pos="992"/>
      </w:tabs>
      <w:ind w:left="2040" w:right="120"/>
    </w:pPr>
  </w:style>
  <w:style w:type="paragraph" w:customStyle="1" w:styleId="MarginIcons">
    <w:name w:val="Margin Icons"/>
    <w:basedOn w:val="BodyText"/>
    <w:rsid w:val="00344B39"/>
    <w:pPr>
      <w:framePr w:w="1985" w:hSpace="181" w:vSpace="181" w:wrap="around" w:vAnchor="text" w:hAnchor="page" w:x="1419" w:y="1" w:anchorLock="1"/>
      <w:jc w:val="right"/>
    </w:pPr>
    <w:rPr>
      <w:i/>
    </w:rPr>
  </w:style>
  <w:style w:type="character" w:customStyle="1" w:styleId="Monospace">
    <w:name w:val="Monospace"/>
    <w:rsid w:val="00344B39"/>
    <w:rPr>
      <w:rFonts w:ascii="Impact" w:hAnsi="Impact"/>
    </w:rPr>
  </w:style>
  <w:style w:type="paragraph" w:customStyle="1" w:styleId="codefirstwide">
    <w:name w:val="codefirst wide"/>
    <w:next w:val="codewide"/>
    <w:rsid w:val="00344B39"/>
    <w:pPr>
      <w:keepNext/>
      <w:keepLines/>
      <w:autoSpaceDE w:val="0"/>
      <w:autoSpaceDN w:val="0"/>
      <w:adjustRightInd w:val="0"/>
      <w:spacing w:before="120" w:after="0" w:line="240" w:lineRule="exact"/>
    </w:pPr>
    <w:rPr>
      <w:rFonts w:ascii="Bitstream Vera Sans Mono" w:eastAsia="SimSun" w:hAnsi="Bitstream Vera Sans Mono" w:cs="Arial"/>
      <w:color w:val="000000"/>
      <w:sz w:val="16"/>
      <w:szCs w:val="16"/>
    </w:rPr>
  </w:style>
  <w:style w:type="paragraph" w:customStyle="1" w:styleId="code">
    <w:name w:val="code"/>
    <w:basedOn w:val="BodyText"/>
    <w:rsid w:val="00344B39"/>
    <w:pPr>
      <w:spacing w:before="0"/>
    </w:pPr>
    <w:rPr>
      <w:rFonts w:ascii="Bitstream Vera Sans Mono" w:hAnsi="Bitstream Vera Sans Mono"/>
      <w:spacing w:val="-8"/>
      <w:sz w:val="16"/>
      <w:szCs w:val="16"/>
    </w:rPr>
  </w:style>
  <w:style w:type="paragraph" w:customStyle="1" w:styleId="TableListBullet">
    <w:name w:val="Table List Bullet"/>
    <w:basedOn w:val="ListBullet"/>
    <w:rsid w:val="00344B39"/>
    <w:pPr>
      <w:numPr>
        <w:numId w:val="6"/>
      </w:numPr>
    </w:pPr>
  </w:style>
  <w:style w:type="paragraph" w:styleId="PlainText">
    <w:name w:val="Plain Text"/>
    <w:basedOn w:val="Normal"/>
    <w:link w:val="PlainTextChar"/>
    <w:rsid w:val="00344B39"/>
  </w:style>
  <w:style w:type="character" w:customStyle="1" w:styleId="PlainTextChar">
    <w:name w:val="Plain Text Char"/>
    <w:basedOn w:val="DefaultParagraphFont"/>
    <w:link w:val="PlainText"/>
    <w:rsid w:val="00344B39"/>
    <w:rPr>
      <w:rFonts w:ascii="Calibri" w:eastAsia="SimSun" w:hAnsi="Calibri" w:cs="Arial"/>
      <w:sz w:val="20"/>
      <w:szCs w:val="20"/>
    </w:rPr>
  </w:style>
  <w:style w:type="character" w:customStyle="1" w:styleId="MenuOption">
    <w:name w:val="Menu Option"/>
    <w:rsid w:val="00344B39"/>
    <w:rPr>
      <w:rFonts w:ascii="Verdana" w:hAnsi="Verdana"/>
      <w:b/>
      <w:smallCaps/>
      <w:sz w:val="18"/>
    </w:rPr>
  </w:style>
  <w:style w:type="paragraph" w:customStyle="1" w:styleId="TableListNumber">
    <w:name w:val="Table List Number"/>
    <w:basedOn w:val="ListNumber"/>
    <w:autoRedefine/>
    <w:rsid w:val="00344B39"/>
    <w:pPr>
      <w:numPr>
        <w:numId w:val="0"/>
      </w:numPr>
    </w:pPr>
  </w:style>
  <w:style w:type="paragraph" w:styleId="TOC4">
    <w:name w:val="toc 4"/>
    <w:basedOn w:val="TOCBase"/>
    <w:next w:val="Normal"/>
    <w:rsid w:val="00344B39"/>
    <w:pPr>
      <w:numPr>
        <w:numId w:val="1"/>
      </w:numPr>
      <w:tabs>
        <w:tab w:val="right" w:leader="dot" w:pos="9288"/>
      </w:tabs>
      <w:spacing w:after="40"/>
      <w:ind w:right="720"/>
    </w:pPr>
  </w:style>
  <w:style w:type="paragraph" w:customStyle="1" w:styleId="ListAlpha">
    <w:name w:val="List Alpha"/>
    <w:basedOn w:val="List2"/>
    <w:rsid w:val="00344B39"/>
    <w:pPr>
      <w:numPr>
        <w:numId w:val="7"/>
      </w:numPr>
      <w:tabs>
        <w:tab w:val="left" w:pos="2880"/>
      </w:tabs>
    </w:pPr>
  </w:style>
  <w:style w:type="paragraph" w:customStyle="1" w:styleId="ListAlpha2">
    <w:name w:val="List Alpha 2"/>
    <w:basedOn w:val="List2"/>
    <w:rsid w:val="00344B39"/>
    <w:pPr>
      <w:numPr>
        <w:numId w:val="8"/>
      </w:numPr>
      <w:adjustRightInd w:val="0"/>
      <w:snapToGrid w:val="0"/>
    </w:pPr>
  </w:style>
  <w:style w:type="paragraph" w:styleId="List3">
    <w:name w:val="List 3"/>
    <w:basedOn w:val="BodyText"/>
    <w:rsid w:val="00344B39"/>
    <w:pPr>
      <w:spacing w:before="120"/>
      <w:ind w:left="2880"/>
    </w:pPr>
  </w:style>
  <w:style w:type="paragraph" w:styleId="List4">
    <w:name w:val="List 4"/>
    <w:basedOn w:val="BodyText"/>
    <w:rsid w:val="00344B39"/>
    <w:pPr>
      <w:spacing w:before="120"/>
      <w:ind w:left="3240"/>
    </w:pPr>
  </w:style>
  <w:style w:type="paragraph" w:styleId="ListBullet3">
    <w:name w:val="List Bullet 3"/>
    <w:basedOn w:val="List3"/>
    <w:rsid w:val="00344B39"/>
    <w:pPr>
      <w:numPr>
        <w:numId w:val="4"/>
      </w:numPr>
    </w:pPr>
  </w:style>
  <w:style w:type="paragraph" w:styleId="ListContinue2">
    <w:name w:val="List Continue 2"/>
    <w:basedOn w:val="List2"/>
    <w:rsid w:val="00344B39"/>
    <w:pPr>
      <w:ind w:left="2880"/>
    </w:pPr>
  </w:style>
  <w:style w:type="paragraph" w:styleId="ListContinue3">
    <w:name w:val="List Continue 3"/>
    <w:basedOn w:val="List3"/>
    <w:rsid w:val="00344B39"/>
    <w:pPr>
      <w:numPr>
        <w:numId w:val="5"/>
      </w:numPr>
    </w:pPr>
  </w:style>
  <w:style w:type="paragraph" w:styleId="ListNumber3">
    <w:name w:val="List Number 3"/>
    <w:basedOn w:val="Normal"/>
    <w:autoRedefine/>
    <w:qFormat/>
    <w:rsid w:val="000809C6"/>
    <w:pPr>
      <w:numPr>
        <w:ilvl w:val="2"/>
        <w:numId w:val="13"/>
      </w:numPr>
    </w:pPr>
  </w:style>
  <w:style w:type="paragraph" w:styleId="BlockText">
    <w:name w:val="Block Text"/>
    <w:basedOn w:val="Normal"/>
    <w:rsid w:val="00344B39"/>
    <w:pPr>
      <w:spacing w:after="120"/>
      <w:ind w:left="1440" w:right="1440"/>
    </w:pPr>
  </w:style>
  <w:style w:type="character" w:customStyle="1" w:styleId="Subscript">
    <w:name w:val="Subscript"/>
    <w:rsid w:val="00344B39"/>
    <w:rPr>
      <w:vertAlign w:val="subscript"/>
    </w:rPr>
  </w:style>
  <w:style w:type="character" w:customStyle="1" w:styleId="Superscript">
    <w:name w:val="Superscript"/>
    <w:rsid w:val="00344B39"/>
    <w:rPr>
      <w:vertAlign w:val="superscript"/>
    </w:rPr>
  </w:style>
  <w:style w:type="character" w:customStyle="1" w:styleId="Symbols">
    <w:name w:val="Symbols"/>
    <w:rsid w:val="00344B39"/>
    <w:rPr>
      <w:rFonts w:ascii="Symbol" w:hAnsi="Symbol"/>
    </w:rPr>
  </w:style>
  <w:style w:type="paragraph" w:customStyle="1" w:styleId="Preformatted">
    <w:name w:val="Preformatted"/>
    <w:basedOn w:val="BodyText"/>
    <w:rsid w:val="00344B39"/>
    <w:pPr>
      <w:keepNext w:val="0"/>
      <w:keepLines w:val="0"/>
      <w:autoSpaceDE w:val="0"/>
      <w:autoSpaceDN w:val="0"/>
      <w:adjustRightInd w:val="0"/>
      <w:spacing w:before="60" w:after="60"/>
    </w:pPr>
    <w:rPr>
      <w:rFonts w:ascii="Andale Mono" w:hAnsi="Andale Mono"/>
      <w:sz w:val="18"/>
    </w:rPr>
  </w:style>
  <w:style w:type="paragraph" w:customStyle="1" w:styleId="codefirst">
    <w:name w:val="codefirst"/>
    <w:basedOn w:val="BodyText"/>
    <w:next w:val="code"/>
    <w:rsid w:val="00344B39"/>
    <w:pPr>
      <w:spacing w:before="180"/>
    </w:pPr>
    <w:rPr>
      <w:rFonts w:ascii="Bitstream Vera Sans Mono" w:hAnsi="Bitstream Vera Sans Mono"/>
      <w:spacing w:val="-8"/>
      <w:sz w:val="16"/>
      <w:szCs w:val="16"/>
    </w:rPr>
  </w:style>
  <w:style w:type="paragraph" w:customStyle="1" w:styleId="SubHeading">
    <w:name w:val="SubHeading"/>
    <w:basedOn w:val="Normal"/>
    <w:autoRedefine/>
    <w:rsid w:val="00344B39"/>
    <w:pPr>
      <w:keepLines w:val="0"/>
      <w:spacing w:before="240" w:after="60"/>
      <w:ind w:left="0"/>
    </w:pPr>
    <w:rPr>
      <w:rFonts w:ascii="Century Gothic" w:hAnsi="Century Gothic"/>
      <w:b/>
      <w:sz w:val="24"/>
      <w:lang w:val="en-AU"/>
    </w:rPr>
  </w:style>
  <w:style w:type="paragraph" w:customStyle="1" w:styleId="codewide">
    <w:name w:val="code wide"/>
    <w:rsid w:val="00344B39"/>
    <w:pPr>
      <w:keepNext/>
      <w:keepLines/>
      <w:autoSpaceDE w:val="0"/>
      <w:autoSpaceDN w:val="0"/>
      <w:adjustRightInd w:val="0"/>
      <w:spacing w:after="0" w:line="240" w:lineRule="atLeast"/>
    </w:pPr>
    <w:rPr>
      <w:rFonts w:ascii="Bitstream Vera Sans Mono" w:eastAsia="SimSun" w:hAnsi="Bitstream Vera Sans Mono" w:cs="Arial"/>
      <w:color w:val="000000"/>
      <w:sz w:val="16"/>
      <w:szCs w:val="16"/>
    </w:rPr>
  </w:style>
  <w:style w:type="paragraph" w:customStyle="1" w:styleId="BeforeTable">
    <w:name w:val="Before Table"/>
    <w:basedOn w:val="BodyText"/>
    <w:next w:val="ListContinue"/>
    <w:rsid w:val="00344B39"/>
    <w:pPr>
      <w:spacing w:before="120"/>
    </w:pPr>
  </w:style>
  <w:style w:type="paragraph" w:customStyle="1" w:styleId="IndexAtoZ">
    <w:name w:val="Index A to Z"/>
    <w:basedOn w:val="IndexHeading"/>
    <w:rsid w:val="00344B39"/>
    <w:pPr>
      <w:keepNext/>
      <w:tabs>
        <w:tab w:val="right" w:leader="dot" w:pos="4310"/>
      </w:tabs>
    </w:pPr>
  </w:style>
  <w:style w:type="paragraph" w:customStyle="1" w:styleId="ContentsEvenFooter">
    <w:name w:val="Contents Even Footer"/>
    <w:basedOn w:val="Footer"/>
    <w:rsid w:val="00907103"/>
    <w:rPr>
      <w:rFonts w:asciiTheme="minorHAnsi" w:hAnsiTheme="minorHAnsi"/>
      <w:color w:val="BC2D30"/>
    </w:rPr>
  </w:style>
  <w:style w:type="paragraph" w:customStyle="1" w:styleId="ContentsOddFooter">
    <w:name w:val="Contents Odd Footer"/>
    <w:basedOn w:val="Footer"/>
    <w:rsid w:val="00344B39"/>
  </w:style>
  <w:style w:type="paragraph" w:customStyle="1" w:styleId="FirstFooter">
    <w:name w:val="First Footer"/>
    <w:basedOn w:val="Footer"/>
    <w:rsid w:val="00344B39"/>
    <w:rPr>
      <w:rFonts w:ascii="Century Gothic" w:hAnsi="Century Gothic"/>
    </w:rPr>
  </w:style>
  <w:style w:type="paragraph" w:customStyle="1" w:styleId="EvenFooter">
    <w:name w:val="Even Footer"/>
    <w:basedOn w:val="Footer"/>
    <w:autoRedefine/>
    <w:rsid w:val="00DF6F3C"/>
    <w:pPr>
      <w:pBdr>
        <w:top w:val="single" w:sz="6" w:space="1" w:color="C00000"/>
      </w:pBdr>
      <w:tabs>
        <w:tab w:val="clear" w:pos="9072"/>
        <w:tab w:val="right" w:pos="9360"/>
      </w:tabs>
      <w:jc w:val="left"/>
    </w:pPr>
    <w:rPr>
      <w:rFonts w:asciiTheme="minorHAnsi" w:hAnsiTheme="minorHAnsi"/>
      <w:color w:val="BC2D30"/>
    </w:rPr>
  </w:style>
  <w:style w:type="paragraph" w:customStyle="1" w:styleId="OddFooter">
    <w:name w:val="Odd Footer"/>
    <w:basedOn w:val="Footer"/>
    <w:autoRedefine/>
    <w:rsid w:val="00DF6F3C"/>
    <w:pPr>
      <w:pBdr>
        <w:top w:val="single" w:sz="6" w:space="1" w:color="BC2D30"/>
      </w:pBdr>
      <w:tabs>
        <w:tab w:val="clear" w:pos="9072"/>
        <w:tab w:val="right" w:pos="9360"/>
      </w:tabs>
      <w:jc w:val="left"/>
    </w:pPr>
    <w:rPr>
      <w:rFonts w:asciiTheme="minorHAnsi" w:hAnsiTheme="minorHAnsi"/>
      <w:noProof/>
      <w:color w:val="BC2D30"/>
    </w:rPr>
  </w:style>
  <w:style w:type="paragraph" w:customStyle="1" w:styleId="ContentsHeader">
    <w:name w:val="Contents Header"/>
    <w:basedOn w:val="Header"/>
    <w:rsid w:val="00344B39"/>
    <w:pPr>
      <w:pBdr>
        <w:bottom w:val="single" w:sz="6" w:space="1" w:color="006D96"/>
      </w:pBdr>
    </w:pPr>
  </w:style>
  <w:style w:type="paragraph" w:customStyle="1" w:styleId="EvenHeader">
    <w:name w:val="Even Header"/>
    <w:basedOn w:val="Header"/>
    <w:autoRedefine/>
    <w:rsid w:val="001A2747"/>
    <w:pPr>
      <w:pBdr>
        <w:bottom w:val="single" w:sz="6" w:space="0" w:color="BC2D30"/>
      </w:pBdr>
      <w:tabs>
        <w:tab w:val="left" w:pos="9360"/>
      </w:tabs>
    </w:pPr>
    <w:rPr>
      <w:rFonts w:asciiTheme="minorHAnsi" w:hAnsiTheme="minorHAnsi"/>
      <w:color w:val="BC2D30"/>
    </w:rPr>
  </w:style>
  <w:style w:type="paragraph" w:customStyle="1" w:styleId="OddHeader">
    <w:name w:val="Odd Header"/>
    <w:basedOn w:val="Header"/>
    <w:autoRedefine/>
    <w:rsid w:val="001A2747"/>
    <w:pPr>
      <w:pBdr>
        <w:bottom w:val="single" w:sz="6" w:space="1" w:color="BC2D30"/>
      </w:pBdr>
      <w:tabs>
        <w:tab w:val="left" w:pos="0"/>
        <w:tab w:val="right" w:pos="9360"/>
      </w:tabs>
      <w:jc w:val="right"/>
    </w:pPr>
    <w:rPr>
      <w:rFonts w:asciiTheme="minorHAnsi" w:hAnsiTheme="minorHAnsi"/>
      <w:color w:val="BC2D30"/>
    </w:rPr>
  </w:style>
  <w:style w:type="paragraph" w:customStyle="1" w:styleId="FirstHeader">
    <w:name w:val="First Header"/>
    <w:basedOn w:val="Header"/>
    <w:rsid w:val="00344B39"/>
  </w:style>
  <w:style w:type="paragraph" w:customStyle="1" w:styleId="ContentsEvenHeader">
    <w:name w:val="Contents Even Header"/>
    <w:basedOn w:val="Header"/>
    <w:rsid w:val="00344B39"/>
    <w:pPr>
      <w:pBdr>
        <w:bottom w:val="single" w:sz="6" w:space="1" w:color="006D96"/>
      </w:pBdr>
    </w:pPr>
  </w:style>
  <w:style w:type="paragraph" w:customStyle="1" w:styleId="ContentsOddHeader">
    <w:name w:val="Contents Odd Header"/>
    <w:basedOn w:val="Header"/>
    <w:rsid w:val="00344B39"/>
    <w:pPr>
      <w:pBdr>
        <w:bottom w:val="single" w:sz="6" w:space="1" w:color="006D96"/>
      </w:pBdr>
    </w:pPr>
  </w:style>
  <w:style w:type="paragraph" w:customStyle="1" w:styleId="ChapterTitle">
    <w:name w:val="Chapter Title"/>
    <w:basedOn w:val="Heading1"/>
    <w:next w:val="Heading1"/>
    <w:rsid w:val="00344B39"/>
  </w:style>
  <w:style w:type="paragraph" w:customStyle="1" w:styleId="ListPicture">
    <w:name w:val="List Picture"/>
    <w:basedOn w:val="List"/>
    <w:rsid w:val="00344B39"/>
    <w:pPr>
      <w:autoSpaceDE w:val="0"/>
      <w:autoSpaceDN w:val="0"/>
      <w:adjustRightInd w:val="0"/>
      <w:spacing w:before="60" w:after="60"/>
      <w:ind w:left="2520"/>
    </w:pPr>
    <w:rPr>
      <w:color w:val="000000"/>
    </w:rPr>
  </w:style>
  <w:style w:type="paragraph" w:customStyle="1" w:styleId="extraspace">
    <w:name w:val="extra space"/>
    <w:basedOn w:val="BodyText"/>
    <w:rsid w:val="00344B39"/>
    <w:pPr>
      <w:spacing w:before="120"/>
    </w:pPr>
  </w:style>
  <w:style w:type="paragraph" w:customStyle="1" w:styleId="codefirst2">
    <w:name w:val="codefirst2"/>
    <w:basedOn w:val="code"/>
    <w:next w:val="code2"/>
    <w:rsid w:val="00344B39"/>
    <w:pPr>
      <w:spacing w:before="120"/>
      <w:ind w:left="2520"/>
    </w:pPr>
  </w:style>
  <w:style w:type="paragraph" w:customStyle="1" w:styleId="code2">
    <w:name w:val="code2"/>
    <w:basedOn w:val="Normal"/>
    <w:rsid w:val="00344B39"/>
    <w:pPr>
      <w:keepNext/>
      <w:ind w:left="2520"/>
    </w:pPr>
    <w:rPr>
      <w:rFonts w:ascii="Bitstream Vera Sans Mono" w:hAnsi="Bitstream Vera Sans Mono"/>
      <w:spacing w:val="-8"/>
      <w:sz w:val="16"/>
      <w:szCs w:val="16"/>
    </w:rPr>
  </w:style>
  <w:style w:type="paragraph" w:customStyle="1" w:styleId="AppendixHeading">
    <w:name w:val="Appendix Heading"/>
    <w:basedOn w:val="Heading1"/>
    <w:next w:val="BodyText"/>
    <w:rsid w:val="00344B39"/>
    <w:pPr>
      <w:numPr>
        <w:numId w:val="9"/>
      </w:numPr>
    </w:pPr>
  </w:style>
  <w:style w:type="paragraph" w:customStyle="1" w:styleId="EditorialNote">
    <w:name w:val="Editorial Note"/>
    <w:basedOn w:val="BodyText"/>
    <w:next w:val="BodyText"/>
    <w:rsid w:val="00344B39"/>
    <w:rPr>
      <w:b/>
      <w:color w:val="FF0000"/>
    </w:rPr>
  </w:style>
  <w:style w:type="paragraph" w:customStyle="1" w:styleId="ListBullet3Endash">
    <w:name w:val="List Bullet 3 Endash"/>
    <w:basedOn w:val="ListBullet3"/>
    <w:rsid w:val="00344B39"/>
    <w:pPr>
      <w:numPr>
        <w:numId w:val="10"/>
      </w:numPr>
    </w:pPr>
  </w:style>
  <w:style w:type="paragraph" w:customStyle="1" w:styleId="ListBullet2Endash">
    <w:name w:val="List Bullet 2 Endash"/>
    <w:basedOn w:val="ListBullet2"/>
    <w:rsid w:val="00344B39"/>
    <w:pPr>
      <w:numPr>
        <w:numId w:val="11"/>
      </w:numPr>
    </w:pPr>
  </w:style>
  <w:style w:type="paragraph" w:customStyle="1" w:styleId="IndexTitle">
    <w:name w:val="Index Title"/>
    <w:basedOn w:val="Normal"/>
    <w:rsid w:val="00344B39"/>
    <w:pPr>
      <w:keepNext/>
      <w:keepLines w:val="0"/>
      <w:pBdr>
        <w:bottom w:val="single" w:sz="24" w:space="1" w:color="006D96"/>
      </w:pBdr>
      <w:ind w:left="0"/>
      <w:outlineLvl w:val="0"/>
    </w:pPr>
    <w:rPr>
      <w:rFonts w:ascii="CA Sans" w:hAnsi="CA Sans"/>
      <w:b/>
      <w:color w:val="0064AF"/>
      <w:sz w:val="52"/>
      <w:szCs w:val="48"/>
    </w:rPr>
  </w:style>
  <w:style w:type="paragraph" w:customStyle="1" w:styleId="MessageText">
    <w:name w:val="Message Text"/>
    <w:basedOn w:val="BodyText"/>
    <w:next w:val="BodyText"/>
    <w:rsid w:val="00344B39"/>
    <w:rPr>
      <w:b/>
      <w:szCs w:val="18"/>
    </w:rPr>
  </w:style>
  <w:style w:type="paragraph" w:customStyle="1" w:styleId="MessageNumber">
    <w:name w:val="Message Number"/>
    <w:basedOn w:val="BodyText"/>
    <w:next w:val="MessageText"/>
    <w:rsid w:val="00344B39"/>
    <w:rPr>
      <w:rFonts w:ascii="CA Sans" w:hAnsi="CA Sans"/>
      <w:b/>
      <w:color w:val="0064AF"/>
    </w:rPr>
  </w:style>
  <w:style w:type="paragraph" w:customStyle="1" w:styleId="ReasonActionHeading">
    <w:name w:val="ReasonAction Heading"/>
    <w:basedOn w:val="BodyText"/>
    <w:rsid w:val="00344B39"/>
    <w:rPr>
      <w:b/>
    </w:rPr>
  </w:style>
  <w:style w:type="paragraph" w:customStyle="1" w:styleId="ReasonActionText">
    <w:name w:val="ReasonAction Text"/>
    <w:basedOn w:val="BodyText"/>
    <w:rsid w:val="00344B39"/>
    <w:pPr>
      <w:spacing w:before="120"/>
    </w:pPr>
  </w:style>
  <w:style w:type="paragraph" w:customStyle="1" w:styleId="GlossaryTitle">
    <w:name w:val="Glossary Title"/>
    <w:basedOn w:val="Heading1"/>
    <w:next w:val="anotherline"/>
    <w:rsid w:val="00344B39"/>
    <w:pPr>
      <w:keepNext w:val="0"/>
    </w:pPr>
  </w:style>
  <w:style w:type="paragraph" w:customStyle="1" w:styleId="anotherline">
    <w:name w:val="another line"/>
    <w:basedOn w:val="Normal"/>
    <w:next w:val="Normal"/>
    <w:rsid w:val="00344B39"/>
    <w:pPr>
      <w:pBdr>
        <w:top w:val="single" w:sz="6" w:space="1" w:color="336699"/>
      </w:pBdr>
      <w:spacing w:before="40" w:line="120" w:lineRule="exact"/>
      <w:ind w:left="0"/>
    </w:pPr>
  </w:style>
  <w:style w:type="paragraph" w:customStyle="1" w:styleId="StyleTOCTitle">
    <w:name w:val="Style TOCTitle"/>
    <w:basedOn w:val="TOCTitle"/>
    <w:rsid w:val="00344B39"/>
    <w:pPr>
      <w:pBdr>
        <w:bottom w:val="single" w:sz="24" w:space="1" w:color="006D96"/>
      </w:pBdr>
    </w:pPr>
    <w:rPr>
      <w:bCs/>
      <w:color w:val="006D96"/>
    </w:rPr>
  </w:style>
  <w:style w:type="paragraph" w:customStyle="1" w:styleId="Logo">
    <w:name w:val="Logo"/>
    <w:basedOn w:val="PictureFull"/>
    <w:rsid w:val="00344B39"/>
    <w:pPr>
      <w:keepNext w:val="0"/>
      <w:keepLines w:val="0"/>
      <w:framePr w:wrap="notBeside" w:vAnchor="page" w:hAnchor="text" w:x="7641" w:y="12361"/>
      <w:widowControl w:val="0"/>
      <w:spacing w:before="0"/>
    </w:pPr>
  </w:style>
  <w:style w:type="paragraph" w:styleId="BalloonText">
    <w:name w:val="Balloon Text"/>
    <w:basedOn w:val="Normal"/>
    <w:link w:val="BalloonTextChar"/>
    <w:rsid w:val="00344B39"/>
    <w:rPr>
      <w:rFonts w:ascii="Tahoma" w:hAnsi="Tahoma" w:cs="Tahoma"/>
      <w:sz w:val="16"/>
      <w:szCs w:val="16"/>
    </w:rPr>
  </w:style>
  <w:style w:type="character" w:customStyle="1" w:styleId="BalloonTextChar">
    <w:name w:val="Balloon Text Char"/>
    <w:basedOn w:val="DefaultParagraphFont"/>
    <w:link w:val="BalloonText"/>
    <w:rsid w:val="00344B39"/>
    <w:rPr>
      <w:rFonts w:ascii="Tahoma" w:eastAsia="SimSun" w:hAnsi="Tahoma" w:cs="Tahoma"/>
      <w:sz w:val="16"/>
      <w:szCs w:val="16"/>
    </w:rPr>
  </w:style>
  <w:style w:type="character" w:styleId="CommentReference">
    <w:name w:val="annotation reference"/>
    <w:rsid w:val="00344B39"/>
    <w:rPr>
      <w:sz w:val="16"/>
      <w:szCs w:val="16"/>
    </w:rPr>
  </w:style>
  <w:style w:type="paragraph" w:styleId="CommentText">
    <w:name w:val="annotation text"/>
    <w:basedOn w:val="Normal"/>
    <w:link w:val="CommentTextChar"/>
    <w:rsid w:val="00344B39"/>
  </w:style>
  <w:style w:type="character" w:customStyle="1" w:styleId="CommentTextChar">
    <w:name w:val="Comment Text Char"/>
    <w:basedOn w:val="DefaultParagraphFont"/>
    <w:link w:val="CommentText"/>
    <w:rsid w:val="00344B39"/>
    <w:rPr>
      <w:rFonts w:ascii="Calibri" w:eastAsia="SimSun" w:hAnsi="Calibri" w:cs="Arial"/>
      <w:sz w:val="20"/>
      <w:szCs w:val="20"/>
    </w:rPr>
  </w:style>
  <w:style w:type="paragraph" w:styleId="CommentSubject">
    <w:name w:val="annotation subject"/>
    <w:basedOn w:val="CommentText"/>
    <w:next w:val="CommentText"/>
    <w:link w:val="CommentSubjectChar"/>
    <w:rsid w:val="00344B39"/>
    <w:rPr>
      <w:b/>
      <w:bCs/>
    </w:rPr>
  </w:style>
  <w:style w:type="character" w:customStyle="1" w:styleId="CommentSubjectChar">
    <w:name w:val="Comment Subject Char"/>
    <w:basedOn w:val="CommentTextChar"/>
    <w:link w:val="CommentSubject"/>
    <w:rsid w:val="00344B39"/>
    <w:rPr>
      <w:rFonts w:ascii="Calibri" w:eastAsia="SimSun" w:hAnsi="Calibri" w:cs="Arial"/>
      <w:b/>
      <w:bCs/>
      <w:sz w:val="20"/>
      <w:szCs w:val="20"/>
    </w:rPr>
  </w:style>
  <w:style w:type="paragraph" w:styleId="DocumentMap">
    <w:name w:val="Document Map"/>
    <w:basedOn w:val="Normal"/>
    <w:link w:val="DocumentMapChar"/>
    <w:rsid w:val="00344B39"/>
    <w:pPr>
      <w:shd w:val="clear" w:color="auto" w:fill="000080"/>
    </w:pPr>
    <w:rPr>
      <w:rFonts w:ascii="Tahoma" w:hAnsi="Tahoma" w:cs="Tahoma"/>
    </w:rPr>
  </w:style>
  <w:style w:type="character" w:customStyle="1" w:styleId="DocumentMapChar">
    <w:name w:val="Document Map Char"/>
    <w:basedOn w:val="DefaultParagraphFont"/>
    <w:link w:val="DocumentMap"/>
    <w:rsid w:val="00344B39"/>
    <w:rPr>
      <w:rFonts w:ascii="Tahoma" w:eastAsia="SimSun" w:hAnsi="Tahoma" w:cs="Tahoma"/>
      <w:sz w:val="20"/>
      <w:szCs w:val="20"/>
      <w:shd w:val="clear" w:color="auto" w:fill="000080"/>
    </w:rPr>
  </w:style>
  <w:style w:type="character" w:styleId="EndnoteReference">
    <w:name w:val="endnote reference"/>
    <w:rsid w:val="00344B39"/>
    <w:rPr>
      <w:vertAlign w:val="superscript"/>
    </w:rPr>
  </w:style>
  <w:style w:type="paragraph" w:styleId="EndnoteText">
    <w:name w:val="endnote text"/>
    <w:basedOn w:val="Normal"/>
    <w:link w:val="EndnoteTextChar"/>
    <w:rsid w:val="00344B39"/>
  </w:style>
  <w:style w:type="character" w:customStyle="1" w:styleId="EndnoteTextChar">
    <w:name w:val="Endnote Text Char"/>
    <w:basedOn w:val="DefaultParagraphFont"/>
    <w:link w:val="EndnoteText"/>
    <w:rsid w:val="00344B39"/>
    <w:rPr>
      <w:rFonts w:ascii="Calibri" w:eastAsia="SimSun" w:hAnsi="Calibri" w:cs="Arial"/>
      <w:sz w:val="20"/>
      <w:szCs w:val="20"/>
    </w:rPr>
  </w:style>
  <w:style w:type="character" w:styleId="FootnoteReference">
    <w:name w:val="footnote reference"/>
    <w:rsid w:val="00344B39"/>
    <w:rPr>
      <w:vertAlign w:val="superscript"/>
    </w:rPr>
  </w:style>
  <w:style w:type="paragraph" w:styleId="FootnoteText">
    <w:name w:val="footnote text"/>
    <w:basedOn w:val="Normal"/>
    <w:link w:val="FootnoteTextChar"/>
    <w:rsid w:val="00344B39"/>
  </w:style>
  <w:style w:type="character" w:customStyle="1" w:styleId="FootnoteTextChar">
    <w:name w:val="Footnote Text Char"/>
    <w:basedOn w:val="DefaultParagraphFont"/>
    <w:link w:val="FootnoteText"/>
    <w:rsid w:val="00344B39"/>
    <w:rPr>
      <w:rFonts w:ascii="Calibri" w:eastAsia="SimSun" w:hAnsi="Calibri" w:cs="Arial"/>
      <w:sz w:val="20"/>
      <w:szCs w:val="20"/>
    </w:rPr>
  </w:style>
  <w:style w:type="paragraph" w:styleId="MacroText">
    <w:name w:val="macro"/>
    <w:link w:val="MacroTextChar"/>
    <w:rsid w:val="00344B39"/>
    <w:pPr>
      <w:keepLines/>
      <w:tabs>
        <w:tab w:val="left" w:pos="480"/>
        <w:tab w:val="left" w:pos="960"/>
        <w:tab w:val="left" w:pos="1440"/>
        <w:tab w:val="left" w:pos="1920"/>
        <w:tab w:val="left" w:pos="2400"/>
        <w:tab w:val="left" w:pos="2880"/>
        <w:tab w:val="left" w:pos="3360"/>
        <w:tab w:val="left" w:pos="3840"/>
        <w:tab w:val="left" w:pos="4320"/>
      </w:tabs>
      <w:spacing w:after="0" w:line="240" w:lineRule="auto"/>
      <w:ind w:left="2160"/>
    </w:pPr>
    <w:rPr>
      <w:rFonts w:ascii="Courier New" w:eastAsia="SimSun" w:hAnsi="Courier New" w:cs="Courier New"/>
      <w:sz w:val="20"/>
      <w:szCs w:val="20"/>
    </w:rPr>
  </w:style>
  <w:style w:type="character" w:customStyle="1" w:styleId="MacroTextChar">
    <w:name w:val="Macro Text Char"/>
    <w:basedOn w:val="DefaultParagraphFont"/>
    <w:link w:val="MacroText"/>
    <w:rsid w:val="00344B39"/>
    <w:rPr>
      <w:rFonts w:ascii="Courier New" w:eastAsia="SimSun" w:hAnsi="Courier New" w:cs="Courier New"/>
      <w:sz w:val="20"/>
      <w:szCs w:val="20"/>
    </w:rPr>
  </w:style>
  <w:style w:type="paragraph" w:styleId="TableofAuthorities">
    <w:name w:val="table of authorities"/>
    <w:basedOn w:val="Normal"/>
    <w:next w:val="Normal"/>
    <w:rsid w:val="00344B39"/>
    <w:pPr>
      <w:ind w:left="200" w:hanging="200"/>
    </w:pPr>
  </w:style>
  <w:style w:type="paragraph" w:styleId="TOAHeading">
    <w:name w:val="toa heading"/>
    <w:basedOn w:val="Normal"/>
    <w:next w:val="Normal"/>
    <w:rsid w:val="00344B39"/>
    <w:pPr>
      <w:spacing w:before="120"/>
    </w:pPr>
    <w:rPr>
      <w:rFonts w:ascii="Arial" w:hAnsi="Arial"/>
      <w:b/>
      <w:bCs/>
      <w:sz w:val="24"/>
      <w:szCs w:val="24"/>
    </w:rPr>
  </w:style>
  <w:style w:type="paragraph" w:styleId="TOC5">
    <w:name w:val="toc 5"/>
    <w:basedOn w:val="Normal"/>
    <w:next w:val="Normal"/>
    <w:autoRedefine/>
    <w:rsid w:val="00344B39"/>
    <w:pPr>
      <w:ind w:left="800"/>
    </w:pPr>
  </w:style>
  <w:style w:type="paragraph" w:styleId="TOC6">
    <w:name w:val="toc 6"/>
    <w:basedOn w:val="Normal"/>
    <w:next w:val="Normal"/>
    <w:autoRedefine/>
    <w:rsid w:val="00344B39"/>
    <w:pPr>
      <w:ind w:left="1000"/>
    </w:pPr>
  </w:style>
  <w:style w:type="paragraph" w:styleId="TOC7">
    <w:name w:val="toc 7"/>
    <w:basedOn w:val="Normal"/>
    <w:next w:val="Normal"/>
    <w:autoRedefine/>
    <w:rsid w:val="00344B39"/>
    <w:pPr>
      <w:ind w:left="1200"/>
    </w:pPr>
  </w:style>
  <w:style w:type="paragraph" w:styleId="TOC8">
    <w:name w:val="toc 8"/>
    <w:basedOn w:val="Normal"/>
    <w:next w:val="Normal"/>
    <w:autoRedefine/>
    <w:rsid w:val="00344B39"/>
    <w:pPr>
      <w:ind w:left="1400"/>
    </w:pPr>
  </w:style>
  <w:style w:type="paragraph" w:styleId="TOC9">
    <w:name w:val="toc 9"/>
    <w:basedOn w:val="Normal"/>
    <w:next w:val="Normal"/>
    <w:autoRedefine/>
    <w:rsid w:val="00344B39"/>
    <w:pPr>
      <w:ind w:left="1600"/>
    </w:pPr>
  </w:style>
  <w:style w:type="paragraph" w:styleId="NormalWeb">
    <w:name w:val="Normal (Web)"/>
    <w:basedOn w:val="Normal"/>
    <w:uiPriority w:val="99"/>
    <w:rsid w:val="00344B39"/>
    <w:rPr>
      <w:szCs w:val="24"/>
    </w:rPr>
  </w:style>
  <w:style w:type="character" w:styleId="Hyperlink">
    <w:name w:val="Hyperlink"/>
    <w:uiPriority w:val="99"/>
    <w:rsid w:val="00344B39"/>
    <w:rPr>
      <w:color w:val="0064AF"/>
      <w:u w:val="single"/>
    </w:rPr>
  </w:style>
  <w:style w:type="table" w:styleId="Table3Deffects1">
    <w:name w:val="Table 3D effects 1"/>
    <w:basedOn w:val="TableNormal"/>
    <w:rsid w:val="00344B39"/>
    <w:pPr>
      <w:keepLines/>
      <w:spacing w:after="0" w:line="240" w:lineRule="atLeast"/>
      <w:ind w:left="2160"/>
    </w:pPr>
    <w:rPr>
      <w:rFonts w:ascii="Verdana" w:eastAsia="SimSun" w:hAnsi="Verdana" w:cs="Arial"/>
      <w:sz w:val="18"/>
      <w:szCs w:val="20"/>
      <w:lang w:eastAsia="ja-JP"/>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Classic1">
    <w:name w:val="Table Classic 1"/>
    <w:basedOn w:val="TableNormal"/>
    <w:rsid w:val="00344B39"/>
    <w:pPr>
      <w:keepLines/>
      <w:spacing w:after="0" w:line="240" w:lineRule="atLeast"/>
      <w:ind w:left="2160"/>
    </w:pPr>
    <w:rPr>
      <w:rFonts w:ascii="Verdana" w:eastAsia="SimSun" w:hAnsi="Verdana" w:cs="Arial"/>
      <w:sz w:val="18"/>
      <w:szCs w:val="20"/>
      <w:lang w:eastAsia="ja-JP"/>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344B39"/>
    <w:pPr>
      <w:keepLines/>
      <w:spacing w:after="0" w:line="240" w:lineRule="atLeast"/>
      <w:ind w:left="2160"/>
    </w:pPr>
    <w:rPr>
      <w:rFonts w:ascii="Verdana" w:eastAsia="SimSun" w:hAnsi="Verdana" w:cs="Arial"/>
      <w:sz w:val="18"/>
      <w:szCs w:val="20"/>
      <w:lang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344B39"/>
    <w:pPr>
      <w:keepLines/>
      <w:spacing w:after="0" w:line="240" w:lineRule="atLeast"/>
      <w:ind w:left="2160"/>
    </w:pPr>
    <w:rPr>
      <w:rFonts w:ascii="Verdana" w:eastAsia="SimSun" w:hAnsi="Verdana" w:cs="Arial"/>
      <w:color w:val="000080"/>
      <w:sz w:val="18"/>
      <w:szCs w:val="20"/>
      <w:lang w:eastAsia="ja-JP"/>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344B39"/>
    <w:pPr>
      <w:keepLines/>
      <w:spacing w:after="0" w:line="240" w:lineRule="atLeast"/>
      <w:ind w:left="2160"/>
    </w:pPr>
    <w:rPr>
      <w:rFonts w:ascii="Verdana" w:eastAsia="SimSun" w:hAnsi="Verdana" w:cs="Arial"/>
      <w:sz w:val="18"/>
      <w:szCs w:val="20"/>
      <w:lang w:eastAsia="ja-JP"/>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344B39"/>
    <w:pPr>
      <w:keepLines/>
      <w:spacing w:after="0" w:line="240" w:lineRule="atLeast"/>
      <w:ind w:left="2160"/>
    </w:pPr>
    <w:rPr>
      <w:rFonts w:ascii="Verdana" w:eastAsia="SimSun" w:hAnsi="Verdana" w:cs="Arial"/>
      <w:color w:val="FFFFFF"/>
      <w:sz w:val="18"/>
      <w:szCs w:val="20"/>
      <w:lang w:eastAsia="ja-JP"/>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344B39"/>
    <w:pPr>
      <w:keepLines/>
      <w:spacing w:after="0" w:line="240" w:lineRule="atLeast"/>
      <w:ind w:left="2160"/>
    </w:pPr>
    <w:rPr>
      <w:rFonts w:ascii="Verdana" w:eastAsia="SimSun" w:hAnsi="Verdana" w:cs="Arial"/>
      <w:sz w:val="18"/>
      <w:szCs w:val="20"/>
      <w:lang w:eastAsia="ja-JP"/>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orful2">
    <w:name w:val="Table Colorful 2"/>
    <w:basedOn w:val="TableNormal"/>
    <w:rsid w:val="00344B39"/>
    <w:pPr>
      <w:keepLines/>
      <w:spacing w:after="0" w:line="240" w:lineRule="atLeast"/>
      <w:ind w:left="2160"/>
    </w:pPr>
    <w:rPr>
      <w:rFonts w:ascii="Verdana" w:eastAsia="SimSun" w:hAnsi="Verdana" w:cs="Arial"/>
      <w:sz w:val="18"/>
      <w:szCs w:val="20"/>
      <w:lang w:eastAsia="ja-JP"/>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umns1">
    <w:name w:val="Table Columns 1"/>
    <w:basedOn w:val="TableNormal"/>
    <w:rsid w:val="00344B39"/>
    <w:pPr>
      <w:keepLines/>
      <w:spacing w:after="0" w:line="240" w:lineRule="atLeast"/>
      <w:ind w:left="2160"/>
    </w:pPr>
    <w:rPr>
      <w:rFonts w:ascii="Verdana" w:eastAsia="SimSun" w:hAnsi="Verdana" w:cs="Arial"/>
      <w:b/>
      <w:bCs/>
      <w:sz w:val="18"/>
      <w:szCs w:val="20"/>
      <w:lang w:eastAsia="ja-JP"/>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44B39"/>
    <w:pPr>
      <w:keepLines/>
      <w:spacing w:after="0" w:line="240" w:lineRule="atLeast"/>
      <w:ind w:left="2160"/>
    </w:pPr>
    <w:rPr>
      <w:rFonts w:ascii="Verdana" w:eastAsia="SimSun" w:hAnsi="Verdana" w:cs="Arial"/>
      <w:b/>
      <w:bCs/>
      <w:sz w:val="18"/>
      <w:szCs w:val="20"/>
      <w:lang w:eastAsia="ja-JP"/>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344B39"/>
    <w:pPr>
      <w:keepLines/>
      <w:spacing w:after="0" w:line="240" w:lineRule="atLeast"/>
      <w:ind w:left="2160"/>
    </w:pPr>
    <w:rPr>
      <w:rFonts w:ascii="Verdana" w:eastAsia="SimSun" w:hAnsi="Verdana" w:cs="Arial"/>
      <w:b/>
      <w:bCs/>
      <w:sz w:val="18"/>
      <w:szCs w:val="20"/>
      <w:lang w:eastAsia="ja-JP"/>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344B39"/>
    <w:pPr>
      <w:keepLines/>
      <w:spacing w:after="0" w:line="240" w:lineRule="atLeast"/>
      <w:ind w:left="2160"/>
    </w:pPr>
    <w:rPr>
      <w:rFonts w:ascii="Verdana" w:eastAsia="SimSun" w:hAnsi="Verdana" w:cs="Arial"/>
      <w:sz w:val="18"/>
      <w:szCs w:val="20"/>
      <w:lang w:eastAsia="ja-JP"/>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344B39"/>
    <w:pPr>
      <w:keepLines/>
      <w:spacing w:after="0" w:line="240" w:lineRule="atLeast"/>
      <w:ind w:left="2160"/>
    </w:pPr>
    <w:rPr>
      <w:rFonts w:ascii="Verdana" w:eastAsia="SimSun" w:hAnsi="Verdana" w:cs="Arial"/>
      <w:sz w:val="18"/>
      <w:szCs w:val="20"/>
      <w:lang w:eastAsia="ja-JP"/>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344B39"/>
    <w:pPr>
      <w:keepLines/>
      <w:spacing w:after="0" w:line="240" w:lineRule="atLeast"/>
      <w:ind w:left="2160"/>
    </w:pPr>
    <w:rPr>
      <w:rFonts w:ascii="Verdana" w:eastAsia="SimSun" w:hAnsi="Verdana" w:cs="Arial"/>
      <w:sz w:val="18"/>
      <w:szCs w:val="20"/>
      <w:lang w:eastAsia="ja-JP"/>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344B39"/>
    <w:pPr>
      <w:keepLines/>
      <w:spacing w:after="0" w:line="240" w:lineRule="atLeast"/>
      <w:ind w:left="2160"/>
    </w:pPr>
    <w:rPr>
      <w:rFonts w:ascii="Verdana" w:eastAsia="SimSun" w:hAnsi="Verdana" w:cs="Arial"/>
      <w:sz w:val="18"/>
      <w:szCs w:val="20"/>
      <w:lang w:eastAsia="ja-JP"/>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344B39"/>
    <w:pPr>
      <w:keepLines/>
      <w:spacing w:after="0" w:line="240" w:lineRule="atLeast"/>
      <w:ind w:left="2160"/>
    </w:pPr>
    <w:rPr>
      <w:rFonts w:ascii="Verdana" w:eastAsia="SimSun" w:hAnsi="Verdana" w:cs="Arial"/>
      <w:sz w:val="18"/>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6">
    <w:name w:val="Table List 6"/>
    <w:basedOn w:val="TableNormal"/>
    <w:rsid w:val="00344B39"/>
    <w:pPr>
      <w:keepLines/>
      <w:spacing w:after="0" w:line="240" w:lineRule="atLeast"/>
      <w:ind w:left="2160"/>
    </w:pPr>
    <w:rPr>
      <w:rFonts w:ascii="Verdana" w:eastAsia="SimSun" w:hAnsi="Verdana" w:cs="Arial"/>
      <w:sz w:val="18"/>
      <w:szCs w:val="20"/>
      <w:lang w:eastAsia="ja-JP"/>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5">
    <w:name w:val="Table List 5"/>
    <w:basedOn w:val="TableNormal"/>
    <w:rsid w:val="00344B39"/>
    <w:pPr>
      <w:keepLines/>
      <w:spacing w:after="0" w:line="240" w:lineRule="atLeast"/>
      <w:ind w:left="2160"/>
    </w:pPr>
    <w:rPr>
      <w:rFonts w:ascii="Verdana" w:eastAsia="SimSun" w:hAnsi="Verdana" w:cs="Arial"/>
      <w:sz w:val="18"/>
      <w:szCs w:val="20"/>
      <w:lang w:eastAsia="ja-JP"/>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7">
    <w:name w:val="Table List 7"/>
    <w:basedOn w:val="TableNormal"/>
    <w:rsid w:val="00344B39"/>
    <w:pPr>
      <w:keepLines/>
      <w:spacing w:after="0" w:line="240" w:lineRule="atLeast"/>
      <w:ind w:left="2160"/>
    </w:pPr>
    <w:rPr>
      <w:rFonts w:ascii="Verdana" w:eastAsia="SimSun" w:hAnsi="Verdana" w:cs="Arial"/>
      <w:sz w:val="18"/>
      <w:szCs w:val="20"/>
      <w:lang w:eastAsia="ja-JP"/>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344B39"/>
    <w:pPr>
      <w:keepLines/>
      <w:spacing w:after="0" w:line="240" w:lineRule="atLeast"/>
      <w:ind w:left="2160"/>
    </w:pPr>
    <w:rPr>
      <w:rFonts w:ascii="Verdana" w:eastAsia="SimSun" w:hAnsi="Verdana" w:cs="Arial"/>
      <w:sz w:val="18"/>
      <w:szCs w:val="20"/>
      <w:lang w:eastAsia="ja-JP"/>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List2">
    <w:name w:val="Table List 2"/>
    <w:basedOn w:val="TableNormal"/>
    <w:rsid w:val="00344B39"/>
    <w:pPr>
      <w:keepLines/>
      <w:spacing w:after="0" w:line="240" w:lineRule="atLeast"/>
      <w:ind w:left="2160"/>
    </w:pPr>
    <w:rPr>
      <w:rFonts w:ascii="Verdana" w:eastAsia="SimSun" w:hAnsi="Verdana" w:cs="Arial"/>
      <w:sz w:val="18"/>
      <w:szCs w:val="20"/>
      <w:lang w:eastAsia="ja-JP"/>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344B39"/>
    <w:pPr>
      <w:keepLines/>
      <w:spacing w:after="0" w:line="240" w:lineRule="atLeast"/>
      <w:ind w:left="2160"/>
    </w:pPr>
    <w:rPr>
      <w:rFonts w:ascii="Verdana" w:eastAsia="SimSun" w:hAnsi="Verdana" w:cs="Arial"/>
      <w:sz w:val="18"/>
      <w:szCs w:val="20"/>
      <w:lang w:eastAsia="ja-JP"/>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344B39"/>
    <w:pPr>
      <w:keepLines/>
      <w:spacing w:after="0" w:line="240" w:lineRule="atLeast"/>
      <w:ind w:left="2160"/>
    </w:pPr>
    <w:rPr>
      <w:rFonts w:ascii="Verdana" w:eastAsia="SimSun" w:hAnsi="Verdana" w:cs="Arial"/>
      <w:sz w:val="18"/>
      <w:szCs w:val="20"/>
      <w:lang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1">
    <w:name w:val="Table List 1"/>
    <w:basedOn w:val="TableNormal"/>
    <w:rsid w:val="00344B39"/>
    <w:pPr>
      <w:keepLines/>
      <w:spacing w:after="0" w:line="240" w:lineRule="atLeast"/>
      <w:ind w:left="2160"/>
    </w:pPr>
    <w:rPr>
      <w:rFonts w:ascii="Verdana" w:eastAsia="SimSun" w:hAnsi="Verdana" w:cs="Arial"/>
      <w:sz w:val="18"/>
      <w:szCs w:val="20"/>
      <w:lang w:eastAsia="ja-JP"/>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344B39"/>
    <w:pPr>
      <w:keepLines/>
      <w:spacing w:after="0" w:line="240" w:lineRule="atLeast"/>
      <w:ind w:left="2160"/>
    </w:pPr>
    <w:rPr>
      <w:rFonts w:ascii="Verdana" w:eastAsia="SimSun" w:hAnsi="Verdana" w:cs="Arial"/>
      <w:sz w:val="18"/>
      <w:szCs w:val="20"/>
      <w:lang w:eastAsia="ja-JP"/>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rsid w:val="00344B39"/>
    <w:pPr>
      <w:keepLines/>
      <w:spacing w:after="0" w:line="240" w:lineRule="atLeast"/>
      <w:ind w:left="2160"/>
    </w:pPr>
    <w:rPr>
      <w:rFonts w:ascii="Verdana" w:eastAsia="SimSun" w:hAnsi="Verdana" w:cs="Arial"/>
      <w:sz w:val="18"/>
      <w:szCs w:val="20"/>
      <w:lang w:eastAsia="ja-JP"/>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344B39"/>
    <w:pPr>
      <w:keepLines/>
      <w:spacing w:after="0" w:line="240" w:lineRule="atLeast"/>
      <w:ind w:left="2160"/>
    </w:pPr>
    <w:rPr>
      <w:rFonts w:ascii="Verdana" w:eastAsia="SimSun" w:hAnsi="Verdana" w:cs="Arial"/>
      <w:sz w:val="18"/>
      <w:szCs w:val="20"/>
      <w:lang w:eastAsia="ja-JP"/>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344B39"/>
    <w:pPr>
      <w:keepLines/>
      <w:spacing w:after="0" w:line="240" w:lineRule="atLeast"/>
      <w:ind w:left="2160"/>
    </w:pPr>
    <w:rPr>
      <w:rFonts w:ascii="Verdana" w:eastAsia="SimSun" w:hAnsi="Verdana" w:cs="Arial"/>
      <w:sz w:val="18"/>
      <w:szCs w:val="20"/>
      <w:lang w:eastAsia="ja-JP"/>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344B39"/>
    <w:pPr>
      <w:keepLines/>
      <w:spacing w:after="0" w:line="240" w:lineRule="atLeast"/>
      <w:ind w:left="2160"/>
    </w:pPr>
    <w:rPr>
      <w:rFonts w:ascii="Verdana" w:eastAsia="SimSun" w:hAnsi="Verdana" w:cs="Arial"/>
      <w:sz w:val="18"/>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ubtle2">
    <w:name w:val="Table Subtle 2"/>
    <w:basedOn w:val="TableNormal"/>
    <w:rsid w:val="00344B39"/>
    <w:pPr>
      <w:keepLines/>
      <w:spacing w:after="0" w:line="240" w:lineRule="atLeast"/>
      <w:ind w:left="2160"/>
    </w:pPr>
    <w:rPr>
      <w:rFonts w:ascii="Verdana" w:eastAsia="SimSun" w:hAnsi="Verdana" w:cs="Arial"/>
      <w:sz w:val="18"/>
      <w:szCs w:val="20"/>
      <w:lang w:eastAsia="ja-JP"/>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1">
    <w:name w:val="Table Subtle 1"/>
    <w:basedOn w:val="TableNormal"/>
    <w:rsid w:val="00344B39"/>
    <w:pPr>
      <w:keepLines/>
      <w:spacing w:after="0" w:line="240" w:lineRule="atLeast"/>
      <w:ind w:left="2160"/>
    </w:pPr>
    <w:rPr>
      <w:rFonts w:ascii="Verdana" w:eastAsia="SimSun" w:hAnsi="Verdana" w:cs="Arial"/>
      <w:sz w:val="18"/>
      <w:szCs w:val="20"/>
      <w:lang w:eastAsia="ja-JP"/>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imple3">
    <w:name w:val="Table Simple 3"/>
    <w:basedOn w:val="TableNormal"/>
    <w:rsid w:val="00344B39"/>
    <w:pPr>
      <w:keepLines/>
      <w:spacing w:after="0" w:line="240" w:lineRule="atLeast"/>
      <w:ind w:left="2160"/>
    </w:pPr>
    <w:rPr>
      <w:rFonts w:ascii="Verdana" w:eastAsia="SimSun" w:hAnsi="Verdana" w:cs="Arial"/>
      <w:sz w:val="18"/>
      <w:szCs w:val="20"/>
      <w:lang w:eastAsia="ja-JP"/>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imple2">
    <w:name w:val="Table Simple 2"/>
    <w:basedOn w:val="TableNormal"/>
    <w:rsid w:val="00344B39"/>
    <w:pPr>
      <w:keepLines/>
      <w:spacing w:after="0" w:line="240" w:lineRule="atLeast"/>
      <w:ind w:left="2160"/>
    </w:pPr>
    <w:rPr>
      <w:rFonts w:ascii="Verdana" w:eastAsia="SimSun" w:hAnsi="Verdana" w:cs="Arial"/>
      <w:sz w:val="18"/>
      <w:szCs w:val="20"/>
      <w:lang w:eastAsia="ja-JP"/>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1">
    <w:name w:val="Table Simple 1"/>
    <w:basedOn w:val="TableNormal"/>
    <w:rsid w:val="00344B39"/>
    <w:pPr>
      <w:keepLines/>
      <w:spacing w:after="0" w:line="240" w:lineRule="atLeast"/>
      <w:ind w:left="2160"/>
    </w:pPr>
    <w:rPr>
      <w:rFonts w:ascii="Verdana" w:eastAsia="SimSun" w:hAnsi="Verdana" w:cs="Arial"/>
      <w:sz w:val="18"/>
      <w:szCs w:val="20"/>
      <w:lang w:eastAsia="ja-JP"/>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Professional">
    <w:name w:val="Table Professional"/>
    <w:basedOn w:val="TableNormal"/>
    <w:rsid w:val="00344B39"/>
    <w:pPr>
      <w:keepLines/>
      <w:spacing w:after="0" w:line="240" w:lineRule="atLeast"/>
      <w:ind w:left="2160"/>
    </w:pPr>
    <w:rPr>
      <w:rFonts w:ascii="Verdana" w:eastAsia="SimSun" w:hAnsi="Verdana" w:cs="Arial"/>
      <w:sz w:val="18"/>
      <w:szCs w:val="20"/>
      <w:lang w:eastAsia="ja-JP"/>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SpecialBold">
    <w:name w:val="Special Bold"/>
    <w:rsid w:val="00344B39"/>
    <w:rPr>
      <w:b/>
    </w:rPr>
  </w:style>
  <w:style w:type="paragraph" w:customStyle="1" w:styleId="ListImportant">
    <w:name w:val="List Important"/>
    <w:basedOn w:val="ListContinue"/>
    <w:rsid w:val="00344B39"/>
    <w:rPr>
      <w:color w:val="A02830"/>
      <w:szCs w:val="18"/>
    </w:rPr>
  </w:style>
  <w:style w:type="paragraph" w:customStyle="1" w:styleId="ListImportant2">
    <w:name w:val="List Important 2"/>
    <w:basedOn w:val="ListContinue2"/>
    <w:rsid w:val="00344B39"/>
    <w:rPr>
      <w:color w:val="A02830"/>
      <w:szCs w:val="18"/>
    </w:rPr>
  </w:style>
  <w:style w:type="paragraph" w:customStyle="1" w:styleId="ForcePageBreak">
    <w:name w:val="Force Page Break"/>
    <w:basedOn w:val="AllowPageBreak"/>
    <w:rsid w:val="00344B39"/>
    <w:pPr>
      <w:pageBreakBefore/>
    </w:pPr>
  </w:style>
  <w:style w:type="paragraph" w:customStyle="1" w:styleId="MissingObject">
    <w:name w:val="Missing Object"/>
    <w:basedOn w:val="BodyText"/>
    <w:rsid w:val="00344B39"/>
  </w:style>
  <w:style w:type="paragraph" w:customStyle="1" w:styleId="StyleMiniTOCIntroBefore12ptAfter6pt">
    <w:name w:val="Style MiniTOCIntro + Before:  12 pt After:  6 pt"/>
    <w:basedOn w:val="Normal"/>
    <w:rsid w:val="00344B39"/>
    <w:pPr>
      <w:spacing w:before="240" w:after="120"/>
    </w:pPr>
  </w:style>
  <w:style w:type="paragraph" w:customStyle="1" w:styleId="MiniTOCIntro">
    <w:name w:val="MiniTOCIntro"/>
    <w:basedOn w:val="BodyText"/>
    <w:rsid w:val="00344B39"/>
    <w:pPr>
      <w:spacing w:after="120"/>
    </w:pPr>
  </w:style>
  <w:style w:type="paragraph" w:customStyle="1" w:styleId="ListCheckbox">
    <w:name w:val="List Checkbox"/>
    <w:basedOn w:val="ListBullet"/>
    <w:rsid w:val="00344B39"/>
    <w:pPr>
      <w:numPr>
        <w:numId w:val="12"/>
      </w:numPr>
    </w:pPr>
  </w:style>
  <w:style w:type="paragraph" w:customStyle="1" w:styleId="GlossaryDefinition">
    <w:name w:val="Glossary Definition"/>
    <w:basedOn w:val="BodyText"/>
    <w:rsid w:val="00344B39"/>
    <w:pPr>
      <w:keepNext w:val="0"/>
      <w:spacing w:before="0"/>
    </w:pPr>
  </w:style>
  <w:style w:type="paragraph" w:customStyle="1" w:styleId="GlossaryTerm">
    <w:name w:val="Glossary Term"/>
    <w:basedOn w:val="BodyText"/>
    <w:next w:val="GlossaryDefinition"/>
    <w:rsid w:val="00344B39"/>
    <w:rPr>
      <w:b/>
      <w:szCs w:val="18"/>
    </w:rPr>
  </w:style>
  <w:style w:type="paragraph" w:customStyle="1" w:styleId="EmptyFooter">
    <w:name w:val="Empty Footer"/>
    <w:basedOn w:val="EvenFooter"/>
    <w:rsid w:val="00344B39"/>
    <w:pPr>
      <w:pBdr>
        <w:top w:val="none" w:sz="0" w:space="0" w:color="auto"/>
      </w:pBdr>
    </w:pPr>
  </w:style>
  <w:style w:type="paragraph" w:customStyle="1" w:styleId="CopyrightHeading">
    <w:name w:val="Copyright Heading"/>
    <w:rsid w:val="00344B39"/>
    <w:pPr>
      <w:keepNext/>
      <w:spacing w:before="480" w:after="0" w:line="240" w:lineRule="auto"/>
    </w:pPr>
    <w:rPr>
      <w:rFonts w:ascii="CA Sans" w:eastAsia="SimSun" w:hAnsi="CA Sans" w:cs="Arial"/>
      <w:b/>
      <w:color w:val="0064AF"/>
      <w:sz w:val="36"/>
      <w:szCs w:val="32"/>
    </w:rPr>
  </w:style>
  <w:style w:type="paragraph" w:customStyle="1" w:styleId="TextScreenIndent">
    <w:name w:val="Text Screen Indent"/>
    <w:basedOn w:val="TextScreen"/>
    <w:rsid w:val="00344B39"/>
    <w:pPr>
      <w:ind w:left="2680"/>
    </w:pPr>
    <w:rPr>
      <w:spacing w:val="-15"/>
    </w:rPr>
  </w:style>
  <w:style w:type="character" w:customStyle="1" w:styleId="Underline">
    <w:name w:val="Underline"/>
    <w:rsid w:val="00344B39"/>
    <w:rPr>
      <w:u w:val="single"/>
    </w:rPr>
  </w:style>
  <w:style w:type="paragraph" w:customStyle="1" w:styleId="BeforeTableFull">
    <w:name w:val="Before Table Full"/>
    <w:basedOn w:val="BeforeTable"/>
    <w:rsid w:val="00344B39"/>
  </w:style>
  <w:style w:type="paragraph" w:customStyle="1" w:styleId="ForcePageBreak0">
    <w:name w:val="ForcePageBreak"/>
    <w:basedOn w:val="AllowPageBreak"/>
    <w:rsid w:val="00344B39"/>
    <w:pPr>
      <w:pageBreakBefore/>
    </w:pPr>
  </w:style>
  <w:style w:type="paragraph" w:customStyle="1" w:styleId="LogoOld">
    <w:name w:val="Logo Old"/>
    <w:basedOn w:val="Normal"/>
    <w:rsid w:val="00344B39"/>
    <w:pPr>
      <w:keepLines w:val="0"/>
      <w:framePr w:w="2160" w:h="1260" w:wrap="notBeside" w:vAnchor="page" w:hAnchor="text" w:x="6577" w:y="12001"/>
      <w:widowControl w:val="0"/>
      <w:ind w:left="0"/>
      <w:jc w:val="right"/>
    </w:pPr>
  </w:style>
  <w:style w:type="paragraph" w:customStyle="1" w:styleId="SyntaxContinued">
    <w:name w:val="Syntax Continued"/>
    <w:basedOn w:val="code"/>
    <w:rsid w:val="00344B39"/>
    <w:pPr>
      <w:keepNext w:val="0"/>
      <w:spacing w:line="160" w:lineRule="exact"/>
    </w:pPr>
    <w:rPr>
      <w:rFonts w:ascii="Andale Mono" w:hAnsi="Andale Mono"/>
    </w:rPr>
  </w:style>
  <w:style w:type="paragraph" w:customStyle="1" w:styleId="Syntax">
    <w:name w:val="Syntax"/>
    <w:basedOn w:val="codefirst"/>
    <w:rsid w:val="00344B39"/>
    <w:pPr>
      <w:keepNext w:val="0"/>
      <w:spacing w:before="160" w:line="160" w:lineRule="exact"/>
      <w:contextualSpacing/>
    </w:pPr>
    <w:rPr>
      <w:rFonts w:ascii="Andale Mono" w:hAnsi="Andale Mono" w:cs="Courier New"/>
    </w:rPr>
  </w:style>
  <w:style w:type="paragraph" w:customStyle="1" w:styleId="TextScreenContinued">
    <w:name w:val="Text Screen Continued"/>
    <w:basedOn w:val="TextScreen"/>
    <w:rsid w:val="00344B39"/>
    <w:pPr>
      <w:spacing w:before="0"/>
    </w:pPr>
    <w:rPr>
      <w:rFonts w:cs="Bitstream Vera Sans Mono"/>
    </w:rPr>
  </w:style>
  <w:style w:type="paragraph" w:customStyle="1" w:styleId="ReportContinued">
    <w:name w:val="Report Continued"/>
    <w:basedOn w:val="Report"/>
    <w:rsid w:val="00344B39"/>
    <w:pPr>
      <w:spacing w:before="0"/>
    </w:pPr>
  </w:style>
  <w:style w:type="paragraph" w:customStyle="1" w:styleId="Report">
    <w:name w:val="Report"/>
    <w:basedOn w:val="Normal"/>
    <w:rsid w:val="00344B39"/>
    <w:pPr>
      <w:widowControl w:val="0"/>
      <w:pBdr>
        <w:top w:val="single" w:sz="6" w:space="6" w:color="auto"/>
        <w:left w:val="single" w:sz="6" w:space="6" w:color="auto"/>
        <w:bottom w:val="single" w:sz="6" w:space="6" w:color="auto"/>
        <w:right w:val="single" w:sz="6" w:space="6" w:color="auto"/>
      </w:pBdr>
      <w:spacing w:before="240" w:line="160" w:lineRule="exact"/>
      <w:ind w:left="120" w:right="120"/>
    </w:pPr>
    <w:rPr>
      <w:rFonts w:ascii="Bitstream Vera Sans Mono" w:hAnsi="Bitstream Vera Sans Mono" w:cs="Bitstream Vera Sans Mono"/>
      <w:bCs/>
      <w:noProof/>
      <w:spacing w:val="-4"/>
      <w:sz w:val="12"/>
      <w:szCs w:val="12"/>
      <w:lang w:eastAsia="zh-CN"/>
    </w:rPr>
  </w:style>
  <w:style w:type="paragraph" w:customStyle="1" w:styleId="code3">
    <w:name w:val="code3"/>
    <w:basedOn w:val="code2"/>
    <w:rsid w:val="00344B39"/>
    <w:pPr>
      <w:ind w:left="2880"/>
    </w:pPr>
  </w:style>
  <w:style w:type="paragraph" w:customStyle="1" w:styleId="codefirst3">
    <w:name w:val="codefirst3"/>
    <w:basedOn w:val="codefirst2"/>
    <w:next w:val="code3"/>
    <w:rsid w:val="00344B39"/>
    <w:pPr>
      <w:ind w:left="2880"/>
    </w:pPr>
  </w:style>
  <w:style w:type="paragraph" w:customStyle="1" w:styleId="TableKeepWithNext">
    <w:name w:val="Table Keep With Next"/>
    <w:basedOn w:val="AllowPageBreak"/>
    <w:rsid w:val="00344B39"/>
    <w:pPr>
      <w:keepNext/>
    </w:pPr>
  </w:style>
  <w:style w:type="paragraph" w:customStyle="1" w:styleId="TextScreenIndentContinued">
    <w:name w:val="Text Screen Indent Continued"/>
    <w:basedOn w:val="TextScreenIndent"/>
    <w:rsid w:val="00344B39"/>
    <w:pPr>
      <w:spacing w:before="0"/>
    </w:pPr>
    <w:rPr>
      <w:rFonts w:cs="Bitstream Vera Sans Mono"/>
    </w:rPr>
  </w:style>
  <w:style w:type="paragraph" w:customStyle="1" w:styleId="WilyLogo">
    <w:name w:val="Wily Logo"/>
    <w:basedOn w:val="Logo"/>
    <w:rsid w:val="00344B39"/>
    <w:pPr>
      <w:keepNext/>
      <w:framePr w:wrap="notBeside" w:x="7301"/>
    </w:pPr>
  </w:style>
  <w:style w:type="paragraph" w:customStyle="1" w:styleId="Logo2">
    <w:name w:val="Logo 2"/>
    <w:basedOn w:val="Logo"/>
    <w:rsid w:val="00344B39"/>
    <w:pPr>
      <w:keepNext/>
      <w:framePr w:wrap="notBeside" w:x="7301"/>
    </w:pPr>
  </w:style>
  <w:style w:type="paragraph" w:customStyle="1" w:styleId="NormalTerm3">
    <w:name w:val="Normal Term 3"/>
    <w:basedOn w:val="NormalTerm2"/>
    <w:uiPriority w:val="99"/>
    <w:rsid w:val="00344B39"/>
    <w:pPr>
      <w:widowControl w:val="0"/>
      <w:autoSpaceDE w:val="0"/>
      <w:autoSpaceDN w:val="0"/>
      <w:adjustRightInd w:val="0"/>
      <w:ind w:left="2880"/>
    </w:pPr>
    <w:rPr>
      <w:rFonts w:eastAsia="Times New Roman" w:cs="Times New Roman"/>
      <w:bCs/>
      <w:color w:val="000000"/>
    </w:rPr>
  </w:style>
  <w:style w:type="paragraph" w:customStyle="1" w:styleId="NormalTermContinued3">
    <w:name w:val="Normal Term Continued 3"/>
    <w:basedOn w:val="NormalTermContinued"/>
    <w:uiPriority w:val="99"/>
    <w:rsid w:val="00344B39"/>
    <w:pPr>
      <w:widowControl w:val="0"/>
      <w:autoSpaceDE w:val="0"/>
      <w:autoSpaceDN w:val="0"/>
      <w:adjustRightInd w:val="0"/>
      <w:ind w:left="3240"/>
    </w:pPr>
    <w:rPr>
      <w:rFonts w:eastAsia="Times New Roman" w:cs="Times New Roman"/>
      <w:szCs w:val="24"/>
    </w:rPr>
  </w:style>
  <w:style w:type="character" w:styleId="IntenseEmphasis">
    <w:name w:val="Intense Emphasis"/>
    <w:uiPriority w:val="21"/>
    <w:qFormat/>
    <w:rsid w:val="00344B39"/>
    <w:rPr>
      <w:b/>
      <w:bCs/>
      <w:i/>
      <w:iCs/>
      <w:color w:val="0064AF"/>
    </w:rPr>
  </w:style>
  <w:style w:type="paragraph" w:styleId="IntenseQuote">
    <w:name w:val="Intense Quote"/>
    <w:basedOn w:val="Normal"/>
    <w:next w:val="Normal"/>
    <w:link w:val="IntenseQuoteChar"/>
    <w:uiPriority w:val="30"/>
    <w:rsid w:val="00344B39"/>
    <w:pPr>
      <w:pBdr>
        <w:bottom w:val="single" w:sz="6" w:space="4" w:color="0064AF"/>
      </w:pBdr>
      <w:spacing w:before="200" w:after="280"/>
      <w:ind w:left="936" w:right="936"/>
    </w:pPr>
    <w:rPr>
      <w:b/>
      <w:bCs/>
      <w:i/>
      <w:iCs/>
      <w:color w:val="0064AF"/>
    </w:rPr>
  </w:style>
  <w:style w:type="character" w:customStyle="1" w:styleId="IntenseQuoteChar">
    <w:name w:val="Intense Quote Char"/>
    <w:link w:val="IntenseQuote"/>
    <w:uiPriority w:val="30"/>
    <w:rsid w:val="00344B39"/>
    <w:rPr>
      <w:rFonts w:ascii="Calibri" w:eastAsia="SimSun" w:hAnsi="Calibri" w:cs="Arial"/>
      <w:b/>
      <w:bCs/>
      <w:i/>
      <w:iCs/>
      <w:color w:val="0064AF"/>
      <w:sz w:val="20"/>
      <w:szCs w:val="20"/>
    </w:rPr>
  </w:style>
  <w:style w:type="paragraph" w:customStyle="1" w:styleId="codefirstbig">
    <w:name w:val="codefirst big"/>
    <w:basedOn w:val="codefirst"/>
    <w:next w:val="codebig"/>
    <w:qFormat/>
    <w:rsid w:val="00344B39"/>
    <w:rPr>
      <w:spacing w:val="0"/>
      <w:sz w:val="18"/>
    </w:rPr>
  </w:style>
  <w:style w:type="paragraph" w:customStyle="1" w:styleId="codebig">
    <w:name w:val="code big"/>
    <w:basedOn w:val="code"/>
    <w:qFormat/>
    <w:rsid w:val="00344B39"/>
    <w:rPr>
      <w:spacing w:val="0"/>
      <w:sz w:val="18"/>
    </w:rPr>
  </w:style>
  <w:style w:type="paragraph" w:customStyle="1" w:styleId="codefirst2big">
    <w:name w:val="codefirst2 big"/>
    <w:basedOn w:val="codefirst2"/>
    <w:qFormat/>
    <w:rsid w:val="00344B39"/>
    <w:rPr>
      <w:spacing w:val="0"/>
      <w:sz w:val="18"/>
    </w:rPr>
  </w:style>
  <w:style w:type="paragraph" w:customStyle="1" w:styleId="code2big">
    <w:name w:val="code2 big"/>
    <w:basedOn w:val="code2"/>
    <w:qFormat/>
    <w:rsid w:val="00344B39"/>
    <w:rPr>
      <w:spacing w:val="0"/>
      <w:sz w:val="18"/>
    </w:rPr>
  </w:style>
  <w:style w:type="paragraph" w:customStyle="1" w:styleId="codefirst3big">
    <w:name w:val="codefirst3 big"/>
    <w:basedOn w:val="codefirst3"/>
    <w:qFormat/>
    <w:rsid w:val="00344B39"/>
    <w:rPr>
      <w:spacing w:val="0"/>
      <w:sz w:val="18"/>
    </w:rPr>
  </w:style>
  <w:style w:type="paragraph" w:customStyle="1" w:styleId="code3big">
    <w:name w:val="code3 big"/>
    <w:basedOn w:val="code3"/>
    <w:qFormat/>
    <w:rsid w:val="00344B39"/>
    <w:rPr>
      <w:spacing w:val="0"/>
      <w:sz w:val="18"/>
    </w:rPr>
  </w:style>
  <w:style w:type="paragraph" w:styleId="NoSpacing">
    <w:name w:val="No Spacing"/>
    <w:link w:val="NoSpacingChar"/>
    <w:uiPriority w:val="1"/>
    <w:qFormat/>
    <w:rsid w:val="00E81F6A"/>
    <w:pPr>
      <w:spacing w:after="0" w:line="240" w:lineRule="auto"/>
    </w:pPr>
    <w:rPr>
      <w:lang w:eastAsia="ja-JP"/>
    </w:rPr>
  </w:style>
  <w:style w:type="character" w:customStyle="1" w:styleId="NoSpacingChar">
    <w:name w:val="No Spacing Char"/>
    <w:basedOn w:val="DefaultParagraphFont"/>
    <w:link w:val="NoSpacing"/>
    <w:uiPriority w:val="1"/>
    <w:rsid w:val="00E81F6A"/>
    <w:rPr>
      <w:lang w:eastAsia="ja-JP"/>
    </w:rPr>
  </w:style>
  <w:style w:type="paragraph" w:customStyle="1" w:styleId="ContentsHeading">
    <w:name w:val="Contents Heading"/>
    <w:basedOn w:val="Heading1"/>
    <w:qFormat/>
    <w:rsid w:val="006D5E86"/>
  </w:style>
  <w:style w:type="paragraph" w:customStyle="1" w:styleId="Style1">
    <w:name w:val="Style1"/>
    <w:basedOn w:val="Normal"/>
    <w:qFormat/>
    <w:rsid w:val="00BE085E"/>
    <w:pPr>
      <w:ind w:left="0"/>
      <w:jc w:val="right"/>
    </w:pPr>
    <w:rPr>
      <w:b/>
      <w:smallCaps/>
      <w:color w:val="EAEAEA"/>
      <w:sz w:val="72"/>
    </w:rPr>
  </w:style>
  <w:style w:type="table" w:styleId="LightList-Accent5">
    <w:name w:val="Light List Accent 5"/>
    <w:basedOn w:val="TableNormal"/>
    <w:uiPriority w:val="61"/>
    <w:rsid w:val="0006376A"/>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customStyle="1" w:styleId="picuture">
    <w:name w:val="picuture"/>
    <w:basedOn w:val="ListNumber"/>
    <w:qFormat/>
    <w:rsid w:val="00B961D3"/>
    <w:pPr>
      <w:numPr>
        <w:numId w:val="0"/>
      </w:numPr>
      <w:ind w:left="900"/>
    </w:pPr>
    <w:rPr>
      <w:noProof/>
    </w:rPr>
  </w:style>
  <w:style w:type="paragraph" w:styleId="ListParagraph">
    <w:name w:val="List Paragraph"/>
    <w:basedOn w:val="Normal"/>
    <w:uiPriority w:val="34"/>
    <w:qFormat/>
    <w:rsid w:val="00AA6AF3"/>
    <w:pPr>
      <w:ind w:left="720"/>
      <w:contextualSpacing/>
    </w:pPr>
  </w:style>
  <w:style w:type="paragraph" w:customStyle="1" w:styleId="BodyText0">
    <w:name w:val="Body Text'"/>
    <w:basedOn w:val="Normal"/>
    <w:qFormat/>
    <w:rsid w:val="00B70522"/>
    <w:pPr>
      <w:keepLines w:val="0"/>
      <w:spacing w:after="160" w:line="259" w:lineRule="auto"/>
      <w:ind w:left="0"/>
    </w:pPr>
    <w:rPr>
      <w:rFonts w:asciiTheme="minorHAnsi" w:eastAsiaTheme="minorHAnsi" w:hAnsiTheme="minorHAnsi" w:cstheme="minorBidi"/>
      <w:i/>
      <w:iCs/>
      <w:sz w:val="24"/>
      <w:szCs w:val="24"/>
      <w:lang w:val="en-IN"/>
    </w:rPr>
  </w:style>
  <w:style w:type="character" w:customStyle="1" w:styleId="xcontentpasted0">
    <w:name w:val="x_contentpasted0"/>
    <w:basedOn w:val="DefaultParagraphFont"/>
    <w:rsid w:val="00B70522"/>
  </w:style>
  <w:style w:type="paragraph" w:customStyle="1" w:styleId="NormalText">
    <w:name w:val="Normal Text"/>
    <w:basedOn w:val="Heading2"/>
    <w:qFormat/>
    <w:rsid w:val="009E5C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224295">
      <w:bodyDiv w:val="1"/>
      <w:marLeft w:val="0"/>
      <w:marRight w:val="0"/>
      <w:marTop w:val="0"/>
      <w:marBottom w:val="0"/>
      <w:divBdr>
        <w:top w:val="none" w:sz="0" w:space="0" w:color="auto"/>
        <w:left w:val="none" w:sz="0" w:space="0" w:color="auto"/>
        <w:bottom w:val="none" w:sz="0" w:space="0" w:color="auto"/>
        <w:right w:val="none" w:sz="0" w:space="0" w:color="auto"/>
      </w:divBdr>
    </w:div>
    <w:div w:id="209538371">
      <w:bodyDiv w:val="1"/>
      <w:marLeft w:val="0"/>
      <w:marRight w:val="0"/>
      <w:marTop w:val="0"/>
      <w:marBottom w:val="0"/>
      <w:divBdr>
        <w:top w:val="none" w:sz="0" w:space="0" w:color="auto"/>
        <w:left w:val="none" w:sz="0" w:space="0" w:color="auto"/>
        <w:bottom w:val="none" w:sz="0" w:space="0" w:color="auto"/>
        <w:right w:val="none" w:sz="0" w:space="0" w:color="auto"/>
      </w:divBdr>
    </w:div>
    <w:div w:id="228537214">
      <w:bodyDiv w:val="1"/>
      <w:marLeft w:val="0"/>
      <w:marRight w:val="0"/>
      <w:marTop w:val="0"/>
      <w:marBottom w:val="0"/>
      <w:divBdr>
        <w:top w:val="none" w:sz="0" w:space="0" w:color="auto"/>
        <w:left w:val="none" w:sz="0" w:space="0" w:color="auto"/>
        <w:bottom w:val="none" w:sz="0" w:space="0" w:color="auto"/>
        <w:right w:val="none" w:sz="0" w:space="0" w:color="auto"/>
      </w:divBdr>
    </w:div>
    <w:div w:id="267391711">
      <w:bodyDiv w:val="1"/>
      <w:marLeft w:val="0"/>
      <w:marRight w:val="0"/>
      <w:marTop w:val="0"/>
      <w:marBottom w:val="0"/>
      <w:divBdr>
        <w:top w:val="none" w:sz="0" w:space="0" w:color="auto"/>
        <w:left w:val="none" w:sz="0" w:space="0" w:color="auto"/>
        <w:bottom w:val="none" w:sz="0" w:space="0" w:color="auto"/>
        <w:right w:val="none" w:sz="0" w:space="0" w:color="auto"/>
      </w:divBdr>
    </w:div>
    <w:div w:id="314189919">
      <w:bodyDiv w:val="1"/>
      <w:marLeft w:val="0"/>
      <w:marRight w:val="0"/>
      <w:marTop w:val="0"/>
      <w:marBottom w:val="0"/>
      <w:divBdr>
        <w:top w:val="none" w:sz="0" w:space="0" w:color="auto"/>
        <w:left w:val="none" w:sz="0" w:space="0" w:color="auto"/>
        <w:bottom w:val="none" w:sz="0" w:space="0" w:color="auto"/>
        <w:right w:val="none" w:sz="0" w:space="0" w:color="auto"/>
      </w:divBdr>
    </w:div>
    <w:div w:id="500387500">
      <w:bodyDiv w:val="1"/>
      <w:marLeft w:val="0"/>
      <w:marRight w:val="0"/>
      <w:marTop w:val="0"/>
      <w:marBottom w:val="0"/>
      <w:divBdr>
        <w:top w:val="none" w:sz="0" w:space="0" w:color="auto"/>
        <w:left w:val="none" w:sz="0" w:space="0" w:color="auto"/>
        <w:bottom w:val="none" w:sz="0" w:space="0" w:color="auto"/>
        <w:right w:val="none" w:sz="0" w:space="0" w:color="auto"/>
      </w:divBdr>
    </w:div>
    <w:div w:id="508637695">
      <w:bodyDiv w:val="1"/>
      <w:marLeft w:val="0"/>
      <w:marRight w:val="0"/>
      <w:marTop w:val="0"/>
      <w:marBottom w:val="0"/>
      <w:divBdr>
        <w:top w:val="none" w:sz="0" w:space="0" w:color="auto"/>
        <w:left w:val="none" w:sz="0" w:space="0" w:color="auto"/>
        <w:bottom w:val="none" w:sz="0" w:space="0" w:color="auto"/>
        <w:right w:val="none" w:sz="0" w:space="0" w:color="auto"/>
      </w:divBdr>
    </w:div>
    <w:div w:id="533732755">
      <w:bodyDiv w:val="1"/>
      <w:marLeft w:val="0"/>
      <w:marRight w:val="0"/>
      <w:marTop w:val="0"/>
      <w:marBottom w:val="0"/>
      <w:divBdr>
        <w:top w:val="none" w:sz="0" w:space="0" w:color="auto"/>
        <w:left w:val="none" w:sz="0" w:space="0" w:color="auto"/>
        <w:bottom w:val="none" w:sz="0" w:space="0" w:color="auto"/>
        <w:right w:val="none" w:sz="0" w:space="0" w:color="auto"/>
      </w:divBdr>
    </w:div>
    <w:div w:id="661129653">
      <w:bodyDiv w:val="1"/>
      <w:marLeft w:val="0"/>
      <w:marRight w:val="0"/>
      <w:marTop w:val="0"/>
      <w:marBottom w:val="0"/>
      <w:divBdr>
        <w:top w:val="none" w:sz="0" w:space="0" w:color="auto"/>
        <w:left w:val="none" w:sz="0" w:space="0" w:color="auto"/>
        <w:bottom w:val="none" w:sz="0" w:space="0" w:color="auto"/>
        <w:right w:val="none" w:sz="0" w:space="0" w:color="auto"/>
      </w:divBdr>
    </w:div>
    <w:div w:id="667558683">
      <w:bodyDiv w:val="1"/>
      <w:marLeft w:val="0"/>
      <w:marRight w:val="0"/>
      <w:marTop w:val="0"/>
      <w:marBottom w:val="0"/>
      <w:divBdr>
        <w:top w:val="none" w:sz="0" w:space="0" w:color="auto"/>
        <w:left w:val="none" w:sz="0" w:space="0" w:color="auto"/>
        <w:bottom w:val="none" w:sz="0" w:space="0" w:color="auto"/>
        <w:right w:val="none" w:sz="0" w:space="0" w:color="auto"/>
      </w:divBdr>
    </w:div>
    <w:div w:id="708333441">
      <w:bodyDiv w:val="1"/>
      <w:marLeft w:val="0"/>
      <w:marRight w:val="0"/>
      <w:marTop w:val="0"/>
      <w:marBottom w:val="0"/>
      <w:divBdr>
        <w:top w:val="none" w:sz="0" w:space="0" w:color="auto"/>
        <w:left w:val="none" w:sz="0" w:space="0" w:color="auto"/>
        <w:bottom w:val="none" w:sz="0" w:space="0" w:color="auto"/>
        <w:right w:val="none" w:sz="0" w:space="0" w:color="auto"/>
      </w:divBdr>
    </w:div>
    <w:div w:id="724110243">
      <w:bodyDiv w:val="1"/>
      <w:marLeft w:val="0"/>
      <w:marRight w:val="0"/>
      <w:marTop w:val="0"/>
      <w:marBottom w:val="0"/>
      <w:divBdr>
        <w:top w:val="none" w:sz="0" w:space="0" w:color="auto"/>
        <w:left w:val="none" w:sz="0" w:space="0" w:color="auto"/>
        <w:bottom w:val="none" w:sz="0" w:space="0" w:color="auto"/>
        <w:right w:val="none" w:sz="0" w:space="0" w:color="auto"/>
      </w:divBdr>
    </w:div>
    <w:div w:id="742994858">
      <w:bodyDiv w:val="1"/>
      <w:marLeft w:val="0"/>
      <w:marRight w:val="0"/>
      <w:marTop w:val="0"/>
      <w:marBottom w:val="0"/>
      <w:divBdr>
        <w:top w:val="none" w:sz="0" w:space="0" w:color="auto"/>
        <w:left w:val="none" w:sz="0" w:space="0" w:color="auto"/>
        <w:bottom w:val="none" w:sz="0" w:space="0" w:color="auto"/>
        <w:right w:val="none" w:sz="0" w:space="0" w:color="auto"/>
      </w:divBdr>
    </w:div>
    <w:div w:id="782965854">
      <w:bodyDiv w:val="1"/>
      <w:marLeft w:val="0"/>
      <w:marRight w:val="0"/>
      <w:marTop w:val="0"/>
      <w:marBottom w:val="0"/>
      <w:divBdr>
        <w:top w:val="none" w:sz="0" w:space="0" w:color="auto"/>
        <w:left w:val="none" w:sz="0" w:space="0" w:color="auto"/>
        <w:bottom w:val="none" w:sz="0" w:space="0" w:color="auto"/>
        <w:right w:val="none" w:sz="0" w:space="0" w:color="auto"/>
      </w:divBdr>
    </w:div>
    <w:div w:id="824273711">
      <w:bodyDiv w:val="1"/>
      <w:marLeft w:val="0"/>
      <w:marRight w:val="0"/>
      <w:marTop w:val="0"/>
      <w:marBottom w:val="0"/>
      <w:divBdr>
        <w:top w:val="none" w:sz="0" w:space="0" w:color="auto"/>
        <w:left w:val="none" w:sz="0" w:space="0" w:color="auto"/>
        <w:bottom w:val="none" w:sz="0" w:space="0" w:color="auto"/>
        <w:right w:val="none" w:sz="0" w:space="0" w:color="auto"/>
      </w:divBdr>
    </w:div>
    <w:div w:id="855116043">
      <w:bodyDiv w:val="1"/>
      <w:marLeft w:val="0"/>
      <w:marRight w:val="0"/>
      <w:marTop w:val="0"/>
      <w:marBottom w:val="0"/>
      <w:divBdr>
        <w:top w:val="none" w:sz="0" w:space="0" w:color="auto"/>
        <w:left w:val="none" w:sz="0" w:space="0" w:color="auto"/>
        <w:bottom w:val="none" w:sz="0" w:space="0" w:color="auto"/>
        <w:right w:val="none" w:sz="0" w:space="0" w:color="auto"/>
      </w:divBdr>
    </w:div>
    <w:div w:id="974989850">
      <w:bodyDiv w:val="1"/>
      <w:marLeft w:val="0"/>
      <w:marRight w:val="0"/>
      <w:marTop w:val="0"/>
      <w:marBottom w:val="0"/>
      <w:divBdr>
        <w:top w:val="none" w:sz="0" w:space="0" w:color="auto"/>
        <w:left w:val="none" w:sz="0" w:space="0" w:color="auto"/>
        <w:bottom w:val="none" w:sz="0" w:space="0" w:color="auto"/>
        <w:right w:val="none" w:sz="0" w:space="0" w:color="auto"/>
      </w:divBdr>
    </w:div>
    <w:div w:id="981151384">
      <w:bodyDiv w:val="1"/>
      <w:marLeft w:val="0"/>
      <w:marRight w:val="0"/>
      <w:marTop w:val="0"/>
      <w:marBottom w:val="0"/>
      <w:divBdr>
        <w:top w:val="none" w:sz="0" w:space="0" w:color="auto"/>
        <w:left w:val="none" w:sz="0" w:space="0" w:color="auto"/>
        <w:bottom w:val="none" w:sz="0" w:space="0" w:color="auto"/>
        <w:right w:val="none" w:sz="0" w:space="0" w:color="auto"/>
      </w:divBdr>
    </w:div>
    <w:div w:id="995111497">
      <w:bodyDiv w:val="1"/>
      <w:marLeft w:val="0"/>
      <w:marRight w:val="0"/>
      <w:marTop w:val="0"/>
      <w:marBottom w:val="0"/>
      <w:divBdr>
        <w:top w:val="none" w:sz="0" w:space="0" w:color="auto"/>
        <w:left w:val="none" w:sz="0" w:space="0" w:color="auto"/>
        <w:bottom w:val="none" w:sz="0" w:space="0" w:color="auto"/>
        <w:right w:val="none" w:sz="0" w:space="0" w:color="auto"/>
      </w:divBdr>
      <w:divsChild>
        <w:div w:id="1828662890">
          <w:marLeft w:val="0"/>
          <w:marRight w:val="0"/>
          <w:marTop w:val="0"/>
          <w:marBottom w:val="0"/>
          <w:divBdr>
            <w:top w:val="none" w:sz="0" w:space="0" w:color="auto"/>
            <w:left w:val="none" w:sz="0" w:space="0" w:color="auto"/>
            <w:bottom w:val="none" w:sz="0" w:space="0" w:color="auto"/>
            <w:right w:val="none" w:sz="0" w:space="0" w:color="auto"/>
          </w:divBdr>
        </w:div>
      </w:divsChild>
    </w:div>
    <w:div w:id="1014528963">
      <w:bodyDiv w:val="1"/>
      <w:marLeft w:val="0"/>
      <w:marRight w:val="0"/>
      <w:marTop w:val="0"/>
      <w:marBottom w:val="0"/>
      <w:divBdr>
        <w:top w:val="none" w:sz="0" w:space="0" w:color="auto"/>
        <w:left w:val="none" w:sz="0" w:space="0" w:color="auto"/>
        <w:bottom w:val="none" w:sz="0" w:space="0" w:color="auto"/>
        <w:right w:val="none" w:sz="0" w:space="0" w:color="auto"/>
      </w:divBdr>
    </w:div>
    <w:div w:id="1100298213">
      <w:bodyDiv w:val="1"/>
      <w:marLeft w:val="0"/>
      <w:marRight w:val="0"/>
      <w:marTop w:val="0"/>
      <w:marBottom w:val="0"/>
      <w:divBdr>
        <w:top w:val="none" w:sz="0" w:space="0" w:color="auto"/>
        <w:left w:val="none" w:sz="0" w:space="0" w:color="auto"/>
        <w:bottom w:val="none" w:sz="0" w:space="0" w:color="auto"/>
        <w:right w:val="none" w:sz="0" w:space="0" w:color="auto"/>
      </w:divBdr>
    </w:div>
    <w:div w:id="1159688316">
      <w:bodyDiv w:val="1"/>
      <w:marLeft w:val="0"/>
      <w:marRight w:val="0"/>
      <w:marTop w:val="0"/>
      <w:marBottom w:val="0"/>
      <w:divBdr>
        <w:top w:val="none" w:sz="0" w:space="0" w:color="auto"/>
        <w:left w:val="none" w:sz="0" w:space="0" w:color="auto"/>
        <w:bottom w:val="none" w:sz="0" w:space="0" w:color="auto"/>
        <w:right w:val="none" w:sz="0" w:space="0" w:color="auto"/>
      </w:divBdr>
    </w:div>
    <w:div w:id="1225526193">
      <w:bodyDiv w:val="1"/>
      <w:marLeft w:val="0"/>
      <w:marRight w:val="0"/>
      <w:marTop w:val="0"/>
      <w:marBottom w:val="0"/>
      <w:divBdr>
        <w:top w:val="none" w:sz="0" w:space="0" w:color="auto"/>
        <w:left w:val="none" w:sz="0" w:space="0" w:color="auto"/>
        <w:bottom w:val="none" w:sz="0" w:space="0" w:color="auto"/>
        <w:right w:val="none" w:sz="0" w:space="0" w:color="auto"/>
      </w:divBdr>
    </w:div>
    <w:div w:id="1264024434">
      <w:bodyDiv w:val="1"/>
      <w:marLeft w:val="0"/>
      <w:marRight w:val="0"/>
      <w:marTop w:val="0"/>
      <w:marBottom w:val="0"/>
      <w:divBdr>
        <w:top w:val="none" w:sz="0" w:space="0" w:color="auto"/>
        <w:left w:val="none" w:sz="0" w:space="0" w:color="auto"/>
        <w:bottom w:val="none" w:sz="0" w:space="0" w:color="auto"/>
        <w:right w:val="none" w:sz="0" w:space="0" w:color="auto"/>
      </w:divBdr>
    </w:div>
    <w:div w:id="1320306580">
      <w:bodyDiv w:val="1"/>
      <w:marLeft w:val="0"/>
      <w:marRight w:val="0"/>
      <w:marTop w:val="0"/>
      <w:marBottom w:val="0"/>
      <w:divBdr>
        <w:top w:val="none" w:sz="0" w:space="0" w:color="auto"/>
        <w:left w:val="none" w:sz="0" w:space="0" w:color="auto"/>
        <w:bottom w:val="none" w:sz="0" w:space="0" w:color="auto"/>
        <w:right w:val="none" w:sz="0" w:space="0" w:color="auto"/>
      </w:divBdr>
    </w:div>
    <w:div w:id="1378239843">
      <w:bodyDiv w:val="1"/>
      <w:marLeft w:val="0"/>
      <w:marRight w:val="0"/>
      <w:marTop w:val="0"/>
      <w:marBottom w:val="0"/>
      <w:divBdr>
        <w:top w:val="none" w:sz="0" w:space="0" w:color="auto"/>
        <w:left w:val="none" w:sz="0" w:space="0" w:color="auto"/>
        <w:bottom w:val="none" w:sz="0" w:space="0" w:color="auto"/>
        <w:right w:val="none" w:sz="0" w:space="0" w:color="auto"/>
      </w:divBdr>
    </w:div>
    <w:div w:id="1382746997">
      <w:bodyDiv w:val="1"/>
      <w:marLeft w:val="0"/>
      <w:marRight w:val="0"/>
      <w:marTop w:val="0"/>
      <w:marBottom w:val="0"/>
      <w:divBdr>
        <w:top w:val="none" w:sz="0" w:space="0" w:color="auto"/>
        <w:left w:val="none" w:sz="0" w:space="0" w:color="auto"/>
        <w:bottom w:val="none" w:sz="0" w:space="0" w:color="auto"/>
        <w:right w:val="none" w:sz="0" w:space="0" w:color="auto"/>
      </w:divBdr>
    </w:div>
    <w:div w:id="1448158950">
      <w:bodyDiv w:val="1"/>
      <w:marLeft w:val="0"/>
      <w:marRight w:val="0"/>
      <w:marTop w:val="0"/>
      <w:marBottom w:val="0"/>
      <w:divBdr>
        <w:top w:val="none" w:sz="0" w:space="0" w:color="auto"/>
        <w:left w:val="none" w:sz="0" w:space="0" w:color="auto"/>
        <w:bottom w:val="none" w:sz="0" w:space="0" w:color="auto"/>
        <w:right w:val="none" w:sz="0" w:space="0" w:color="auto"/>
      </w:divBdr>
    </w:div>
    <w:div w:id="1535581091">
      <w:bodyDiv w:val="1"/>
      <w:marLeft w:val="0"/>
      <w:marRight w:val="0"/>
      <w:marTop w:val="0"/>
      <w:marBottom w:val="0"/>
      <w:divBdr>
        <w:top w:val="none" w:sz="0" w:space="0" w:color="auto"/>
        <w:left w:val="none" w:sz="0" w:space="0" w:color="auto"/>
        <w:bottom w:val="none" w:sz="0" w:space="0" w:color="auto"/>
        <w:right w:val="none" w:sz="0" w:space="0" w:color="auto"/>
      </w:divBdr>
    </w:div>
    <w:div w:id="1575430974">
      <w:bodyDiv w:val="1"/>
      <w:marLeft w:val="0"/>
      <w:marRight w:val="0"/>
      <w:marTop w:val="0"/>
      <w:marBottom w:val="0"/>
      <w:divBdr>
        <w:top w:val="none" w:sz="0" w:space="0" w:color="auto"/>
        <w:left w:val="none" w:sz="0" w:space="0" w:color="auto"/>
        <w:bottom w:val="none" w:sz="0" w:space="0" w:color="auto"/>
        <w:right w:val="none" w:sz="0" w:space="0" w:color="auto"/>
      </w:divBdr>
    </w:div>
    <w:div w:id="1599554657">
      <w:bodyDiv w:val="1"/>
      <w:marLeft w:val="0"/>
      <w:marRight w:val="0"/>
      <w:marTop w:val="0"/>
      <w:marBottom w:val="0"/>
      <w:divBdr>
        <w:top w:val="none" w:sz="0" w:space="0" w:color="auto"/>
        <w:left w:val="none" w:sz="0" w:space="0" w:color="auto"/>
        <w:bottom w:val="none" w:sz="0" w:space="0" w:color="auto"/>
        <w:right w:val="none" w:sz="0" w:space="0" w:color="auto"/>
      </w:divBdr>
    </w:div>
    <w:div w:id="1635913099">
      <w:bodyDiv w:val="1"/>
      <w:marLeft w:val="0"/>
      <w:marRight w:val="0"/>
      <w:marTop w:val="0"/>
      <w:marBottom w:val="0"/>
      <w:divBdr>
        <w:top w:val="none" w:sz="0" w:space="0" w:color="auto"/>
        <w:left w:val="none" w:sz="0" w:space="0" w:color="auto"/>
        <w:bottom w:val="none" w:sz="0" w:space="0" w:color="auto"/>
        <w:right w:val="none" w:sz="0" w:space="0" w:color="auto"/>
      </w:divBdr>
    </w:div>
    <w:div w:id="1807895323">
      <w:bodyDiv w:val="1"/>
      <w:marLeft w:val="0"/>
      <w:marRight w:val="0"/>
      <w:marTop w:val="0"/>
      <w:marBottom w:val="0"/>
      <w:divBdr>
        <w:top w:val="none" w:sz="0" w:space="0" w:color="auto"/>
        <w:left w:val="none" w:sz="0" w:space="0" w:color="auto"/>
        <w:bottom w:val="none" w:sz="0" w:space="0" w:color="auto"/>
        <w:right w:val="none" w:sz="0" w:space="0" w:color="auto"/>
      </w:divBdr>
    </w:div>
    <w:div w:id="1897080309">
      <w:bodyDiv w:val="1"/>
      <w:marLeft w:val="0"/>
      <w:marRight w:val="0"/>
      <w:marTop w:val="0"/>
      <w:marBottom w:val="0"/>
      <w:divBdr>
        <w:top w:val="none" w:sz="0" w:space="0" w:color="auto"/>
        <w:left w:val="none" w:sz="0" w:space="0" w:color="auto"/>
        <w:bottom w:val="none" w:sz="0" w:space="0" w:color="auto"/>
        <w:right w:val="none" w:sz="0" w:space="0" w:color="auto"/>
      </w:divBdr>
    </w:div>
    <w:div w:id="2071072558">
      <w:bodyDiv w:val="1"/>
      <w:marLeft w:val="0"/>
      <w:marRight w:val="0"/>
      <w:marTop w:val="0"/>
      <w:marBottom w:val="0"/>
      <w:divBdr>
        <w:top w:val="none" w:sz="0" w:space="0" w:color="auto"/>
        <w:left w:val="none" w:sz="0" w:space="0" w:color="auto"/>
        <w:bottom w:val="none" w:sz="0" w:space="0" w:color="auto"/>
        <w:right w:val="none" w:sz="0" w:space="0" w:color="auto"/>
      </w:divBdr>
    </w:div>
    <w:div w:id="2110002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footer" Target="footer1.xml"/><Relationship Id="rId42" Type="http://schemas.openxmlformats.org/officeDocument/2006/relationships/footer" Target="footer7.xml"/><Relationship Id="rId47" Type="http://schemas.openxmlformats.org/officeDocument/2006/relationships/footer" Target="footer9.xml"/><Relationship Id="rId63" Type="http://schemas.openxmlformats.org/officeDocument/2006/relationships/image" Target="media/image27.png"/><Relationship Id="rId68" Type="http://schemas.openxmlformats.org/officeDocument/2006/relationships/image" Target="media/image30.png"/><Relationship Id="rId84" Type="http://schemas.openxmlformats.org/officeDocument/2006/relationships/footer" Target="footer25.xml"/><Relationship Id="rId89" Type="http://schemas.openxmlformats.org/officeDocument/2006/relationships/image" Target="media/image38.png"/><Relationship Id="rId16" Type="http://schemas.openxmlformats.org/officeDocument/2006/relationships/image" Target="media/image4.png"/><Relationship Id="rId11" Type="http://schemas.openxmlformats.org/officeDocument/2006/relationships/footnotes" Target="footnotes.xml"/><Relationship Id="rId32" Type="http://schemas.openxmlformats.org/officeDocument/2006/relationships/image" Target="media/image15.png"/><Relationship Id="rId37" Type="http://schemas.openxmlformats.org/officeDocument/2006/relationships/footer" Target="footer4.xml"/><Relationship Id="rId53" Type="http://schemas.openxmlformats.org/officeDocument/2006/relationships/footer" Target="footer12.xml"/><Relationship Id="rId58" Type="http://schemas.openxmlformats.org/officeDocument/2006/relationships/image" Target="media/image24.jpg"/><Relationship Id="rId74" Type="http://schemas.openxmlformats.org/officeDocument/2006/relationships/image" Target="media/image31.png"/><Relationship Id="rId79" Type="http://schemas.openxmlformats.org/officeDocument/2006/relationships/footer" Target="footer23.xml"/><Relationship Id="rId102" Type="http://schemas.openxmlformats.org/officeDocument/2006/relationships/theme" Target="theme/theme1.xml"/><Relationship Id="rId5" Type="http://schemas.openxmlformats.org/officeDocument/2006/relationships/customXml" Target="../customXml/item5.xml"/><Relationship Id="rId90" Type="http://schemas.openxmlformats.org/officeDocument/2006/relationships/image" Target="media/image39.png"/><Relationship Id="rId95" Type="http://schemas.openxmlformats.org/officeDocument/2006/relationships/hyperlink" Target="mailto:mqssupport@magnaquest.com" TargetMode="External"/><Relationship Id="rId22" Type="http://schemas.openxmlformats.org/officeDocument/2006/relationships/footer" Target="footer2.xml"/><Relationship Id="rId27"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image" Target="media/image19.png"/><Relationship Id="rId64" Type="http://schemas.openxmlformats.org/officeDocument/2006/relationships/image" Target="media/image28.jpg"/><Relationship Id="rId69" Type="http://schemas.openxmlformats.org/officeDocument/2006/relationships/footer" Target="footer18.xml"/><Relationship Id="rId80" Type="http://schemas.openxmlformats.org/officeDocument/2006/relationships/image" Target="media/image34.jpg"/><Relationship Id="rId85" Type="http://schemas.openxmlformats.org/officeDocument/2006/relationships/footer" Target="footer26.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image" Target="media/image8.jpg"/><Relationship Id="rId33" Type="http://schemas.openxmlformats.org/officeDocument/2006/relationships/image" Target="media/image16.png"/><Relationship Id="rId38" Type="http://schemas.openxmlformats.org/officeDocument/2006/relationships/footer" Target="footer5.xml"/><Relationship Id="rId46" Type="http://schemas.openxmlformats.org/officeDocument/2006/relationships/header" Target="header9.xml"/><Relationship Id="rId59" Type="http://schemas.openxmlformats.org/officeDocument/2006/relationships/footer" Target="footer14.xml"/><Relationship Id="rId67" Type="http://schemas.openxmlformats.org/officeDocument/2006/relationships/image" Target="media/image29.jpg"/><Relationship Id="rId20" Type="http://schemas.openxmlformats.org/officeDocument/2006/relationships/header" Target="header2.xml"/><Relationship Id="rId41" Type="http://schemas.openxmlformats.org/officeDocument/2006/relationships/header" Target="header7.xml"/><Relationship Id="rId54" Type="http://schemas.openxmlformats.org/officeDocument/2006/relationships/header" Target="header10.xml"/><Relationship Id="rId62" Type="http://schemas.openxmlformats.org/officeDocument/2006/relationships/image" Target="media/image26.jpg"/><Relationship Id="rId70" Type="http://schemas.openxmlformats.org/officeDocument/2006/relationships/footer" Target="footer19.xml"/><Relationship Id="rId75" Type="http://schemas.openxmlformats.org/officeDocument/2006/relationships/image" Target="media/image32.jpg"/><Relationship Id="rId83" Type="http://schemas.openxmlformats.org/officeDocument/2006/relationships/footer" Target="footer24.xml"/><Relationship Id="rId88" Type="http://schemas.openxmlformats.org/officeDocument/2006/relationships/image" Target="media/image37.png"/><Relationship Id="rId91" Type="http://schemas.openxmlformats.org/officeDocument/2006/relationships/footer" Target="footer28.xml"/><Relationship Id="rId96" Type="http://schemas.openxmlformats.org/officeDocument/2006/relationships/hyperlink" Target="mailto:bcrm.support@magnaquest.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3.png"/><Relationship Id="rId23" Type="http://schemas.openxmlformats.org/officeDocument/2006/relationships/header" Target="header3.xml"/><Relationship Id="rId28" Type="http://schemas.openxmlformats.org/officeDocument/2006/relationships/image" Target="media/image11.png"/><Relationship Id="rId36" Type="http://schemas.openxmlformats.org/officeDocument/2006/relationships/header" Target="header5.xml"/><Relationship Id="rId49" Type="http://schemas.openxmlformats.org/officeDocument/2006/relationships/image" Target="media/image20.png"/><Relationship Id="rId57" Type="http://schemas.openxmlformats.org/officeDocument/2006/relationships/image" Target="media/image23.jpg"/><Relationship Id="rId10" Type="http://schemas.openxmlformats.org/officeDocument/2006/relationships/webSettings" Target="webSettings.xml"/><Relationship Id="rId31" Type="http://schemas.openxmlformats.org/officeDocument/2006/relationships/image" Target="media/image14.jpeg"/><Relationship Id="rId44" Type="http://schemas.openxmlformats.org/officeDocument/2006/relationships/header" Target="header8.xml"/><Relationship Id="rId52" Type="http://schemas.openxmlformats.org/officeDocument/2006/relationships/image" Target="media/image21.png"/><Relationship Id="rId60" Type="http://schemas.openxmlformats.org/officeDocument/2006/relationships/footer" Target="footer15.xml"/><Relationship Id="rId65" Type="http://schemas.openxmlformats.org/officeDocument/2006/relationships/footer" Target="footer16.xml"/><Relationship Id="rId73" Type="http://schemas.openxmlformats.org/officeDocument/2006/relationships/footer" Target="footer21.xml"/><Relationship Id="rId78" Type="http://schemas.openxmlformats.org/officeDocument/2006/relationships/header" Target="header12.xml"/><Relationship Id="rId81" Type="http://schemas.openxmlformats.org/officeDocument/2006/relationships/image" Target="media/image35.jpg"/><Relationship Id="rId86" Type="http://schemas.openxmlformats.org/officeDocument/2006/relationships/header" Target="header13.xml"/><Relationship Id="rId94" Type="http://schemas.openxmlformats.org/officeDocument/2006/relationships/image" Target="media/image40.png"/><Relationship Id="rId99" Type="http://schemas.openxmlformats.org/officeDocument/2006/relationships/header" Target="header16.xml"/><Relationship Id="rId10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header" Target="header6.xml"/><Relationship Id="rId34" Type="http://schemas.openxmlformats.org/officeDocument/2006/relationships/image" Target="media/image17.png"/><Relationship Id="rId50" Type="http://schemas.openxmlformats.org/officeDocument/2006/relationships/footer" Target="footer10.xml"/><Relationship Id="rId55" Type="http://schemas.openxmlformats.org/officeDocument/2006/relationships/footer" Target="footer13.xml"/><Relationship Id="rId76" Type="http://schemas.openxmlformats.org/officeDocument/2006/relationships/image" Target="media/image33.jpg"/><Relationship Id="rId97" Type="http://schemas.openxmlformats.org/officeDocument/2006/relationships/header" Target="header15.xml"/><Relationship Id="rId7" Type="http://schemas.openxmlformats.org/officeDocument/2006/relationships/numbering" Target="numbering.xml"/><Relationship Id="rId71" Type="http://schemas.openxmlformats.org/officeDocument/2006/relationships/footer" Target="footer20.xml"/><Relationship Id="rId92" Type="http://schemas.openxmlformats.org/officeDocument/2006/relationships/header" Target="header14.xml"/><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footer" Target="footer3.xml"/><Relationship Id="rId40" Type="http://schemas.openxmlformats.org/officeDocument/2006/relationships/footer" Target="footer6.xml"/><Relationship Id="rId45" Type="http://schemas.openxmlformats.org/officeDocument/2006/relationships/footer" Target="footer8.xml"/><Relationship Id="rId66" Type="http://schemas.openxmlformats.org/officeDocument/2006/relationships/footer" Target="footer17.xml"/><Relationship Id="rId87" Type="http://schemas.openxmlformats.org/officeDocument/2006/relationships/footer" Target="footer27.xml"/><Relationship Id="rId61" Type="http://schemas.openxmlformats.org/officeDocument/2006/relationships/image" Target="media/image25.jpg"/><Relationship Id="rId82" Type="http://schemas.openxmlformats.org/officeDocument/2006/relationships/image" Target="media/image36.jpg"/><Relationship Id="rId19" Type="http://schemas.openxmlformats.org/officeDocument/2006/relationships/header" Target="header1.xml"/><Relationship Id="rId14" Type="http://schemas.openxmlformats.org/officeDocument/2006/relationships/image" Target="media/image2.png"/><Relationship Id="rId30" Type="http://schemas.openxmlformats.org/officeDocument/2006/relationships/image" Target="media/image13.png"/><Relationship Id="rId35" Type="http://schemas.openxmlformats.org/officeDocument/2006/relationships/header" Target="header4.xml"/><Relationship Id="rId56" Type="http://schemas.openxmlformats.org/officeDocument/2006/relationships/image" Target="media/image22.png"/><Relationship Id="rId77" Type="http://schemas.openxmlformats.org/officeDocument/2006/relationships/footer" Target="footer22.xml"/><Relationship Id="rId100" Type="http://schemas.openxmlformats.org/officeDocument/2006/relationships/footer" Target="footer31.xml"/><Relationship Id="rId8" Type="http://schemas.openxmlformats.org/officeDocument/2006/relationships/styles" Target="styles.xml"/><Relationship Id="rId51" Type="http://schemas.openxmlformats.org/officeDocument/2006/relationships/footer" Target="footer11.xml"/><Relationship Id="rId72" Type="http://schemas.openxmlformats.org/officeDocument/2006/relationships/header" Target="header11.xml"/><Relationship Id="rId93" Type="http://schemas.openxmlformats.org/officeDocument/2006/relationships/footer" Target="footer29.xml"/><Relationship Id="rId98" Type="http://schemas.openxmlformats.org/officeDocument/2006/relationships/footer" Target="footer30.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_rels/header4.xml.rels><?xml version="1.0" encoding="UTF-8" standalone="yes"?>
<Relationships xmlns="http://schemas.openxmlformats.org/package/2006/relationships"><Relationship Id="rId1" Type="http://schemas.openxmlformats.org/officeDocument/2006/relationships/image" Target="media/image7.png"/></Relationships>
</file>

<file path=word/_rels/header5.xml.rels><?xml version="1.0" encoding="UTF-8" standalone="yes"?>
<Relationships xmlns="http://schemas.openxmlformats.org/package/2006/relationships"><Relationship Id="rId1" Type="http://schemas.openxmlformats.org/officeDocument/2006/relationships/image" Target="media/image7.png"/></Relationships>
</file>

<file path=word/_rels/header6.xml.rels><?xml version="1.0" encoding="UTF-8" standalone="yes"?>
<Relationships xmlns="http://schemas.openxmlformats.org/package/2006/relationships"><Relationship Id="rId1" Type="http://schemas.openxmlformats.org/officeDocument/2006/relationships/image" Target="media/image7.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7.png"/></Relationships>
</file>

<file path=word/_rels/header9.xml.rels><?xml version="1.0" encoding="UTF-8" standalone="yes"?>
<Relationships xmlns="http://schemas.openxmlformats.org/package/2006/relationships"><Relationship Id="rId1" Type="http://schemas.openxmlformats.org/officeDocument/2006/relationships/image" Target="media/image7.png"/></Relationships>
</file>

<file path=word/_rels/header10.xml.rels><?xml version="1.0" encoding="UTF-8" standalone="yes"?>
<Relationships xmlns="http://schemas.openxmlformats.org/package/2006/relationships"><Relationship Id="rId1" Type="http://schemas.openxmlformats.org/officeDocument/2006/relationships/image" Target="media/image7.png"/></Relationships>
</file>

<file path=word/_rels/header11.xml.rels><?xml version="1.0" encoding="UTF-8" standalone="yes"?>
<Relationships xmlns="http://schemas.openxmlformats.org/package/2006/relationships"><Relationship Id="rId1" Type="http://schemas.openxmlformats.org/officeDocument/2006/relationships/image" Target="media/image7.png"/></Relationships>
</file>

<file path=word/_rels/header12.xml.rels><?xml version="1.0" encoding="UTF-8" standalone="yes"?>
<Relationships xmlns="http://schemas.openxmlformats.org/package/2006/relationships"><Relationship Id="rId1" Type="http://schemas.openxmlformats.org/officeDocument/2006/relationships/image" Target="media/image7.png"/></Relationships>
</file>

<file path=word/_rels/header13.xml.rels><?xml version="1.0" encoding="UTF-8" standalone="yes"?>
<Relationships xmlns="http://schemas.openxmlformats.org/package/2006/relationships"><Relationship Id="rId1" Type="http://schemas.openxmlformats.org/officeDocument/2006/relationships/image" Target="media/image7.png"/></Relationships>
</file>

<file path=word/_rels/header14.xml.rels><?xml version="1.0" encoding="UTF-8" standalone="yes"?>
<Relationships xmlns="http://schemas.openxmlformats.org/package/2006/relationships"><Relationship Id="rId1" Type="http://schemas.openxmlformats.org/officeDocument/2006/relationships/image" Target="media/image7.png"/></Relationships>
</file>

<file path=word/_rels/header15.xml.rels><?xml version="1.0" encoding="UTF-8" standalone="yes"?>
<Relationships xmlns="http://schemas.openxmlformats.org/package/2006/relationships"><Relationship Id="rId1" Type="http://schemas.openxmlformats.org/officeDocument/2006/relationships/image" Target="media/image7.png"/></Relationships>
</file>

<file path=word/_rels/header16.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en.nalabolu\Desktop\Articles\Articl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2014-01-31T00:00:00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xml-stylesheet type="text/xsl" href="l10n_strings_2_html.xsl"?>
<l:l10n xmlns:l="http://www.ca.com/l10n">
  <l:lang name="Chinese (Simplified)" code="zh-Hans">
    <l:gentext>
      <l:item key="apptext" text="附录 %1："/>
      <l:item key="chaptext" text="第 %1 章："/>
      <l:item key="indextext" text="索引"/>
      <l:item key="glosstext" text="词汇表"/>
      <l:item key="seetext" text="p."/>
      <l:item key="toctext" text="目录"/>
    </l:gentext>
    <l:styles>
      <l:style name="another line" farEastFont="新宋体"/>
      <l:style name="Appendix Heading" farEastFont="新宋体"/>
      <l:style name="Before Table" farEastFont="新宋体"/>
      <l:style name="Before Table Full" farEastFont="新宋体"/>
      <l:style name="Block Text" enum="wdStyleBlockQuotation" code="-85" farEastFont="新宋体"/>
      <l:style name="Body Text" enum="wdStyleBodyText" code="-67" farEastFont="新宋体"/>
      <l:style name="Body Text 2" enum="wdStyleBodyText2" code="-81" farEastFont="新宋体"/>
      <l:style name="Body Text 3" enum="wdStyleBodyText3" code="-82" farEastFont="新宋体"/>
      <l:style name="Body Text First Indent" enum="wdStyleBodyTextFirstIndent" code="-78" farEastFont="新宋体"/>
      <l:style name="Body Text First Indent 2" enum="wdStyleBodyTextFirstIndent2" code="-79" farEastFont="新宋体"/>
      <l:style name="Body Text Indent" enum="wdStyleBodyTextIndent" code="-68" farEastFont="新宋体"/>
      <l:style name="Body Text Indent 3" enum="wdStyleBodyTextIndent3" code="-84" farEastFont="新宋体"/>
      <l:style name="Body Text Right" farEastFont="新宋体"/>
      <l:style name="Byline" farEastFont="新宋体"/>
      <l:style name="Caption" enum="wdStyleCaption" code="-35" farEastFont="新宋体"/>
      <l:style name="Chapter Title" farEastFont="新宋体"/>
      <l:style name="Closing" enum="wdStyleClosing" code="-64" farEastFont="新宋体"/>
      <l:style name="code" farEastFont="新宋体"/>
      <l:style name="code big" farEastFont="新宋体"/>
      <l:style name="code2" farEastFont="新宋体"/>
      <l:style name="code2 big" farEastFont="新宋体"/>
      <l:style name="code3" farEastFont="新宋体"/>
      <l:style name="code3 big" farEastFont="新宋体"/>
      <l:style name="codefirst" farEastFont="新宋体"/>
      <l:style name="codefirst big" farEastFont="新宋体"/>
      <l:style name="codefirst2" farEastFont="新宋体"/>
      <l:style name="codefirst2 big" farEastFont="新宋体"/>
      <l:style name="codefirst3" farEastFont="新宋体"/>
      <l:style name="codefirst3 big" farEastFont="新宋体"/>
      <l:style name="Contents Even Footer" farEastFont="新宋体"/>
      <l:style name="Contents Even Header" farEastFont="新宋体"/>
      <l:style name="Contents First Footer" farEastFont="新宋体"/>
      <l:style name="Contents Header" farEastFont="新宋体"/>
      <l:style name="Contents Odd Footer" farEastFont="新宋体"/>
      <l:style name="Contents Odd Header" farEastFont="新宋体"/>
      <l:style name="copyright" farEastFont="新宋体"/>
      <l:style name="Copyright Heading" farEastFont="新宋体"/>
      <l:style name="Date" enum="wdStyleDate" code="-77" farEastFont="新宋体"/>
      <l:style name="Document Map" enum="wdStyleNavPane" code="-90" farEastFont="新宋体"/>
      <l:style name="Editorial Note" farEastFont="新宋体"/>
      <l:style name="Empty Footer" farEastFont="新宋体"/>
      <l:style name="Endnote Text" enum="wdStyleEndnoteText" code="-44" farEastFont="新宋体"/>
      <l:style name="Even Footer" farEastFont="新宋体"/>
      <l:style name="Even Header" farEastFont="新宋体"/>
      <l:style name="Example SubHeading" farEastFont="新宋体"/>
      <l:style name="extra space" farEastFont="新宋体"/>
      <l:style name="Figures" farEastFont="新宋体"/>
      <l:style name="First Footer" farEastFont="新宋体"/>
      <l:style name="First Header" farEastFont="新宋体"/>
      <l:style name="Footer" enum="wdStyleFooter" code="-33" farEastFont="新宋体"/>
      <l:style name="Footnote Text" enum="wdStyleFootnoteText" code="-30" farEastFont="新宋体"/>
      <l:style name="Glossary Definition" farEastFont="新宋体"/>
      <l:style name="Glossary Heading" farEastFont="新宋体"/>
      <l:style name="Glossary Term" farEastFont="新宋体"/>
      <l:style name="Glossary Title" farEastFont="新宋体"/>
      <l:style name="Header" enum="wdStyleHeader" code="-32" farEastFont="新宋体"/>
      <l:style name="Heading 1" enum="wdStyleHeading1" code="-2" farEastFont="新宋体"/>
      <l:style name="Heading 2" enum="wdStyleHeading2" code="-3" farEastFont="新宋体"/>
      <l:style name="Heading 3" enum="wdStyleHeading3" code="-4" farEastFont="新宋体"/>
      <l:style name="Heading 4" enum="wdStyleHeading4" code="-5" farEastFont="新宋体"/>
      <l:style name="Heading 5" enum="wdStyleHeading5" code="-6" farEastFont="新宋体"/>
      <l:style name="Heading 6" enum="wdStyleHeading6" code="-7" farEastFont="新宋体"/>
      <l:style name="Heading 7" enum="wdStyleHeading7" code="-8" farEastFont="新宋体"/>
      <l:style name="Heading 8" enum="wdStyleHeading8" code="-9" farEastFont="新宋体"/>
      <l:style name="Heading 9" enum="wdStyleHeading9" code="-10" farEastFont="新宋体"/>
      <l:style name="HTML Address" enum="wdStyleHtmlAddress" code="-97" farEastFont="新宋体"/>
      <l:style name="HTML Preformatted" enum="wdStyleHtmlPre" code="-102" farEastFont="新宋体"/>
      <l:style name="Important" farEastFont="新宋体"/>
      <l:style name="InChapter" farEastFont="新宋体"/>
      <l:style name="Index 1" enum="wdStyleIndex1" code="-11" farEastFont="新宋体"/>
      <l:style name="Index 2" enum="wdStyleIndex2" code="-12" farEastFont="新宋体"/>
      <l:style name="Index 3" enum="wdStyleIndex3" code="-13" farEastFont="新宋体"/>
      <l:style name="Index 4" enum="wdStyleIndex4" code="-14" farEastFont="新宋体"/>
      <l:style name="Index 5" enum="wdStyleIndex5" code="-15" farEastFont="新宋体"/>
      <l:style name="Index 6" enum="wdStyleIndex6" code="-16" farEastFont="新宋体"/>
      <l:style name="Index 7" enum="wdStyleIndex7" code="-17" farEastFont="新宋体"/>
      <l:style name="Index 9" enum="wdStyleIndex9" code="-19" farEastFont="新宋体"/>
      <l:style name="Index A to Z" farEastFont="新宋体"/>
      <l:style name="Index Heading" enum="wdStyleIndexHeading" code="-34" farEastFont="新宋体"/>
      <l:style name="Index Title" farEastFont="新宋体"/>
      <l:style name="Intense Quote" enum="wdStyleIntenseQuote" code="-182" farEastFont="新宋体"/>
      <l:style name="List" enum="wdStyleList" code="-48" farEastFont="新宋体"/>
      <l:style name="List 2" enum="wdStyleList2" code="-51" farEastFont="新宋体"/>
      <l:style name="List 3" enum="wdStyleList3" code="-52" farEastFont="新宋体"/>
      <l:style name="List 4" enum="wdStyleList4" code="-53" farEastFont="新宋体"/>
      <l:style name="List 5" enum="wdStyleList5" code="-54" farEastFont="新宋体"/>
      <l:style name="List Alpha" farEastFont="新宋体"/>
      <l:style name="List Alpha 2" farEastFont="新宋体"/>
      <l:style name="List Bullet" enum="wdStyleListBullet" code="-49" farEastFont="新宋体"/>
      <l:style name="List Bullet 2" enum="wdStyleListBullet2" code="-55" farEastFont="新宋体"/>
      <l:style name="List Bullet 2 Endash" farEastFont="新宋体"/>
      <l:style name="List Bullet 3" enum="wdStyleListBullet3" code="-56" farEastFont="新宋体"/>
      <l:style name="List Bullet 4" enum="wdStyleListBullet4" code="-57" farEastFont="新宋体"/>
      <l:style name="List Bullet 5" enum="wdStyleListBullet5" code="-58" farEastFont="新宋体"/>
      <l:style name="List Checkbox" farEastFont="新宋体"/>
      <l:style name="List Continue" enum="wdStyleListContinue" code="-69" farEastFont="新宋体"/>
      <l:style name="List Continue 2" enum="wdStyleListContinue2" code="-70" farEastFont="新宋体"/>
      <l:style name="List Continue 3" enum="wdStyleListContinue3" code="-71" farEastFont="新宋体"/>
      <l:style name="List Continue 4" enum="wdStyleListContinue4" code="-72" farEastFont="新宋体"/>
      <l:style name="List Continue 5" enum="wdStyleListContinue5" code="-73" farEastFont="新宋体"/>
      <l:style name="List Important" farEastFont="新宋体"/>
      <l:style name="List Important 2" farEastFont="新宋体"/>
      <l:style name="List Note" farEastFont="新宋体"/>
      <l:style name="List Note 2" farEastFont="新宋体"/>
      <l:style name="List Number" enum="wdStyleListNumber" code="-50" farEastFont="新宋体"/>
      <l:style name="List Number 2" enum="wdStyleListNumber2" code="-59" farEastFont="新宋体"/>
      <l:style name="List Number 3" enum="wdStyleListNumber3" code="-60" farEastFont="新宋体"/>
      <l:style name="List Number 4" enum="wdStyleListNumber4" code="-61" farEastFont="新宋体"/>
      <l:style name="List Number 5" enum="wdStyleListNumber5" code="-62" farEastFont="新宋体"/>
      <l:style name="List Paragraph" enum="wdStyleListParagraph" code="-180" farEastFont="新宋体"/>
      <l:style name="List Picture" farEastFont="新宋体"/>
      <l:style name="Logo" farEastFont="新宋体"/>
      <l:style name="Logo 2" farEastFont="新宋体"/>
      <l:style name="Logo Old" farEastFont="新宋体"/>
      <l:style name="Margin Icons" farEastFont="新宋体"/>
      <l:style name="Margin Note" farEastFont="新宋体"/>
      <l:style name="Message Header" enum="wdStyleMessageHeader" code="-74" farEastFont="新宋体"/>
      <l:style name="Message Number" farEastFont="新宋体"/>
      <l:style name="Message Text" farEastFont="新宋体"/>
      <l:style name="MiniTOCIntro" farEastFont="新宋体"/>
      <l:style name="MiniTOCItem" farEastFont="新宋体"/>
      <l:style name="MiniTOCTitle" farEastFont="新宋体"/>
      <l:style name="Missing Object" farEastFont="新宋体"/>
      <l:style name="Normal" enum="wdStyleNormal" code="-1" farEastFont="新宋体"/>
      <l:style name="Normal (Web)" enum="wdStyleHtmlNormal" code="-95" farEastFont="新宋体"/>
      <l:style name="Normal Indent" enum="wdStyleNormalIndent" code="-29" farEastFont="新宋体"/>
      <l:style name="Normal Term" farEastFont="新宋体"/>
      <l:style name="Normal Term 2" farEastFont="新宋体"/>
      <l:style name="Normal Term 3" farEastFont="新宋体"/>
      <l:style name="Normal Term Continued" farEastFont="新宋体"/>
      <l:style name="Normal Term Continued 2" farEastFont="新宋体"/>
      <l:style name="Normal Term Continued 3" farEastFont="新宋体"/>
      <l:style name="Note" farEastFont="新宋体"/>
      <l:style name="Note Heading" enum="wdStyleNoteHeading" code="-80" farEastFont="新宋体"/>
      <l:style name="Odd Footer" farEastFont="新宋体"/>
      <l:style name="Odd Header" farEastFont="新宋体"/>
      <l:style name="Picture" farEastFont="新宋体"/>
      <l:style name="PictureFull" farEastFont="新宋体"/>
      <l:style name="Plain Text" enum="wdStylePlainText" code="-91" farEastFont="新宋体"/>
      <l:style name="Preformatted" farEastFont="新宋体"/>
      <l:style name="Procedure SubHeading" farEastFont="新宋体"/>
      <l:style name="Quote" enum="wdStyleQuote" code="-181" farEastFont="新宋体"/>
      <l:style name="ReasonAction Heading" farEastFont="新宋体"/>
      <l:style name="ReasonAction Text" farEastFont="新宋体"/>
      <l:style name="Report" farEastFont="新宋体"/>
      <l:style name="Report Continued" farEastFont="新宋体"/>
      <l:style name="Salutation" enum="wdStyleSalutation" code="-76" farEastFont="新宋体"/>
      <l:style name="Style TOCTitle" farEastFont="新宋体"/>
      <l:style name="SubHeading" farEastFont="新宋体"/>
      <l:style name="Subtitle" enum="wdStyleSubtitle" code="-75" farEastFont="新宋体"/>
      <l:style name="SuperHeading" farEastFont="新宋体"/>
      <l:style name="SuperTitle" farEastFont="新宋体"/>
      <l:style name="Syntax" farEastFont="新宋体"/>
      <l:style name="Syntax Continued" farEastFont="新宋体"/>
      <l:style name="Table Body Text" farEastFont="新宋体"/>
      <l:style name="Table Heading" farEastFont="新宋体"/>
      <l:style name="Table List Bullet" farEastFont="新宋体"/>
      <l:style name="Table List Number" farEastFont="新宋体"/>
      <l:style name="Table Note" farEastFont="新宋体"/>
      <l:style name="Table of Authorities" enum="wdStyleTableOfAuthorities" code="-45" farEastFont="新宋体"/>
      <l:style name="Table of Figures" enum="wdStyleTableOfFigures" code="-36" farEastFont="新宋体"/>
      <l:style name="Text Screen" farEastFont="新宋体"/>
      <l:style name="Text Screen Continued" farEastFont="新宋体"/>
      <l:style name="Text Screen Indent" farEastFont="新宋体"/>
      <l:style name="Text Screen Indent Continued" farEastFont="新宋体"/>
      <l:style name="Title" enum="wdStyleTitle" code="-63" farEastFont="新宋体"/>
      <l:style name="TOA Heading" enum="wdStyleTOAHeading" code="-47" farEastFont="新宋体"/>
      <l:style name="TOC 1" enum="wdStyleTOC1" code="-20" farEastFont="新宋体"/>
      <l:style name="TOC 2" enum="wdStyleTOC2" code="-21" farEastFont="新宋体"/>
      <l:style name="TOC 3" enum="wdStyleTOC3" code="-22" farEastFont="新宋体"/>
      <l:style name="TOC 4" enum="wdStyleTOC4" code="-23" farEastFont="新宋体"/>
      <l:style name="TOC 5" enum="wdStyleTOC5" code="-24" farEastFont="新宋体"/>
      <l:style name="TOC 6" enum="wdStyleTOC6" code="-25" farEastFont="新宋体"/>
      <l:style name="TOC 8" enum="wdStyleTOC8" code="-27" farEastFont="新宋体"/>
      <l:style name="TOC 9" enum="wdStyleTOC9" code="-28" farEastFont="新宋体"/>
      <l:style name="TOCTitle" farEastFont="新宋体"/>
      <l:style name="TOFTitle" farEastFont="新宋体"/>
      <l:style name="Version" farEastFont="新宋体"/>
      <l:style name="Warning" farEastFont="新宋体"/>
      <l:style name="Wily Logo" farEastFont="新宋体"/>
    </l:styles>
  </l:lang>
  <l:lang name="Chinese (Traditional)" code="zh-Hant">
    <l:gentext>
      <l:item key="apptext" text="附錄 %1："/>
      <l:item key="chaptext" text="第 %1 章："/>
      <l:item key="indextext" text="索引"/>
      <l:item key="glosstext" text="詞彙表"/>
      <l:item key="seetext" text="位於 p."/>
      <l:item key="toctext" text="目錄"/>
    </l:gentext>
    <l:styles>
      <l:style name="another line" farEastFont="新細明體"/>
      <l:style name="Appendix Heading" farEastFont="新細明體"/>
      <l:style name="Before Table" farEastFont="新細明體"/>
      <l:style name="Before Table Full" farEastFont="新細明體"/>
      <l:style name="Block Text" enum="wdStyleBlockQuotation" code="-85" farEastFont="新細明體"/>
      <l:style name="Body Text" enum="wdStyleBodyText" code="-67" farEastFont="新細明體"/>
      <l:style name="Body Text 2" enum="wdStyleBodyText2" code="-81" farEastFont="新細明體"/>
      <l:style name="Body Text 3" enum="wdStyleBodyText3" code="-82" farEastFont="新細明體"/>
      <l:style name="Body Text First Indent" enum="wdStyleBodyTextFirstIndent" code="-78" farEastFont="新細明體"/>
      <l:style name="Body Text First Indent 2" enum="wdStyleBodyTextFirstIndent2" code="-79" farEastFont="新細明體"/>
      <l:style name="Body Text Indent" enum="wdStyleBodyTextIndent" code="-68" farEastFont="新細明體"/>
      <l:style name="Body Text Indent 3" enum="wdStyleBodyTextIndent3" code="-84" farEastFont="新細明體"/>
      <l:style name="Body Text Right" farEastFont="新細明體"/>
      <l:style name="Byline" farEastFont="新細明體"/>
      <l:style name="Caption" enum="wdStyleCaption" code="-35" farEastFont="新細明體"/>
      <l:style name="Chapter Title" farEastFont="新細明體"/>
      <l:style name="Closing" enum="wdStyleClosing" code="-64" farEastFont="新細明體"/>
      <l:style name="code" farEastFont="新細明體"/>
      <l:style name="code big" farEastFont="新細明體"/>
      <l:style name="code2" farEastFont="新細明體"/>
      <l:style name="code2 big" farEastFont="新細明體"/>
      <l:style name="code3" farEastFont="新細明體"/>
      <l:style name="code3 big" farEastFont="新細明體"/>
      <l:style name="codefirst" farEastFont="新細明體"/>
      <l:style name="codefirst big" farEastFont="新細明體"/>
      <l:style name="codefirst2" farEastFont="新細明體"/>
      <l:style name="codefirst2 big" farEastFont="新細明體"/>
      <l:style name="codefirst3" farEastFont="新細明體"/>
      <l:style name="codefirst3 big" farEastFont="新細明體"/>
      <l:style name="Contents Even Footer" farEastFont="新細明體"/>
      <l:style name="Contents Even Header" farEastFont="新細明體"/>
      <l:style name="Contents First Footer" farEastFont="新細明體"/>
      <l:style name="Contents Header" farEastFont="新細明體"/>
      <l:style name="Contents Odd Footer" farEastFont="新細明體"/>
      <l:style name="Contents Odd Header" farEastFont="新細明體"/>
      <l:style name="copyright" farEastFont="新細明體"/>
      <l:style name="Copyright Heading" farEastFont="新細明體"/>
      <l:style name="Date" enum="wdStyleDate" code="-77" farEastFont="新細明體"/>
      <l:style name="Document Map" enum="wdStyleNavPane" code="-90" farEastFont="新細明體"/>
      <l:style name="Editorial Note" farEastFont="新細明體"/>
      <l:style name="Empty Footer" farEastFont="新細明體"/>
      <l:style name="Endnote Text" enum="wdStyleEndnoteText" code="-44" farEastFont="新細明體"/>
      <l:style name="Envelope Address" enum="wdStyleEnvelopeAddress" code="-37" farEastFont="新細明體"/>
      <l:style name="Envelope Return" enum="wdStyleEnvelopeReturn" code="-38" farEastFont="新細明體"/>
      <l:style name="Even Footer" farEastFont="新細明體"/>
      <l:style name="Even Header" farEastFont="新細明體"/>
      <l:style name="Example SubHeading" farEastFont="新細明體"/>
      <l:style name="extra space" farEastFont="新細明體"/>
      <l:style name="Figures" farEastFont="新細明體"/>
      <l:style name="First Footer" farEastFont="新細明體"/>
      <l:style name="First Header" farEastFont="新細明體"/>
      <l:style name="Footer" enum="wdStyleFooter" code="-33" farEastFont="新細明體"/>
      <l:style name="Footnote Text" enum="wdStyleFootnoteText" code="-30" farEastFont="新細明體"/>
      <l:style name="Glossary Definition" farEastFont="新細明體"/>
      <l:style name="Glossary Heading" farEastFont="新細明體"/>
      <l:style name="Glossary Term" farEastFont="新細明體"/>
      <l:style name="Glossary Title" farEastFont="新細明體"/>
      <l:style name="Header" enum="wdStyleHeader" code="-32" farEastFont="新細明體"/>
      <l:style name="Heading 1" enum="wdStyleHeading1" code="-2" farEastFont="新細明體"/>
      <l:style name="Heading 2" enum="wdStyleHeading2" code="-3" farEastFont="新細明體"/>
      <l:style name="Heading 3" enum="wdStyleHeading3" code="-4" farEastFont="新細明體"/>
      <l:style name="Heading 4" enum="wdStyleHeading4" code="-5" farEastFont="新細明體"/>
      <l:style name="Heading 5" enum="wdStyleHeading5" code="-6" farEastFont="新細明體"/>
      <l:style name="Heading 6" enum="wdStyleHeading6" code="-7" farEastFont="新細明體"/>
      <l:style name="Heading 7" enum="wdStyleHeading7" code="-8" farEastFont="新細明體"/>
      <l:style name="Heading 8" enum="wdStyleHeading8" code="-9" farEastFont="新細明體"/>
      <l:style name="Heading 9" enum="wdStyleHeading9" code="-10" farEastFont="新細明體"/>
      <l:style name="HTML Address" enum="wdStyleHtmlAddress" code="-97" farEastFont="新細明體"/>
      <l:style name="HTML Preformatted" enum="wdStyleHtmlPre" code="-102" farEastFont="新細明體"/>
      <l:style name="Important" farEastFont="新細明體"/>
      <l:style name="InChapter" farEastFont="新細明體"/>
      <l:style name="Index 1" enum="wdStyleIndex1" code="-11" farEastFont="新細明體"/>
      <l:style name="Index 2" enum="wdStyleIndex2" code="-12" farEastFont="新細明體"/>
      <l:style name="Index 3" enum="wdStyleIndex3" code="-13" farEastFont="新細明體"/>
      <l:style name="Index 4" enum="wdStyleIndex4" code="-14" farEastFont="新細明體"/>
      <l:style name="Index 5" enum="wdStyleIndex5" code="-15" farEastFont="新細明體"/>
      <l:style name="Index 6" enum="wdStyleIndex6" code="-16" farEastFont="新細明體"/>
      <l:style name="Index 7" enum="wdStyleIndex7" code="-17" farEastFont="新細明體"/>
      <l:style name="Index 9" enum="wdStyleIndex9" code="-19" farEastFont="新細明體"/>
      <l:style name="Index A to Z" farEastFont="新細明體"/>
      <l:style name="Index Heading" enum="wdStyleIndexHeading" code="-34" farEastFont="新細明體"/>
      <l:style name="Index Title" farEastFont="新細明體"/>
      <l:style name="Intense Quote" enum="wdStyleIntenseQuote" code="-182" farEastFont="新細明體"/>
      <l:style name="List" enum="wdStyleList" code="-48" farEastFont="新細明體"/>
      <l:style name="List 2" enum="wdStyleList2" code="-51" farEastFont="新細明體"/>
      <l:style name="List 3" enum="wdStyleList3" code="-52" farEastFont="新細明體"/>
      <l:style name="List 4" enum="wdStyleList4" code="-53" farEastFont="新細明體"/>
      <l:style name="List 5" enum="wdStyleList5" code="-54" farEastFont="新細明體"/>
      <l:style name="List Alpha" farEastFont="新細明體"/>
      <l:style name="List Alpha 2" farEastFont="新細明體"/>
      <l:style name="List Bullet" enum="wdStyleListBullet" code="-49" farEastFont="新細明體"/>
      <l:style name="List Bullet 2" enum="wdStyleListBullet2" code="-55" farEastFont="新細明體"/>
      <l:style name="List Bullet 2 Endash" farEastFont="新細明體"/>
      <l:style name="List Bullet 3" enum="wdStyleListBullet3" code="-56" farEastFont="新細明體"/>
      <l:style name="List Bullet 4" enum="wdStyleListBullet4" code="-57" farEastFont="新細明體"/>
      <l:style name="List Bullet 5" enum="wdStyleListBullet5" code="-58" farEastFont="新細明體"/>
      <l:style name="List Checkbox" farEastFont="新細明體"/>
      <l:style name="List Continue" enum="wdStyleListContinue" code="-69" farEastFont="新細明體"/>
      <l:style name="List Continue 2" enum="wdStyleListContinue2" code="-70" farEastFont="新細明體"/>
      <l:style name="List Continue 3" enum="wdStyleListContinue3" code="-71" farEastFont="新細明體"/>
      <l:style name="List Continue 4" enum="wdStyleListContinue4" code="-72" farEastFont="新細明體"/>
      <l:style name="List Continue 5" enum="wdStyleListContinue5" code="-73" farEastFont="新細明體"/>
      <l:style name="List Important" farEastFont="新細明體"/>
      <l:style name="List Important 2" farEastFont="新細明體"/>
      <l:style name="List Note" farEastFont="新細明體"/>
      <l:style name="List Note 2" farEastFont="新細明體"/>
      <l:style name="List Number" enum="wdStyleListNumber" code="-50" farEastFont="新細明體"/>
      <l:style name="List Number 2" enum="wdStyleListNumber2" code="-59" farEastFont="新細明體"/>
      <l:style name="List Number 3" enum="wdStyleListNumber3" code="-60" farEastFont="新細明體"/>
      <l:style name="List Number 4" enum="wdStyleListNumber4" code="-61" farEastFont="新細明體"/>
      <l:style name="List Number 5" enum="wdStyleListNumber5" code="-62" farEastFont="新細明體"/>
      <l:style name="List Paragraph" enum="wdStyleListParagraph" code="-180" farEastFont="新細明體"/>
      <l:style name="List Picture" farEastFont="新細明體"/>
      <l:style name="Logo" farEastFont="新細明體"/>
      <l:style name="Logo 2" farEastFont="新細明體"/>
      <l:style name="Logo Old" farEastFont="新細明體"/>
      <l:style name="Margin Icons" farEastFont="新細明體"/>
      <l:style name="Margin Note" farEastFont="新細明體"/>
      <l:style name="Message Header" enum="wdStyleMessageHeader" code="-74" farEastFont="新細明體"/>
      <l:style name="Message Number" farEastFont="新細明體"/>
      <l:style name="Message Text" farEastFont="新細明體"/>
      <l:style name="MiniTOCIntro" farEastFont="新細明體"/>
      <l:style name="MiniTOCItem" farEastFont="新細明體"/>
      <l:style name="MiniTOCTitle" farEastFont="新細明體"/>
      <l:style name="Missing Object" farEastFont="新細明體"/>
      <l:style name="Normal" enum="wdStyleNormal" code="-1" farEastFont="新細明體"/>
      <l:style name="Normal (Web)" enum="wdStyleHtmlNormal" code="-95" farEastFont="新細明體"/>
      <l:style name="Normal Indent" enum="wdStyleNormalIndent" code="-29" farEastFont="新細明體"/>
      <l:style name="Normal Term" farEastFont="新細明體"/>
      <l:style name="Normal Term 2" farEastFont="新細明體"/>
      <l:style name="Normal Term 3" farEastFont="新細明體"/>
      <l:style name="Normal Term Continued" farEastFont="新細明體"/>
      <l:style name="Normal Term Continued 2" farEastFont="新細明體"/>
      <l:style name="Normal Term Continued 3" farEastFont="新細明體"/>
      <l:style name="Note" farEastFont="新細明體"/>
      <l:style name="Note Heading" enum="wdStyleNoteHeading" code="-80" farEastFont="新細明體"/>
      <l:style name="Odd Footer" farEastFont="新細明體"/>
      <l:style name="Odd Header" farEastFont="新細明體"/>
      <l:style name="Picture" farEastFont="新細明體"/>
      <l:style name="PictureFull" farEastFont="新細明體"/>
      <l:style name="Plain Text" enum="wdStylePlainText" code="-91" farEastFont="新細明體"/>
      <l:style name="Preformatted" farEastFont="新細明體"/>
      <l:style name="Procedure SubHeading" farEastFont="新細明體"/>
      <l:style name="Quote" enum="wdStyleQuote" code="-181" farEastFont="新細明體"/>
      <l:style name="ReasonAction Heading" farEastFont="新細明體"/>
      <l:style name="ReasonAction Text" farEastFont="新細明體"/>
      <l:style name="Report" farEastFont="新細明體"/>
      <l:style name="Report Continued" farEastFont="新細明體"/>
      <l:style name="Salutation" enum="wdStyleSalutation" code="-76" farEastFont="新細明體"/>
      <l:style name="Style TOCTitle" farEastFont="新細明體"/>
      <l:style name="SubHeading" farEastFont="新細明體"/>
      <l:style name="Subtitle" enum="wdStyleSubtitle" code="-75" farEastFont="新細明體"/>
      <l:style name="SuperHeading" farEastFont="新細明體"/>
      <l:style name="SuperTitle" farEastFont="新細明體"/>
      <l:style name="Syntax" farEastFont="新細明體"/>
      <l:style name="Syntax Continued" farEastFont="新細明體"/>
      <l:style name="Table Body Text" farEastFont="新細明體"/>
      <l:style name="Table Heading" farEastFont="新細明體"/>
      <l:style name="Table List Bullet" farEastFont="新細明體"/>
      <l:style name="Table List Number" farEastFont="新細明體"/>
      <l:style name="Table Note" farEastFont="新細明體"/>
      <l:style name="Table of Authorities" enum="wdStyleTableOfAuthorities" code="-45" farEastFont="新細明體"/>
      <l:style name="Table of Figures" enum="wdStyleTableOfFigures" code="-36" farEastFont="新細明體"/>
      <l:style name="Text Screen" farEastFont="新細明體"/>
      <l:style name="Text Screen Continued" farEastFont="新細明體"/>
      <l:style name="Text Screen Indent" farEastFont="新細明體"/>
      <l:style name="Text Screen Indent Continued" farEastFont="新細明體"/>
      <l:style name="Title" enum="wdStyleTitle" code="-63" farEastFont="新細明體"/>
      <l:style name="TOA Heading" enum="wdStyleTOAHeading" code="-47" farEastFont="新細明體"/>
      <l:style name="TOC 1" enum="wdStyleTOC1" code="-20" farEastFont="新細明體"/>
      <l:style name="TOC 2" enum="wdStyleTOC2" code="-21" farEastFont="新細明體"/>
      <l:style name="TOC 3" enum="wdStyleTOC3" code="-22" farEastFont="新細明體"/>
      <l:style name="TOC 4" enum="wdStyleTOC4" code="-23" farEastFont="新細明體"/>
      <l:style name="TOC 5" enum="wdStyleTOC5" code="-24" farEastFont="新細明體"/>
      <l:style name="TOC 6" enum="wdStyleTOC6" code="-25" farEastFont="新細明體"/>
      <l:style name="TOC 8" enum="wdStyleTOC8" code="-27" farEastFont="新細明體"/>
      <l:style name="TOC 9" enum="wdStyleTOC9" code="-28" farEastFont="新細明體"/>
      <l:style name="TOCTitle" farEastFont="新細明體"/>
      <l:style name="TOFTitle" farEastFont="新細明體"/>
      <l:style name="Version" farEastFont="新細明體"/>
      <l:style name="Warning" farEastFont="新細明體"/>
      <l:style name="Wily Logo" farEastFont="新細明體"/>
    </l:styles>
  </l:lang>
  <l:lang name="Czech" code="cs">
    <l:gentext>
      <l:item key="apptext" text="Dodatek %1:"/>
      <l:item key="chaptext" text="Kapitola %1:"/>
      <l:item key="indextext" text="Rejstřík"/>
      <l:item key="glosstext" text="Glosář"/>
      <l:item key="seetext" text="strana"/>
      <l:item key="toctext" text="Obsah"/>
    </l:gentext>
  </l:lang>
  <l:lang name="Danish" code="da">
    <l:gentext>
      <l:item key="apptext" text="Tillæg %1:"/>
      <l:item key="chaptext" text="Kapitel %1:"/>
      <l:item key="indextext" text="Indeks"/>
      <l:item key="glosstext" text="Ordliste"/>
      <l:item key="seetext" text="på side"/>
      <l:item key="toctext" text="Indhold"/>
    </l:gentext>
  </l:lang>
  <l:lang name="Dutch" code="nl">
    <l:gentext>
      <l:item key="apptext" text="Bijlage %1:"/>
      <l:item key="chaptext" text="Hoofdstuk %1:"/>
      <l:item key="indextext" text="Index"/>
      <l:item key="glosstext" text="Woordenlijst"/>
      <l:item key="seetext" text="op pagina"/>
      <l:item key="toctext" text="Inhoud"/>
    </l:gentext>
  </l:lang>
  <l:lang name="English" code="en">
    <l:gentext>
      <l:item key="apptext" text="Appendix %1:"/>
      <l:item key="chaptext" text="Chapter %1："/>
      <l:item key="indextext" text="Index"/>
      <l:item key="glosstext" text="Glossary"/>
      <l:item key="seetext" text="see page"/>
      <l:item key="toctext" text="Contents"/>
    </l:gentext>
  </l:lang>
  <l:lang name="Finnish" code="fi">
    <l:gentext>
      <l:item key="apptext" text="Liite %1:"/>
      <l:item key="chaptext" text="Luku %1:"/>
      <l:item key="indextext" text="Hakemisto"/>
      <l:item key="glosstext" text="Sanasto"/>
      <l:item key="seetext" text="sivulla"/>
      <l:item key="toctext" text="Sisällys"/>
    </l:gentext>
  </l:lang>
  <l:lang name="French" code="fr">
    <l:gentext>
      <l:item key="apptext" text="Annexe %1:"/>
      <l:item key="chaptext" text="Chapitre %1:"/>
      <l:item key="indextext" text="Index"/>
      <l:item key="glosstext" text="Glossaire"/>
      <l:item key="seetext" text="page"/>
      <l:item key="toctext" text="Table des matières"/>
    </l:gentext>
  </l:lang>
  <l:lang name="German" code="de">
    <l:gentext>
      <l:item key="apptext" text="Anhang %1:"/>
      <l:item key="chaptext" text="Kapitel %1:"/>
      <l:item key="indextext" text="Index"/>
      <l:item key="glosstext" text="Terminologieglossar"/>
      <l:item key="seetext" text="siehe Seite"/>
      <l:item key="toctext" text="Inhalt"/>
    </l:gentext>
  </l:lang>
  <l:lang name="Greek" code="el">
    <l:gentext>
      <l:item key="apptext" text="Παράρτημα %1:"/>
      <l:item key="chaptext" text="Κεφάλαιο %1:"/>
      <l:item key="indextext" text="Ευρετήριο"/>
      <l:item key="glosstext" text="Γλωσσάρι"/>
      <l:item key="seetext" text="στη σελίδα"/>
      <l:item key="toctext" text="Περιεχόμενα"/>
    </l:gentext>
  </l:lang>
  <l:lang name="Hungarian" code="hu">
    <l:gentext>
      <l:item key="apptext" text="Függelék %1:"/>
      <l:item key="chaptext" text="Fejezet %1:"/>
      <l:item key="indextext" text="Tárgymutató"/>
      <l:item key="glosstext" text="Szószedet"/>
      <l:item key="seetext" text="lapon"/>
      <l:item key="toctext" text="Tartaloms"/>
    </l:gentext>
  </l:lang>
  <l:lang name="Italian" code="it">
    <l:gentext>
      <l:item key="apptext" text="Appendice %1:"/>
      <l:item key="chaptext" text="Capitolo %1:"/>
      <l:item key="indextext" text="Indice"/>
      <l:item key="glosstext" text="Glossario"/>
      <l:item key="seetext" text="a pagina"/>
      <l:item key="toctext" text="Sommario"/>
    </l:gentext>
  </l:lang>
  <l:lang name="Japanese" code="ja">
    <l:gentext>
      <l:item key="apptext" text="付録 %1:"/>
      <l:item key="chaptext" text="第 %1 章："/>
      <l:item key="indextext" text="索引"/>
      <l:item key="glosstext" text="Glossary"/>
      <l:item key="seetext" text="P."/>
      <l:item key="toctext" text="目次"/>
    </l:gentext>
    <l:styles>
      <l:style name="another line" farEastFont="MS P明朝"/>
      <l:style name="Appendix Heading" farEastFont="ＭＳ Ｐゴシック"/>
      <l:style name="Before Table" farEastFont="MS P明朝"/>
      <l:style name="Before Table Full" farEastFont="MS P明朝"/>
      <l:style name="Block Text" enum="wdStyleBlockQuotation" code="-85" farEastFont="MS P明朝"/>
      <l:style name="Body Text" enum="wdStyleBodyText" code="-67" farEastFont="MS P明朝"/>
      <l:style name="Body Text 2" enum="wdStyleBodyText2" code="-81" farEastFont="MS P明朝"/>
      <l:style name="Body Text 3" enum="wdStyleBodyText3" code="-82" farEastFont="MS P明朝"/>
      <l:style name="Body Text First Indent" enum="wdStyleBodyTextFirstIndent" code="-78" farEastFont="MS P明朝"/>
      <l:style name="Body Text First Indent 2" enum="wdStyleBodyTextFirstIndent2" code="-79" farEastFont="MS P明朝"/>
      <l:style name="Body Text Indent" enum="wdStyleBodyTextIndent" code="-68" farEastFont="MS P明朝"/>
      <l:style name="Body Text Indent 2" enum="wdStyleBodyTextIndent2" code="-83" farEastFont="MS P明朝"/>
      <l:style name="Body Text Indent 3" enum="wdStyleBodyTextIndent3" code="-84" farEastFont="MS P明朝"/>
      <l:style name="Body Text Right" farEastFont="MS P明朝"/>
      <l:style name="Byline" farEastFont="ＭＳ Ｐゴシック"/>
      <l:style name="caption" enum="wdStyleCaption" code="-35" farEastFont="MS P明朝"/>
      <l:style name="Chapter Title" farEastFont="ＭＳ Ｐゴシック"/>
      <l:style name="Closing" enum="wdStyleClosing" code="-64" farEastFont="MS P明朝"/>
      <l:style name="code" farEastFont="MS P明朝"/>
      <l:style name="code big" farEastFont="MS P明朝"/>
      <l:style name="code2" farEastFont="MS P明朝"/>
      <l:style name="code2 big" farEastFont="MS P明朝"/>
      <l:style name="code3" farEastFont="MS P明朝"/>
      <l:style name="code3 big" farEastFont="MS P明朝"/>
      <l:style name="codefirst" farEastFont="MS P明朝"/>
      <l:style name="codefirst big" farEastFont="MS P明朝"/>
      <l:style name="codefirst2" farEastFont="MS P明朝"/>
      <l:style name="codefirst2 big" farEastFont="MS P明朝"/>
      <l:style name="codefirst3" farEastFont="MS P明朝"/>
      <l:style name="codefirst3 big" farEastFont="MS P明朝"/>
      <l:style name="Contents Even Footer" farEastFont="ＭＳ Ｐゴシック"/>
      <l:style name="Contents Even Header" farEastFont="ＭＳ Ｐゴシック"/>
      <l:style name="Contents First Footer" farEastFont="ＭＳ Ｐゴシック"/>
      <l:style name="Contents Header" farEastFont="ＭＳ Ｐゴシック"/>
      <l:style name="Contents Odd Footer" farEastFont="ＭＳ Ｐゴシック"/>
      <l:style name="Contents Odd Header" farEastFont="ＭＳ Ｐゴシック"/>
      <l:style name="copyright" farEastFont="MS P明朝"/>
      <l:style name="Copyright Heading" farEastFont="ＭＳ Ｐゴシック"/>
      <l:style name="Date" enum="wdStyleDate" code="-77" farEastFont="MS P明朝"/>
      <l:style name="Document Map" enum="wdStyleNavPane" code="-90" farEastFont="MS P明朝"/>
      <l:style name="Editorial Note" farEastFont="MS P明朝"/>
      <l:style name="Empty Footer" farEastFont="ＭＳ Ｐゴシック"/>
      <l:style name="endnote text" enum="wdStyleEndnoteText" code="-44" farEastFont="MS P明朝"/>
      <l:style name="envelope address" enum="wdStyleEnvelopeAddress" code="-37" farEastFont="MS P明朝"/>
      <l:style name="envelope return" enum="wdStyleEnvelopeReturn" code="-38" farEastFont="MS P明朝"/>
      <l:style name="Even Footer" farEastFont="ＭＳ Ｐゴシック"/>
      <l:style name="Even Header" farEastFont="ＭＳ Ｐゴシック"/>
      <l:style name="Example SubHeading" farEastFont="ＭＳ Ｐゴシック"/>
      <l:style name="extra space" farEastFont="MS P明朝"/>
      <l:style name="Figures" farEastFont="MS P明朝"/>
      <l:style name="First Footer" farEastFont="ＭＳ Ｐゴシック"/>
      <l:style name="First Header" farEastFont="ＭＳ Ｐゴシック"/>
      <l:style name="footer" enum="wdStyleFooter" code="-33" farEastFont="新宋体"/>
      <l:style name="footnote text" enum="wdStyleFootnoteText" code="-30" farEastFont="MS P明朝"/>
      <l:style name="Glossary Definition" farEastFont="MS P明朝"/>
      <l:style name="Glossary Heading" farEastFont="MS P明朝"/>
      <l:style name="Glossary Term" farEastFont="MS P明朝"/>
      <l:style name="Glossary Title" farEastFont="ＭＳ Ｐゴシック"/>
      <l:style name="header" enum="wdStyleHeader" code="-32" farEastFont="新宋体"/>
      <l:style name="heading 1" enum="wdStyleHeading1" code="-2" farEastFont="ＭＳ Ｐゴシック"/>
      <l:style name="heading 2" enum="wdStyleHeading2" code="-3" farEastFont="ＭＳ Ｐゴシック"/>
      <l:style name="heading 3" enum="wdStyleHeading3" code="-4" farEastFont="ＭＳ Ｐゴシック"/>
      <l:style name="heading 4" enum="wdStyleHeading4" code="-5" farEastFont="ＭＳ Ｐゴシック"/>
      <l:style name="heading 5" enum="wdStyleHeading5" code="-6" farEastFont="ＭＳ Ｐゴシック"/>
      <l:style name="heading 6" enum="wdStyleHeading6" code="-7" farEastFont="ＭＳ Ｐゴシック"/>
      <l:style name="heading 7" enum="wdStyleHeading7" code="-8" farEastFont="ＭＳ Ｐゴシック"/>
      <l:style name="heading 8" enum="wdStyleHeading8" code="-9" farEastFont="ＭＳ Ｐゴシック"/>
      <l:style name="heading 9" enum="wdStyleHeading9" code="-10" farEastFont="ＭＳ Ｐゴシック"/>
      <l:style name="HTML Address" enum="wdStyleHtmlAddress" code="-97" farEastFont="MS P明朝"/>
      <l:style name="HTML Preformatted" enum="wdStyleHtmlPre" code="-102" farEastFont="MS P明朝"/>
      <l:style name="Important" farEastFont="MS P明朝"/>
      <l:style name="InChapter" farEastFont="ＭＳ Ｐゴシック"/>
      <l:style name="index 1" enum="wdStyleIndex1" code="-11" farEastFont="MS P明朝"/>
      <l:style name="index 2" enum="wdStyleIndex2" code="-12" farEastFont="MS P明朝"/>
      <l:style name="index 3" enum="wdStyleIndex3" code="-13" farEastFont="MS P明朝"/>
      <l:style name="index 4" enum="wdStyleIndex4" code="-14" farEastFont="MS P明朝"/>
      <l:style name="index 5" enum="wdStyleIndex5" code="-15" farEastFont="MS P明朝"/>
      <l:style name="index 6" enum="wdStyleIndex6" code="-16" farEastFont="MS P明朝"/>
      <l:style name="index 7" enum="wdStyleIndex7" code="-17" farEastFont="MS P明朝"/>
      <l:style name="index 8" enum="wdStyleIndex8" code="-18" farEastFont="MS P明朝"/>
      <l:style name="index 9" enum="wdStyleIndex9" code="-19" farEastFont="MS P明朝"/>
      <l:style name="Index A to Z" farEastFont="ＭＳ Ｐゴシック"/>
      <l:style name="index heading" enum="wdStyleIndexHeading" code="-34" farEastFont="ＭＳ Ｐゴシック"/>
      <l:style name="Index Title" farEastFont="ＭＳ Ｐゴシック"/>
      <l:style name="Intense Quote" enum="wdStyleIntenseQuote" code="-182" farEastFont="MS P明朝"/>
      <l:style name="List" enum="wdStyleList" code="-48" farEastFont="MS P明朝"/>
      <l:style name="List 2" enum="wdStyleList2" code="-51" farEastFont="MS P明朝"/>
      <l:style name="List 3" enum="wdStyleList3" code="-52" farEastFont="MS P明朝"/>
      <l:style name="List 4" enum="wdStyleList4" code="-53" farEastFont="MS P明朝"/>
      <l:style name="List 5" enum="wdStyleList5" code="-54" farEastFont="MS P明朝"/>
      <l:style name="List Alpha" farEastFont="MS P明朝"/>
      <l:style name="List Alpha 2" farEastFont="MS P明朝"/>
      <l:style name="List Bullet" enum="wdStyleListBullet" code="-49" farEastFont="MS P明朝"/>
      <l:style name="List Bullet 2" enum="wdStyleListBullet2" code="-55" farEastFont="MS P明朝"/>
      <l:style name="List Bullet 2 Endash" farEastFont="MS P明朝"/>
      <l:style name="List Bullet 3" enum="wdStyleListBullet3" code="-56" farEastFont="MS P明朝"/>
      <l:style name="List Bullet 3 Endash" farEastFont="MS P明朝"/>
      <l:style name="List Bullet 4" enum="wdStyleListBullet4" code="-57" farEastFont="MS P明朝"/>
      <l:style name="List Bullet 5" enum="wdStyleListBullet5" code="-58" farEastFont="MS P明朝"/>
      <l:style name="List Checkbox" farEastFont="MS P明朝"/>
      <l:style name="List Continue" enum="wdStyleListContinue" code="-69" farEastFont="MS P明朝"/>
      <l:style name="List Continue 2" enum="wdStyleListContinue2" code="-70" farEastFont="MS P明朝"/>
      <l:style name="List Continue 3" enum="wdStyleListContinue3" code="-71" farEastFont="MS P明朝"/>
      <l:style name="List Continue 4" enum="wdStyleListContinue4" code="-72" farEastFont="MS P明朝"/>
      <l:style name="List Continue 5" enum="wdStyleListContinue5" code="-73" farEastFont="MS P明朝"/>
      <l:style name="List Important" farEastFont="MS P明朝"/>
      <l:style name="List Important 2" farEastFont="MS P明朝"/>
      <l:style name="List Note" farEastFont="MS P明朝"/>
      <l:style name="List Note 2" farEastFont="MS P明朝"/>
      <l:style name="List Number" enum="wdStyleListNumber" code="-50" farEastFont="MS P明朝"/>
      <l:style name="List Number 2" enum="wdStyleListNumber2" code="-59" farEastFont="MS P明朝"/>
      <l:style name="List Number 3" enum="wdStyleListNumber3" code="-60" farEastFont="MS P明朝"/>
      <l:style name="List Number 4" enum="wdStyleListNumber4" code="-61" farEastFont="MS P明朝"/>
      <l:style name="List Number 5" enum="wdStyleListNumber5" code="-62" farEastFont="MS P明朝"/>
      <l:style name="List Paragraph" enum="wdStyleListParagraph" code="-180" farEastFont="MS P明朝"/>
      <l:style name="List Picture" farEastFont="MS P明朝"/>
      <l:style name="Logo" farEastFont="MS P明朝"/>
      <l:style name="Logo 2" farEastFont="MS P明朝"/>
      <l:style name="Logo Old" farEastFont="MS P明朝"/>
      <l:style name="Margin Icons" farEastFont="MS P明朝"/>
      <l:style name="Margin Note" farEastFont="MS P明朝"/>
      <l:style name="Message Header" enum="wdStyleMessageHeader" code="-74" farEastFont="MS P明朝"/>
      <l:style name="Message Number" farEastFont="ＭＳ Ｐゴシック"/>
      <l:style name="Message Text" farEastFont="ＭＳ Ｐゴシック"/>
      <l:style name="MiniTOCIntro" farEastFont="MS P明朝"/>
      <l:style name="MiniTOCItem" farEastFont="MS P明朝"/>
      <l:style name="MiniTOCTitle" farEastFont="ＭＳ Ｐゴシック"/>
      <l:style name="Missing Object" farEastFont="MS P明朝"/>
      <l:style name="Normal" enum="wdStyleNormal" code="-1" farEastFont="MS P明朝"/>
      <l:style name="Normal (Web)" enum="wdStyleHtmlNormal" code="-95" farEastFont="MS P明朝"/>
      <l:style name="Normal Indent" enum="wdStyleNormalIndent" code="-29" farEastFont="MS P明朝"/>
      <l:style name="Normal Term" farEastFont="ＭＳ Ｐゴシック"/>
      <l:style name="Normal Term 2" farEastFont="ＭＳ Ｐゴシック"/>
      <l:style name="Normal Term 3" farEastFont="ＭＳ Ｐゴシック"/>
      <l:style name="Normal Term Continued" farEastFont="MS P明朝"/>
      <l:style name="Normal Term Continued 2" farEastFont="MS P明朝"/>
      <l:style name="Normal Term Continued 3" farEastFont="MS P明朝"/>
      <l:style name="Note" farEastFont="MS P明朝"/>
      <l:style name="Note Heading" enum="wdStyleNoteHeading" code="-80" farEastFont="MS P明朝"/>
      <l:style name="Odd Footer" farEastFont="ＭＳ Ｐゴシック"/>
      <l:style name="Odd Header" farEastFont="ＭＳ Ｐゴシック"/>
      <l:style name="Picture" farEastFont="MS P明朝"/>
      <l:style name="PictureFull" farEastFont="MS P明朝"/>
      <l:style name="Plain Text" enum="wdStylePlainText" code="-91" farEastFont="MS P明朝"/>
      <l:style name="Preformatted" farEastFont="MS P明朝"/>
      <l:style name="Procedure SubHeading" farEastFont="ＭＳ Ｐゴシック"/>
      <l:style name="Quote" enum="wdStyleQuote" code="-181" farEastFont="MS P明朝"/>
      <l:style name="ReasonAction Heading" farEastFont="ＭＳ Ｐゴシック"/>
      <l:style name="ReasonAction Text" farEastFont="MS P明朝"/>
      <l:style name="Report" farEastFont="新宋体"/>
      <l:style name="Report Continued" farEastFont="新宋体"/>
      <l:style name="Salutation" enum="wdStyleSalutation" code="-76" farEastFont="MS P明朝"/>
      <l:style name="Signature" enum="wdStyleSignature" code="-65" farEastFont="MS P明朝"/>
      <l:style name="Style TOCTitle" farEastFont="ＭＳ Ｐゴシック"/>
      <l:style name="SubHeading" farEastFont="MS P明朝"/>
      <l:style name="Subtitle" enum="wdStyleSubtitle" code="-75" farEastFont="ＭＳ Ｐゴシック"/>
      <l:style name="SuperHeading" farEastFont="ＭＳ Ｐゴシック"/>
      <l:style name="SuperTitle" farEastFont="ＭＳ Ｐゴシック"/>
      <l:style name="Syntax" farEastFont="MS P明朝"/>
      <l:style name="Syntax Continued" farEastFont="MS P明朝"/>
      <l:style name="Table Body Text" farEastFont="MS P明朝"/>
      <l:style name="Table Heading" farEastFont="ＭＳ Ｐゴシック"/>
      <l:style name="Table List Bullet" farEastFont="MS P明朝"/>
      <l:style name="Table List Number" farEastFont="MS P明朝"/>
      <l:style name="Table Note" farEastFont="MS P明朝"/>
      <l:style name="table of authorities" enum="wdStyleTableOfAuthorities" code="-45" farEastFont="MS P明朝"/>
      <l:style name="table of figures" enum="wdStyleTableOfFigures" code="-36" farEastFont="MS P明朝"/>
      <l:style name="Text Screen" farEastFont="新宋体"/>
      <l:style name="Text Screen Continued" farEastFont="新宋体"/>
      <l:style name="Text Screen Indent" farEastFont="新宋体"/>
      <l:style name="Text Screen Indent Continued" farEastFont="新宋体"/>
      <l:style name="Title" enum="wdStyleTitle" code="-63" farEastFont="ＭＳ Ｐゴシック"/>
      <l:style name="toa heading" enum="wdStyleTOAHeading" code="-47" farEastFont="MS P明朝"/>
      <l:style name="toc 1" enum="wdStyleTOC1" code="-20" farEastFont="ＭＳ Ｐゴシック"/>
      <l:style name="toc 2" enum="wdStyleTOC2" code="-21" farEastFont="MS P明朝"/>
      <l:style name="toc 3" enum="wdStyleTOC3" code="-22" farEastFont="MS P明朝"/>
      <l:style name="toc 4" enum="wdStyleTOC4" code="-23" farEastFont="MS P明朝"/>
      <l:style name="toc 5" enum="wdStyleTOC5" code="-24" farEastFont="MS P明朝"/>
      <l:style name="toc 6" enum="wdStyleTOC6" code="-25" farEastFont="MS P明朝"/>
      <l:style name="toc 7" enum="wdStyleTOC7" code="-26" farEastFont="MS P明朝"/>
      <l:style name="toc 8" enum="wdStyleTOC8" code="-27" farEastFont="MS P明朝"/>
      <l:style name="toc 9" enum="wdStyleTOC9" code="-28" farEastFont="MS P明朝"/>
      <l:style name="TOCTitle" farEastFont="ＭＳ Ｐゴシック"/>
      <l:style name="TOFTitle" farEastFont="ＭＳ Ｐゴシック"/>
      <l:style name="Version" farEastFont="ＭＳ Ｐゴシック"/>
      <l:style name="Warning" farEastFont="MS P明朝"/>
      <l:style name="Wily Logo" farEastFont="MS P明朝"/>
    </l:styles>
  </l:lang>
  <l:lang name="Korean" code="ko">
    <l:gentext>
      <l:item key="apptext" text="부록 %1:"/>
      <l:item key="chaptext" text="제 %1 장:"/>
      <l:item key="indextext" text="색인"/>
      <l:item key="glosstext" text="용어집"/>
      <l:item key="seetext" text="페이지"/>
      <l:item key="toctext" text="목차"/>
    </l:gentext>
    <l:styles>
      <l:style name="another line" farEastFont="바탕"/>
      <l:style name="Appendix Heading" farEastFont="바탕"/>
      <l:style name="Before Table" farEastFont="바탕"/>
      <l:style name="Before Table Full" farEastFont="바탕"/>
      <l:style name="Block Text" enum="wdStyleBlockQuotation" code="-85" farEastFont="바탕"/>
      <l:style name="Body Text" enum="wdStyleBodyText" code="-67" farEastFont="바탕"/>
      <l:style name="Body Text 2" enum="wdStyleBodyText2" code="-81" farEastFont="바탕"/>
      <l:style name="Body Text 3" enum="wdStyleBodyText3" code="-82" farEastFont="바탕"/>
      <l:style name="Body Text First Indent" enum="wdStyleBodyTextFirstIndent" code="-78" farEastFont="바탕"/>
      <l:style name="Body Text First Indent 2" enum="wdStyleBodyTextFirstIndent2" code="-79" farEastFont="바탕"/>
      <l:style name="Body Text Indent" enum="wdStyleBodyTextIndent" code="-68" farEastFont="바탕"/>
      <l:style name="Body Text Indent 3" enum="wdStyleBodyTextIndent3" code="-84" farEastFont="바탕"/>
      <l:style name="Body Text Right" farEastFont="바탕"/>
      <l:style name="Byline" farEastFont="바탕"/>
      <l:style name="Caption" enum="wdStyleCaption" code="-35" farEastFont="바탕"/>
      <l:style name="Chapter Title" farEastFont="바탕"/>
      <l:style name="Closing" enum="wdStyleClosing" code="-64" farEastFont="바탕"/>
      <l:style name="code" farEastFont="바탕"/>
      <l:style name="code big" farEastFont="바탕"/>
      <l:style name="code2" farEastFont="바탕"/>
      <l:style name="code2 big" farEastFont="바탕"/>
      <l:style name="code3" farEastFont="바탕"/>
      <l:style name="code3 big" farEastFont="바탕"/>
      <l:style name="codefirst" farEastFont="바탕"/>
      <l:style name="codefirst big" farEastFont="바탕"/>
      <l:style name="codefirst2" farEastFont="바탕"/>
      <l:style name="codefirst2 big" farEastFont="바탕"/>
      <l:style name="codefirst3" farEastFont="바탕"/>
      <l:style name="codefirst3 big" farEastFont="바탕"/>
      <l:style name="Contents Even Footer" farEastFont="바탕"/>
      <l:style name="Contents Even Header" farEastFont="바탕"/>
      <l:style name="Contents First Footer" farEastFont="바탕"/>
      <l:style name="Contents Header" farEastFont="바탕"/>
      <l:style name="Contents Odd Footer" farEastFont="바탕"/>
      <l:style name="Contents Odd Header" farEastFont="바탕"/>
      <l:style name="copyright" farEastFont="바탕"/>
      <l:style name="Copyright Heading" farEastFont="바탕"/>
      <l:style name="Date" enum="wdStyleDate" code="-77" farEastFont="바탕"/>
      <l:style name="Document Map" enum="wdStyleNavPane" code="-90" farEastFont="바탕"/>
      <l:style name="Editorial Note" farEastFont="바탕"/>
      <l:style name="Empty Footer" farEastFont="바탕"/>
      <l:style name="Endnote Text" enum="wdStyleEndnoteText" code="-44" farEastFont="바탕"/>
      <l:style name="Envelope Address" enum="wdStyleEnvelopeAddress" code="-37" farEastFont="바탕"/>
      <l:style name="Envelope Return" enum="wdStyleEnvelopeReturn" code="-38" farEastFont="바탕"/>
      <l:style name="Even Footer" farEastFont="바탕"/>
      <l:style name="Even Header" farEastFont="바탕"/>
      <l:style name="Example SubHeading" farEastFont="바탕"/>
      <l:style name="extra space" farEastFont="바탕"/>
      <l:style name="Figures" farEastFont="바탕"/>
      <l:style name="First Footer" farEastFont="바탕"/>
      <l:style name="First Header" farEastFont="바탕"/>
      <l:style name="Footer" enum="wdStyleFooter" code="-33" farEastFont="바탕"/>
      <l:style name="Footnote Text" enum="wdStyleFootnoteText" code="-30" farEastFont="바탕"/>
      <l:style name="Glossary Definition" farEastFont="바탕"/>
      <l:style name="Glossary Heading" farEastFont="바탕"/>
      <l:style name="Glossary Term" farEastFont="바탕"/>
      <l:style name="Glossary Title" farEastFont="바탕"/>
      <l:style name="Header" enum="wdStyleHeader" code="-32" farEastFont="바탕"/>
      <l:style name="Heading 1" enum="wdStyleHeading1" code="-2" farEastFont="바탕"/>
      <l:style name="Heading 2" enum="wdStyleHeading2" code="-3" farEastFont="바탕"/>
      <l:style name="Heading 3" enum="wdStyleHeading3" code="-4" farEastFont="바탕"/>
      <l:style name="Heading 4" enum="wdStyleHeading4" code="-5" farEastFont="바탕"/>
      <l:style name="Heading 5" enum="wdStyleHeading5" code="-6" farEastFont="바탕"/>
      <l:style name="Heading 6" enum="wdStyleHeading6" code="-7" farEastFont="바탕"/>
      <l:style name="Heading 7" enum="wdStyleHeading7" code="-8" farEastFont="바탕"/>
      <l:style name="Heading 8" enum="wdStyleHeading8" code="-9" farEastFont="바탕"/>
      <l:style name="Heading 9" enum="wdStyleHeading9" code="-10" farEastFont="바탕"/>
      <l:style name="HTML Address" enum="wdStyleHtmlAddress" code="-97" farEastFont="바탕"/>
      <l:style name="HTML Preformatted" enum="wdStyleHtmlPre" code="-102" farEastFont="바탕"/>
      <l:style name="Important" farEastFont="바탕"/>
      <l:style name="InChapter" farEastFont="바탕"/>
      <l:style name="Index 1" enum="wdStyleIndex1" code="-11" farEastFont="바탕"/>
      <l:style name="Index 2" enum="wdStyleIndex2" code="-12" farEastFont="바탕"/>
      <l:style name="Index 3" enum="wdStyleIndex3" code="-13" farEastFont="바탕"/>
      <l:style name="Index 4" enum="wdStyleIndex4" code="-14" farEastFont="바탕"/>
      <l:style name="Index 5" enum="wdStyleIndex5" code="-15" farEastFont="바탕"/>
      <l:style name="Index 6" enum="wdStyleIndex6" code="-16" farEastFont="바탕"/>
      <l:style name="Index 7" enum="wdStyleIndex7" code="-17" farEastFont="바탕"/>
      <l:style name="Index 9" enum="wdStyleIndex9" code="-19" farEastFont="바탕"/>
      <l:style name="Index A to Z" farEastFont="바탕"/>
      <l:style name="Index Heading" enum="wdStyleIndexHeading" code="-34" farEastFont="바탕"/>
      <l:style name="Index Title" farEastFont="바탕"/>
      <l:style name="Intense Quote" enum="wdStyleIntenseQuote" code="-182" farEastFont="바탕"/>
      <l:style name="List" enum="wdStyleList" code="-48" farEastFont="바탕"/>
      <l:style name="List 2" enum="wdStyleList2" code="-51" farEastFont="바탕"/>
      <l:style name="List 3" enum="wdStyleList3" code="-52" farEastFont="바탕"/>
      <l:style name="List 4" enum="wdStyleList4" code="-53" farEastFont="바탕"/>
      <l:style name="List 5" enum="wdStyleList5" code="-54" farEastFont="바탕"/>
      <l:style name="List Alpha" farEastFont="바탕"/>
      <l:style name="List Alpha 2" farEastFont="바탕"/>
      <l:style name="List Bullet" enum="wdStyleListBullet" code="-49" farEastFont="바탕"/>
      <l:style name="List Bullet 2" enum="wdStyleListBullet2" code="-55" farEastFont="바탕"/>
      <l:style name="List Bullet 2 Endash" farEastFont="바탕"/>
      <l:style name="List Bullet 3" enum="wdStyleListBullet3" code="-56" farEastFont="바탕"/>
      <l:style name="List Bullet 4" enum="wdStyleListBullet4" code="-57" farEastFont="바탕"/>
      <l:style name="List Bullet 5" enum="wdStyleListBullet5" code="-58" farEastFont="바탕"/>
      <l:style name="List Checkbox" farEastFont="바탕"/>
      <l:style name="List Continue" enum="wdStyleListContinue" code="-69" farEastFont="바탕"/>
      <l:style name="List Continue 2" enum="wdStyleListContinue2" code="-70" farEastFont="바탕"/>
      <l:style name="List Continue 3" enum="wdStyleListContinue3" code="-71" farEastFont="바탕"/>
      <l:style name="List Continue 4" enum="wdStyleListContinue4" code="-72" farEastFont="바탕"/>
      <l:style name="List Continue 5" enum="wdStyleListContinue5" code="-73" farEastFont="바탕"/>
      <l:style name="List Important" farEastFont="바탕"/>
      <l:style name="List Important 2" farEastFont="바탕"/>
      <l:style name="List Note" farEastFont="바탕"/>
      <l:style name="List Note 2" farEastFont="바탕"/>
      <l:style name="List Number" enum="wdStyleListNumber" code="-50" farEastFont="바탕"/>
      <l:style name="List Number 2" enum="wdStyleListNumber2" code="-59" farEastFont="바탕"/>
      <l:style name="List Number 3" enum="wdStyleListNumber3" code="-60" farEastFont="바탕"/>
      <l:style name="List Number 4" enum="wdStyleListNumber4" code="-61" farEastFont="바탕"/>
      <l:style name="List Number 5" enum="wdStyleListNumber5" code="-62" farEastFont="바탕"/>
      <l:style name="List Paragraph" enum="wdStyleListParagraph" code="-180" farEastFont="바탕"/>
      <l:style name="List Picture" farEastFont="바탕"/>
      <l:style name="Logo" farEastFont="바탕"/>
      <l:style name="Logo 2" farEastFont="바탕"/>
      <l:style name="Logo Old" farEastFont="바탕"/>
      <l:style name="Margin Icons" farEastFont="바탕"/>
      <l:style name="Margin Note" farEastFont="바탕"/>
      <l:style name="Message Header" enum="wdStyleMessageHeader" code="-74" farEastFont="바탕"/>
      <l:style name="Message Number" farEastFont="바탕"/>
      <l:style name="Message Text" farEastFont="바탕"/>
      <l:style name="MiniTOCIntro" farEastFont="바탕"/>
      <l:style name="MiniTOCItem" farEastFont="바탕"/>
      <l:style name="MiniTOCTitle" farEastFont="바탕"/>
      <l:style name="Missing Object" farEastFont="바탕"/>
      <l:style name="Normal" enum="wdStyleNormal" code="-1" farEastFont="바탕"/>
      <l:style name="Normal (Web)" enum="wdStyleHtmlNormal" code="-95" farEastFont="바탕"/>
      <l:style name="Normal Indent" enum="wdStyleNormalIndent" code="-29" farEastFont="바탕"/>
      <l:style name="Normal Term" farEastFont="바탕"/>
      <l:style name="Normal Term 2" farEastFont="바탕"/>
      <l:style name="Normal Term 3" farEastFont="바탕"/>
      <l:style name="Normal Term Continued" farEastFont="바탕"/>
      <l:style name="Normal Term Continued 2" farEastFont="바탕"/>
      <l:style name="Normal Term Continued 3" farEastFont="바탕"/>
      <l:style name="Note" farEastFont="바탕"/>
      <l:style name="Note Heading" enum="wdStyleNoteHeading" code="-80" farEastFont="바탕"/>
      <l:style name="Odd Footer" farEastFont="바탕"/>
      <l:style name="Odd Header" farEastFont="바탕"/>
      <l:style name="Picture" farEastFont="바탕"/>
      <l:style name="PictureFull" farEastFont="바탕"/>
      <l:style name="Plain Text" enum="wdStylePlainText" code="-91" farEastFont="바탕"/>
      <l:style name="Preformatted" farEastFont="바탕"/>
      <l:style name="Procedure SubHeading" farEastFont="바탕"/>
      <l:style name="Quote" enum="wdStyleQuote" code="-181" farEastFont="바탕"/>
      <l:style name="ReasonAction Heading" farEastFont="바탕"/>
      <l:style name="ReasonAction Text" farEastFont="바탕"/>
      <l:style name="Report" farEastFont="바탕"/>
      <l:style name="Report Continued" farEastFont="바탕"/>
      <l:style name="Salutation" enum="wdStyleSalutation" code="-76" farEastFont="바탕"/>
      <l:style name="Style TOCTitle" farEastFont="바탕"/>
      <l:style name="SubHeading" farEastFont="바탕"/>
      <l:style name="Subtitle" enum="wdStyleSubtitle" code="-75" farEastFont="바탕"/>
      <l:style name="SuperHeading" farEastFont="바탕"/>
      <l:style name="SuperTitle" farEastFont="바탕"/>
      <l:style name="Syntax" farEastFont="바탕"/>
      <l:style name="Syntax Continued" farEastFont="바탕"/>
      <l:style name="Table Body Text" farEastFont="바탕"/>
      <l:style name="Table Heading" farEastFont="바탕"/>
      <l:style name="Table List Bullet" farEastFont="바탕"/>
      <l:style name="Table List Number" farEastFont="바탕"/>
      <l:style name="Table Note" farEastFont="바탕"/>
      <l:style name="Table of Authorities" enum="wdStyleTableOfAuthorities" code="-45" farEastFont="바탕"/>
      <l:style name="Table of Figures" enum="wdStyleTableOfFigures" code="-36" farEastFont="바탕"/>
      <l:style name="Text Screen" farEastFont="바탕"/>
      <l:style name="Text Screen Continued" farEastFont="바탕"/>
      <l:style name="Text Screen Indent" farEastFont="바탕"/>
      <l:style name="Text Screen Indent Continued" farEastFont="바탕"/>
      <l:style name="Title" enum="wdStyleTitle" code="-63" farEastFont="바탕"/>
      <l:style name="TOA Heading" enum="wdStyleTOAHeading" code="-47" farEastFont="바탕"/>
      <l:style name="TOC 1" enum="wdStyleTOC1" code="-20" farEastFont="바탕"/>
      <l:style name="TOC 2" enum="wdStyleTOC2" code="-21" farEastFont="바탕"/>
      <l:style name="TOC 3" enum="wdStyleTOC3" code="-22" farEastFont="바탕"/>
      <l:style name="TOC 4" enum="wdStyleTOC4" code="-23" farEastFont="바탕"/>
      <l:style name="TOC 5" enum="wdStyleTOC5" code="-24" farEastFont="바탕"/>
      <l:style name="TOC 6" enum="wdStyleTOC6" code="-25" farEastFont="바탕"/>
      <l:style name="TOC 8" enum="wdStyleTOC8" code="-27" farEastFont="바탕"/>
      <l:style name="TOC 9" enum="wdStyleTOC9" code="-28" farEastFont="바탕"/>
      <l:style name="TOCTitle" farEastFont="바탕"/>
      <l:style name="TOFTitle" farEastFont="바탕"/>
      <l:style name="Version" farEastFont="바탕"/>
      <l:style name="Warning" farEastFont="바탕"/>
      <l:style name="Wily Logo" farEastFont="바탕"/>
    </l:styles>
  </l:lang>
  <l:lang name="Norwegian" code="no">
    <l:gentext>
      <l:item key="apptext" text="Appendiks %1:"/>
      <l:item key="chaptext" text="Kapittel %1:"/>
      <l:item key="indextext" text="Stikkord"/>
      <l:item key="glosstext" text="Ordliste"/>
      <l:item key="seetext" text="se side"/>
      <l:item key="toctext" text="Innhold"/>
    </l:gentext>
  </l:lang>
  <l:lang name="Polish" code="pl">
    <l:gentext>
      <l:item key="apptext" text="Dodatek %1:"/>
      <l:item key="chaptext" text="Rozdział %1:"/>
      <l:item key="indextext" text="Indeks"/>
      <l:item key="glosstext" text="Słowniczek"/>
      <l:item key="seetext" text="na stronie"/>
      <l:item key="toctext" text="Spis treści"/>
    </l:gentext>
  </l:lang>
  <l:lang name="Portuguese" code="pt">
    <l:gentext>
      <l:item key="apptext" text="Apêndice %1:"/>
      <l:item key="chaptext" text="Capítulo %1:"/>
      <l:item key="indextext" text="Índice remissivo"/>
      <l:item key="glosstext" text="Glossário"/>
      <l:item key="seetext" text="na página"/>
      <l:item key="toctext" text="Índice"/>
    </l:gentext>
  </l:lang>
  <l:lang name="Russian" code="ru">
    <l:gentext>
      <l:item key="apptext" text="Приложение %1:"/>
      <l:item key="chaptext" text="Глава %1:"/>
      <l:item key="indextext" text="Указатель"/>
      <l:item key="glosstext" text="Глоссарий"/>
      <l:item key="seetext" text="на странице"/>
      <l:item key="toctext" text="Содержание"/>
    </l:gentext>
  </l:lang>
  <l:lang name="Spanish" code="es">
    <l:gentext>
      <l:item key="apptext" text="Apéndice %1:"/>
      <l:item key="chaptext" text="Capítulo %1:"/>
      <l:item key="indextext" text="Índice"/>
      <l:item key="glosstext" text="Glosario"/>
      <l:item key="seetext" text="en la página"/>
      <l:item key="toctext" text="Contenido"/>
    </l:gentext>
  </l:lang>
  <l:lang name="Swedish" code="sv">
    <l:gentext>
      <l:item key="apptext" text="Bilaga %1:"/>
      <l:item key="chaptext" text="Kapitel %1:"/>
      <l:item key="indextext" text="Index"/>
      <l:item key="glosstext" text="Ordlista"/>
      <l:item key="seetext" text="på sidan"/>
      <l:item key="toctext" text="Innehåll"/>
    </l:gentext>
  </l:lang>
  <l:lang name="Turkish" code="tr">
    <l:gentext>
      <l:item key="apptext" text="Ek %1:"/>
      <l:item key="chaptext" text="Bölüm %1:"/>
      <l:item key="indextext" text="Dizin"/>
      <l:item key="glosstext" text="Sözlük"/>
      <l:item key="seetext" text="sayfa"/>
      <l:item key="toctext" text="İçerik"/>
    </l:gentext>
  </l:lang>
</l:l10n>
</file>

<file path=customXml/item4.xml><?xml version="1.0" encoding="utf-8"?>
<ct:contentTypeSchema xmlns:ct="http://schemas.microsoft.com/office/2006/metadata/contentType" xmlns:ma="http://schemas.microsoft.com/office/2006/metadata/properties/metaAttributes" ct:_="" ma:_="" ma:contentTypeName="Document" ma:contentTypeID="0x0101006841ED8A7B0591429AAFE758193224E1" ma:contentTypeVersion="17" ma:contentTypeDescription="Create a new document." ma:contentTypeScope="" ma:versionID="2bc3dde2032b39db20f5b72e704cf399">
  <xsd:schema xmlns:xsd="http://www.w3.org/2001/XMLSchema" xmlns:xs="http://www.w3.org/2001/XMLSchema" xmlns:p="http://schemas.microsoft.com/office/2006/metadata/properties" xmlns:ns2="8dc4b2a5-9b3e-4801-8c4c-101849385d00" xmlns:ns3="e126af30-9791-457d-b891-76bff6f8dcbd" targetNamespace="http://schemas.microsoft.com/office/2006/metadata/properties" ma:root="true" ma:fieldsID="3d3681ac4fdbec4d27d0c3845f79162f" ns2:_="" ns3:_="">
    <xsd:import namespace="8dc4b2a5-9b3e-4801-8c4c-101849385d00"/>
    <xsd:import namespace="e126af30-9791-457d-b891-76bff6f8dcb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c4b2a5-9b3e-4801-8c4c-101849385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b436b066-be90-41bb-9706-c0156f76bfa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26af30-9791-457d-b891-76bff6f8dcbd"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6552489d-001e-48b3-88a9-0478b6db2ae2}" ma:internalName="TaxCatchAll" ma:showField="CatchAllData" ma:web="e126af30-9791-457d-b891-76bff6f8dcbd">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e126af30-9791-457d-b891-76bff6f8dcbd" xsi:nil="true"/>
    <lcf76f155ced4ddcb4097134ff3c332f xmlns="8dc4b2a5-9b3e-4801-8c4c-101849385d00">
      <Terms xmlns="http://schemas.microsoft.com/office/infopath/2007/PartnerControls"/>
    </lcf76f155ced4ddcb4097134ff3c332f>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370B4E1-E5DC-435E-92A1-879036F341F5}">
  <ds:schemaRefs>
    <ds:schemaRef ds:uri="http://schemas.microsoft.com/sharepoint/v3/contenttype/forms"/>
  </ds:schemaRefs>
</ds:datastoreItem>
</file>

<file path=customXml/itemProps3.xml><?xml version="1.0" encoding="utf-8"?>
<ds:datastoreItem xmlns:ds="http://schemas.openxmlformats.org/officeDocument/2006/customXml" ds:itemID="{222F67DC-CDBE-4090-A652-A24CD6F984A2}">
  <ds:schemaRefs>
    <ds:schemaRef ds:uri="http://www.ca.com/l10n"/>
  </ds:schemaRefs>
</ds:datastoreItem>
</file>

<file path=customXml/itemProps4.xml><?xml version="1.0" encoding="utf-8"?>
<ds:datastoreItem xmlns:ds="http://schemas.openxmlformats.org/officeDocument/2006/customXml" ds:itemID="{7F1DA600-FD3B-41EB-95A3-6D3E96B46518}"/>
</file>

<file path=customXml/itemProps5.xml><?xml version="1.0" encoding="utf-8"?>
<ds:datastoreItem xmlns:ds="http://schemas.openxmlformats.org/officeDocument/2006/customXml" ds:itemID="{6DD7FC77-5E37-463B-8F24-C357E4781D7A}">
  <ds:schemaRefs>
    <ds:schemaRef ds:uri="http://schemas.microsoft.com/office/2006/metadata/properties"/>
    <ds:schemaRef ds:uri="http://schemas.microsoft.com/office/infopath/2007/PartnerControls"/>
    <ds:schemaRef ds:uri="e126af30-9791-457d-b891-76bff6f8dcbd"/>
    <ds:schemaRef ds:uri="8dc4b2a5-9b3e-4801-8c4c-101849385d00"/>
  </ds:schemaRefs>
</ds:datastoreItem>
</file>

<file path=customXml/itemProps6.xml><?xml version="1.0" encoding="utf-8"?>
<ds:datastoreItem xmlns:ds="http://schemas.openxmlformats.org/officeDocument/2006/customXml" ds:itemID="{91D1EEE4-011C-4230-A964-C8DA69BE0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Article-Template</Template>
  <TotalTime>2</TotalTime>
  <Pages>41</Pages>
  <Words>5144</Words>
  <Characters>27011</Characters>
  <Application>Microsoft Office Word</Application>
  <DocSecurity>0</DocSecurity>
  <Lines>643</Lines>
  <Paragraphs>502</Paragraphs>
  <ScaleCrop>false</ScaleCrop>
  <HeadingPairs>
    <vt:vector size="2" baseType="variant">
      <vt:variant>
        <vt:lpstr>Title</vt:lpstr>
      </vt:variant>
      <vt:variant>
        <vt:i4>1</vt:i4>
      </vt:variant>
    </vt:vector>
  </HeadingPairs>
  <TitlesOfParts>
    <vt:vector size="1" baseType="lpstr">
      <vt:lpstr>Configure Promotions</vt:lpstr>
    </vt:vector>
  </TitlesOfParts>
  <Company/>
  <LinksUpToDate>false</LinksUpToDate>
  <CharactersWithSpaces>31653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Configure Promotions</dc:title>
  <dc:subject>Product Name</dc:subject>
  <dc:creator>Stephen Nalabolu</dc:creator>
  <cp:lastModifiedBy>anusha kumbham</cp:lastModifiedBy>
  <cp:revision>3</cp:revision>
  <cp:lastPrinted>2022-12-26T10:49:00Z</cp:lastPrinted>
  <dcterms:created xsi:type="dcterms:W3CDTF">2024-05-28T11:13:00Z</dcterms:created>
  <dcterms:modified xsi:type="dcterms:W3CDTF">2024-05-28T11:14:00Z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0x0101006841ED8A7B0591429AAFE758193224E1</vt:lpwstr>
  </property>
  <property fmtid="{D5CDD505-2E9C-101B-9397-08002B2CF9AE}" pid="4" name="GrammarlyDocumentId">
    <vt:lpwstr>b951a1082158d1bb9d120528175855772b9345c8beadf108176a61cb8320e091</vt:lpwstr>
  </property>
</Properties>
</file>